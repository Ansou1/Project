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eastAsia="ko-KR"/>
        </w:rPr>
        <w:id w:val="134382872"/>
        <w:docPartObj>
          <w:docPartGallery w:val="Cover Pages"/>
          <w:docPartUnique/>
        </w:docPartObj>
      </w:sdtPr>
      <w:sdtEndPr/>
      <w:sdtContent>
        <w:p w14:paraId="185CA08B" w14:textId="77777777" w:rsidR="00E62625" w:rsidRPr="00B4087B" w:rsidRDefault="00FA513D" w:rsidP="00FA513D">
          <w:pPr>
            <w:jc w:val="center"/>
            <w:sectPr w:rsidR="00E62625" w:rsidRPr="00B4087B" w:rsidSect="00E62625">
              <w:headerReference w:type="default" r:id="rId11"/>
              <w:footerReference w:type="default" r:id="rId12"/>
              <w:headerReference w:type="first" r:id="rId13"/>
              <w:pgSz w:w="11906" w:h="16838"/>
              <w:pgMar w:top="1417" w:right="1417" w:bottom="1417" w:left="1417" w:header="708" w:footer="708" w:gutter="0"/>
              <w:pgNumType w:start="0"/>
              <w:cols w:space="708"/>
              <w:titlePg/>
              <w:docGrid w:linePitch="360"/>
            </w:sectPr>
          </w:pPr>
          <w:r w:rsidRPr="00B4087B">
            <w:rPr>
              <w:noProof/>
              <w:lang w:eastAsia="fr-FR"/>
            </w:rPr>
            <w:drawing>
              <wp:anchor distT="0" distB="0" distL="114300" distR="114300" simplePos="0" relativeHeight="251659264" behindDoc="0" locked="0" layoutInCell="1" allowOverlap="1" wp14:anchorId="61312D4D" wp14:editId="2E1F53DE">
                <wp:simplePos x="0" y="0"/>
                <wp:positionH relativeFrom="column">
                  <wp:posOffset>1405255</wp:posOffset>
                </wp:positionH>
                <wp:positionV relativeFrom="paragraph">
                  <wp:posOffset>4559935</wp:posOffset>
                </wp:positionV>
                <wp:extent cx="3286125" cy="339298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4">
                          <a:extLst>
                            <a:ext uri="{28A0092B-C50C-407E-A947-70E740481C1C}">
                              <a14:useLocalDpi xmlns:a14="http://schemas.microsoft.com/office/drawing/2010/main" val="0"/>
                            </a:ext>
                          </a:extLst>
                        </a:blip>
                        <a:stretch>
                          <a:fillRect/>
                        </a:stretch>
                      </pic:blipFill>
                      <pic:spPr>
                        <a:xfrm>
                          <a:off x="0" y="0"/>
                          <a:ext cx="3286125" cy="3392982"/>
                        </a:xfrm>
                        <a:prstGeom prst="rect">
                          <a:avLst/>
                        </a:prstGeom>
                      </pic:spPr>
                    </pic:pic>
                  </a:graphicData>
                </a:graphic>
                <wp14:sizeRelH relativeFrom="page">
                  <wp14:pctWidth>0</wp14:pctWidth>
                </wp14:sizeRelH>
                <wp14:sizeRelV relativeFrom="page">
                  <wp14:pctHeight>0</wp14:pctHeight>
                </wp14:sizeRelV>
              </wp:anchor>
            </w:drawing>
          </w:r>
          <w:r w:rsidR="00E62625" w:rsidRPr="00B4087B">
            <w:rPr>
              <w:noProof/>
              <w:lang w:eastAsia="fr-FR"/>
            </w:rPr>
            <mc:AlternateContent>
              <mc:Choice Requires="wpg">
                <w:drawing>
                  <wp:anchor distT="0" distB="0" distL="114300" distR="114300" simplePos="0" relativeHeight="251658240" behindDoc="1" locked="0" layoutInCell="1" allowOverlap="1" wp14:anchorId="43AEBC4D" wp14:editId="02E12E30">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343A0C2C" w14:textId="0741C360" w:rsidR="00717A8D" w:rsidRPr="00BB3A46" w:rsidRDefault="00717A8D" w:rsidP="00FA513D">
                                      <w:pPr>
                                        <w:pStyle w:val="Sansinterligne"/>
                                        <w:spacing w:before="120"/>
                                        <w:ind w:right="-199" w:hanging="142"/>
                                        <w:jc w:val="center"/>
                                        <w:rPr>
                                          <w:color w:val="FFFFFF" w:themeColor="background1"/>
                                          <w:lang w:val="en-US"/>
                                        </w:rPr>
                                      </w:pPr>
                                      <w:r w:rsidRPr="00CB7B61">
                                        <w:rPr>
                                          <w:color w:val="FFFFFF" w:themeColor="background1"/>
                                          <w:lang w:val="en-US"/>
                                        </w:rPr>
                                        <w:t xml:space="preserve">J. </w:t>
                                      </w:r>
                                      <w:proofErr w:type="spellStart"/>
                                      <w:r w:rsidRPr="00CB7B61">
                                        <w:rPr>
                                          <w:color w:val="FFFFFF" w:themeColor="background1"/>
                                          <w:lang w:val="en-US"/>
                                        </w:rPr>
                                        <w:t>Racaud</w:t>
                                      </w:r>
                                      <w:proofErr w:type="spellEnd"/>
                                      <w:r w:rsidRPr="00CB7B61">
                                        <w:rPr>
                                          <w:color w:val="FFFFFF" w:themeColor="background1"/>
                                          <w:lang w:val="en-US"/>
                                        </w:rPr>
                                        <w:t xml:space="preserve">; A. Simon; J. </w:t>
                                      </w:r>
                                      <w:proofErr w:type="spellStart"/>
                                      <w:r w:rsidRPr="00CB7B61">
                                        <w:rPr>
                                          <w:color w:val="FFFFFF" w:themeColor="background1"/>
                                          <w:lang w:val="en-US"/>
                                        </w:rPr>
                                        <w:t>Harrault</w:t>
                                      </w:r>
                                      <w:proofErr w:type="spellEnd"/>
                                      <w:r w:rsidRPr="00CB7B61">
                                        <w:rPr>
                                          <w:color w:val="FFFFFF" w:themeColor="background1"/>
                                          <w:lang w:val="en-US"/>
                                        </w:rPr>
                                        <w:t xml:space="preserve">; J. </w:t>
                                      </w:r>
                                      <w:proofErr w:type="spellStart"/>
                                      <w:r w:rsidRPr="00CB7B61">
                                        <w:rPr>
                                          <w:color w:val="FFFFFF" w:themeColor="background1"/>
                                          <w:lang w:val="en-US"/>
                                        </w:rPr>
                                        <w:t>Blondeel</w:t>
                                      </w:r>
                                      <w:proofErr w:type="spellEnd"/>
                                      <w:r w:rsidRPr="00CB7B61">
                                        <w:rPr>
                                          <w:color w:val="FFFFFF" w:themeColor="background1"/>
                                          <w:lang w:val="en-US"/>
                                        </w:rPr>
                                        <w:t xml:space="preserve">; S. </w:t>
                                      </w:r>
                                      <w:proofErr w:type="spellStart"/>
                                      <w:r w:rsidRPr="00CB7B61">
                                        <w:rPr>
                                          <w:color w:val="FFFFFF" w:themeColor="background1"/>
                                          <w:lang w:val="en-US"/>
                                        </w:rPr>
                                        <w:t>Daguenet</w:t>
                                      </w:r>
                                      <w:proofErr w:type="spellEnd"/>
                                      <w:r w:rsidRPr="00CB7B61">
                                        <w:rPr>
                                          <w:color w:val="FFFFFF" w:themeColor="background1"/>
                                          <w:lang w:val="en-US"/>
                                        </w:rPr>
                                        <w:t>; F. Corradin</w:t>
                                      </w:r>
                                    </w:p>
                                  </w:sdtContent>
                                </w:sdt>
                                <w:p w14:paraId="31F1D072" w14:textId="77777777" w:rsidR="00717A8D" w:rsidRPr="00FA513D" w:rsidRDefault="001A2E39">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717A8D" w:rsidRPr="00FA513D">
                                        <w:rPr>
                                          <w:caps/>
                                          <w:color w:val="FFFFFF" w:themeColor="background1"/>
                                          <w:sz w:val="28"/>
                                          <w:lang w:val="en-US"/>
                                        </w:rPr>
                                        <w:t>Music Sheet Writer</w:t>
                                      </w:r>
                                    </w:sdtContent>
                                  </w:sdt>
                                  <w:r w:rsidR="00717A8D" w:rsidRPr="00FA513D">
                                    <w:rPr>
                                      <w:color w:val="FFFFFF" w:themeColor="background1"/>
                                      <w:sz w:val="28"/>
                                      <w:lang w:val="en-US"/>
                                    </w:rPr>
                                    <w:t>  </w:t>
                                  </w:r>
                                  <w:sdt>
                                    <w:sdtPr>
                                      <w:rPr>
                                        <w:color w:val="FFFFFF" w:themeColor="background1"/>
                                        <w:sz w:val="28"/>
                                      </w:rPr>
                                      <w:alias w:val="Adresse"/>
                                      <w:tag w:val=""/>
                                      <w:id w:val="-1635257692"/>
                                      <w:placeholder>
                                        <w:docPart w:val="C1BFF522AC1A431A82F5BC1F4A37DDB7"/>
                                      </w:placeholder>
                                      <w:showingPlcHdr/>
                                      <w:dataBinding w:prefixMappings="xmlns:ns0='http://schemas.microsoft.com/office/2006/coverPageProps' " w:xpath="/ns0:CoverPageProperties[1]/ns0:CompanyAddress[1]" w:storeItemID="{55AF091B-3C7A-41E3-B477-F2FDAA23CFDA}"/>
                                      <w:text/>
                                    </w:sdtPr>
                                    <w:sdtEndPr/>
                                    <w:sdtContent>
                                      <w:r w:rsidR="00717A8D"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lang w:val="en-US"/>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54B168B7" w14:textId="77777777" w:rsidR="00717A8D" w:rsidRPr="00773DA6" w:rsidRDefault="00717A8D" w:rsidP="00E62625">
                                      <w:pPr>
                                        <w:pStyle w:val="Sansinterligne"/>
                                        <w:jc w:val="center"/>
                                        <w:rPr>
                                          <w:rFonts w:asciiTheme="majorHAnsi" w:eastAsiaTheme="majorEastAsia" w:hAnsiTheme="majorHAnsi" w:cstheme="majorBidi"/>
                                          <w:caps/>
                                          <w:color w:val="5B9BD5" w:themeColor="accent1"/>
                                          <w:sz w:val="72"/>
                                          <w:szCs w:val="72"/>
                                          <w:lang w:val="en-US"/>
                                        </w:rPr>
                                      </w:pPr>
                                      <w:r w:rsidRPr="00773DA6">
                                        <w:rPr>
                                          <w:rFonts w:asciiTheme="majorHAnsi" w:eastAsiaTheme="majorEastAsia" w:hAnsiTheme="majorHAnsi" w:cstheme="majorBidi"/>
                                          <w:caps/>
                                          <w:color w:val="5B9BD5" w:themeColor="accent1"/>
                                          <w:sz w:val="72"/>
                                          <w:szCs w:val="72"/>
                                          <w:lang w:val="en-US"/>
                                        </w:rPr>
                                        <w:t>Music Sheet Writer</w:t>
                                      </w:r>
                                    </w:p>
                                  </w:sdtContent>
                                </w:sdt>
                                <w:p w14:paraId="350B0FD2" w14:textId="1ECBDE58" w:rsidR="00717A8D" w:rsidRPr="00773DA6" w:rsidRDefault="001A2E39" w:rsidP="00D033A8">
                                  <w:pPr>
                                    <w:pStyle w:val="Sansinterligne"/>
                                    <w:jc w:val="center"/>
                                    <w:rPr>
                                      <w:rFonts w:asciiTheme="majorHAnsi" w:eastAsiaTheme="majorEastAsia" w:hAnsiTheme="majorHAnsi" w:cstheme="majorBidi"/>
                                      <w:caps/>
                                      <w:color w:val="5B9BD5" w:themeColor="accent1"/>
                                      <w:sz w:val="72"/>
                                      <w:szCs w:val="72"/>
                                      <w:lang w:val="en-US"/>
                                    </w:rPr>
                                  </w:pPr>
                                  <w:sdt>
                                    <w:sdtPr>
                                      <w:rPr>
                                        <w:rFonts w:asciiTheme="majorHAnsi" w:eastAsiaTheme="majorEastAsia" w:hAnsiTheme="majorHAnsi" w:cstheme="majorBidi"/>
                                        <w:caps/>
                                        <w:color w:val="5B9BD5" w:themeColor="accent1"/>
                                        <w:sz w:val="72"/>
                                        <w:szCs w:val="72"/>
                                        <w:lang w:val="en-US"/>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717A8D" w:rsidRPr="00773DA6">
                                        <w:rPr>
                                          <w:rFonts w:asciiTheme="majorHAnsi" w:eastAsiaTheme="majorEastAsia" w:hAnsiTheme="majorHAnsi" w:cstheme="majorBidi"/>
                                          <w:caps/>
                                          <w:color w:val="5B9BD5" w:themeColor="accent1"/>
                                          <w:sz w:val="72"/>
                                          <w:szCs w:val="72"/>
                                          <w:lang w:val="en-US"/>
                                        </w:rPr>
                                        <w:t>Strat</w:t>
                                      </w:r>
                                      <w:r w:rsidR="00717A8D">
                                        <w:rPr>
                                          <w:rFonts w:asciiTheme="majorHAnsi" w:eastAsiaTheme="majorEastAsia" w:hAnsiTheme="majorHAnsi" w:cstheme="majorBidi"/>
                                          <w:caps/>
                                          <w:color w:val="5B9BD5" w:themeColor="accent1"/>
                                          <w:sz w:val="72"/>
                                          <w:szCs w:val="72"/>
                                          <w:lang w:val="en-US"/>
                                        </w:rPr>
                                        <w:t>égie de Test</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AEBC4D" id="Groupe 193" o:spid="_x0000_s1026" style="position:absolute;left:0;text-align:left;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14:paraId="343A0C2C" w14:textId="0741C360" w:rsidR="00717A8D" w:rsidRPr="00BB3A46" w:rsidRDefault="00717A8D" w:rsidP="00FA513D">
                                <w:pPr>
                                  <w:pStyle w:val="NoSpacing"/>
                                  <w:spacing w:before="120"/>
                                  <w:ind w:right="-199" w:hanging="142"/>
                                  <w:jc w:val="center"/>
                                  <w:rPr>
                                    <w:color w:val="FFFFFF" w:themeColor="background1"/>
                                    <w:lang w:val="en-US"/>
                                  </w:rPr>
                                </w:pPr>
                                <w:r w:rsidRPr="00CB7B61">
                                  <w:rPr>
                                    <w:color w:val="FFFFFF" w:themeColor="background1"/>
                                    <w:lang w:val="en-US"/>
                                  </w:rPr>
                                  <w:t>J. Racaud; A. Simon; J. Harrault; J. Blondeel; S. Daguenet; F. Corradin</w:t>
                                </w:r>
                              </w:p>
                            </w:sdtContent>
                          </w:sdt>
                          <w:p w14:paraId="31F1D072" w14:textId="77777777" w:rsidR="00717A8D" w:rsidRPr="00FA513D" w:rsidRDefault="00717A8D">
                            <w:pPr>
                              <w:pStyle w:val="NoSpacing"/>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Content>
                                <w:r w:rsidRPr="00FA513D">
                                  <w:rPr>
                                    <w:caps/>
                                    <w:color w:val="FFFFFF" w:themeColor="background1"/>
                                    <w:sz w:val="28"/>
                                    <w:lang w:val="en-US"/>
                                  </w:rPr>
                                  <w:t>Music Sheet Writer</w:t>
                                </w:r>
                              </w:sdtContent>
                            </w:sdt>
                            <w:r w:rsidRPr="00FA513D">
                              <w:rPr>
                                <w:color w:val="FFFFFF" w:themeColor="background1"/>
                                <w:sz w:val="28"/>
                                <w:lang w:val="en-US"/>
                              </w:rPr>
                              <w:t>  </w:t>
                            </w:r>
                            <w:sdt>
                              <w:sdtPr>
                                <w:rPr>
                                  <w:color w:val="FFFFFF" w:themeColor="background1"/>
                                  <w:sz w:val="28"/>
                                </w:rPr>
                                <w:alias w:val="Adresse"/>
                                <w:tag w:val=""/>
                                <w:id w:val="-1635257692"/>
                                <w:placeholder>
                                  <w:docPart w:val="C1BFF522AC1A431A82F5BC1F4A37DDB7"/>
                                </w:placeholder>
                                <w:showingPlcHdr/>
                                <w:dataBinding w:prefixMappings="xmlns:ns0='http://schemas.microsoft.com/office/2006/coverPageProps' " w:xpath="/ns0:CoverPageProperties[1]/ns0:CompanyAddress[1]" w:storeItemID="{55AF091B-3C7A-41E3-B477-F2FDAA23CFDA}"/>
                                <w:text/>
                              </w:sdtPr>
                              <w:sdtContent>
                                <w:r w:rsidRPr="00FA513D">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lang w:val="en-US"/>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p w14:paraId="54B168B7" w14:textId="77777777" w:rsidR="00717A8D" w:rsidRPr="00773DA6" w:rsidRDefault="00717A8D" w:rsidP="00E62625">
                                <w:pPr>
                                  <w:pStyle w:val="NoSpacing"/>
                                  <w:jc w:val="center"/>
                                  <w:rPr>
                                    <w:rFonts w:asciiTheme="majorHAnsi" w:eastAsiaTheme="majorEastAsia" w:hAnsiTheme="majorHAnsi" w:cstheme="majorBidi"/>
                                    <w:caps/>
                                    <w:color w:val="5B9BD5" w:themeColor="accent1"/>
                                    <w:sz w:val="72"/>
                                    <w:szCs w:val="72"/>
                                    <w:lang w:val="en-US"/>
                                  </w:rPr>
                                </w:pPr>
                                <w:r w:rsidRPr="00773DA6">
                                  <w:rPr>
                                    <w:rFonts w:asciiTheme="majorHAnsi" w:eastAsiaTheme="majorEastAsia" w:hAnsiTheme="majorHAnsi" w:cstheme="majorBidi"/>
                                    <w:caps/>
                                    <w:color w:val="5B9BD5" w:themeColor="accent1"/>
                                    <w:sz w:val="72"/>
                                    <w:szCs w:val="72"/>
                                    <w:lang w:val="en-US"/>
                                  </w:rPr>
                                  <w:t>Music Sheet Writer</w:t>
                                </w:r>
                              </w:p>
                            </w:sdtContent>
                          </w:sdt>
                          <w:p w14:paraId="350B0FD2" w14:textId="1ECBDE58" w:rsidR="00717A8D" w:rsidRPr="00773DA6" w:rsidRDefault="00717A8D" w:rsidP="00D033A8">
                            <w:pPr>
                              <w:pStyle w:val="NoSpacing"/>
                              <w:jc w:val="center"/>
                              <w:rPr>
                                <w:rFonts w:asciiTheme="majorHAnsi" w:eastAsiaTheme="majorEastAsia" w:hAnsiTheme="majorHAnsi" w:cstheme="majorBidi"/>
                                <w:caps/>
                                <w:color w:val="5B9BD5" w:themeColor="accent1"/>
                                <w:sz w:val="72"/>
                                <w:szCs w:val="72"/>
                                <w:lang w:val="en-US"/>
                              </w:rPr>
                            </w:pPr>
                            <w:sdt>
                              <w:sdtPr>
                                <w:rPr>
                                  <w:rFonts w:asciiTheme="majorHAnsi" w:eastAsiaTheme="majorEastAsia" w:hAnsiTheme="majorHAnsi" w:cstheme="majorBidi"/>
                                  <w:caps/>
                                  <w:color w:val="5B9BD5" w:themeColor="accent1"/>
                                  <w:sz w:val="72"/>
                                  <w:szCs w:val="72"/>
                                  <w:lang w:val="en-US"/>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sidRPr="00773DA6">
                                  <w:rPr>
                                    <w:rFonts w:asciiTheme="majorHAnsi" w:eastAsiaTheme="majorEastAsia" w:hAnsiTheme="majorHAnsi" w:cstheme="majorBidi"/>
                                    <w:caps/>
                                    <w:color w:val="5B9BD5" w:themeColor="accent1"/>
                                    <w:sz w:val="72"/>
                                    <w:szCs w:val="72"/>
                                    <w:lang w:val="en-US"/>
                                  </w:rPr>
                                  <w:t>Strat</w:t>
                                </w:r>
                                <w:r>
                                  <w:rPr>
                                    <w:rFonts w:asciiTheme="majorHAnsi" w:eastAsiaTheme="majorEastAsia" w:hAnsiTheme="majorHAnsi" w:cstheme="majorBidi"/>
                                    <w:caps/>
                                    <w:color w:val="5B9BD5" w:themeColor="accent1"/>
                                    <w:sz w:val="72"/>
                                    <w:szCs w:val="72"/>
                                    <w:lang w:val="en-US"/>
                                  </w:rPr>
                                  <w:t>égie de Test</w:t>
                                </w:r>
                              </w:sdtContent>
                            </w:sdt>
                          </w:p>
                        </w:txbxContent>
                      </v:textbox>
                    </v:shape>
                    <w10:wrap anchorx="page" anchory="page"/>
                  </v:group>
                </w:pict>
              </mc:Fallback>
            </mc:AlternateContent>
          </w:r>
        </w:p>
        <w:p w14:paraId="3487B7B5" w14:textId="77777777" w:rsidR="00ED6AB0" w:rsidRPr="00B4087B" w:rsidRDefault="001A2E39" w:rsidP="00E25192">
          <w:pPr>
            <w:pStyle w:val="Sansinterligne"/>
          </w:pPr>
        </w:p>
      </w:sdtContent>
    </w:sdt>
    <w:p w14:paraId="559F71F8" w14:textId="77777777" w:rsidR="00E62625" w:rsidRPr="00B4087B" w:rsidRDefault="006706E0" w:rsidP="006706E0">
      <w:pPr>
        <w:pStyle w:val="Heading1outofTableofcontent"/>
      </w:pPr>
      <w:r w:rsidRPr="00B4087B">
        <w:t>Objectifs du document</w:t>
      </w:r>
    </w:p>
    <w:p w14:paraId="60E4216A" w14:textId="77777777" w:rsidR="00E76D96" w:rsidRDefault="006706E0" w:rsidP="007D0BF0">
      <w:pPr>
        <w:pStyle w:val="Heading2outofTableofcontent"/>
      </w:pPr>
      <w:r w:rsidRPr="00B4087B">
        <w:tab/>
        <w:t>Résumé</w:t>
      </w:r>
    </w:p>
    <w:p w14:paraId="51BD5435" w14:textId="21007CE1" w:rsidR="000F3D7B" w:rsidRDefault="000F3D7B" w:rsidP="000F3D7B">
      <w:r w:rsidRPr="00625E41">
        <w:t xml:space="preserve">Le projet Music </w:t>
      </w:r>
      <w:proofErr w:type="spellStart"/>
      <w:r w:rsidRPr="00625E41">
        <w:t>Sheet</w:t>
      </w:r>
      <w:proofErr w:type="spellEnd"/>
      <w:r w:rsidRPr="00625E41">
        <w:t xml:space="preserve"> </w:t>
      </w:r>
      <w:proofErr w:type="spellStart"/>
      <w:r>
        <w:t>Writer</w:t>
      </w:r>
      <w:proofErr w:type="spellEnd"/>
      <w:r>
        <w:t xml:space="preserve"> est axé autour d’un logiciel d’édition de partition, qui permet la génération des dites partitions directement depuis un piano ou une guitare branché à l’ordinateur de l’utilisateur. Ce logiciel est accompagné d’un site internet pour la promotion du logiciel et qui fournit des fonctionnalités communautaires ; d’applications mobiles pour Android, iPhone et Windows Phone qui donneront aussi accès aux fonctions communautaires présentes sur le site internet.</w:t>
      </w:r>
    </w:p>
    <w:p w14:paraId="67544460" w14:textId="77777777" w:rsidR="000F3D7B" w:rsidRDefault="000F3D7B" w:rsidP="000F3D7B">
      <w:r>
        <w:t>Ce projet est donc vaste et complexe, d’où la nécessité d’avoir une stratégie de test solide et à maintenir pour la bonne réalisation de ce dernier. Ce document a pour but d’expliquer la stratégie de test mise en place.</w:t>
      </w:r>
    </w:p>
    <w:p w14:paraId="26D00FE3" w14:textId="77777777" w:rsidR="000F3D7B" w:rsidRDefault="000F3D7B" w:rsidP="000F3D7B">
      <w:r>
        <w:t>Le projet étant constitué de plusieurs livrables à destination de différentes plateformes, les types de tests effectués ou encore la date de sortie de ces livrables peut varier d’un livrable à un autre.</w:t>
      </w:r>
    </w:p>
    <w:p w14:paraId="16FE385B" w14:textId="6EC17B2B" w:rsidR="000F3D7B" w:rsidRPr="00625E41" w:rsidRDefault="000F3D7B" w:rsidP="000F3D7B">
      <w:r>
        <w:t>Le logiciel sortira en version 1.0 en début Mars accompagné du site vitrine et permettra la gestion d’un projet, la lecture d’une partition et l’édition de cette dernière. La partie communautaire du site internet et les applications mobiles sortiront quant à eux en début Avril</w:t>
      </w:r>
      <w:r w:rsidR="009D449F">
        <w:t>, aussi en version 1.0</w:t>
      </w:r>
      <w:r>
        <w:t>. Bien entendu ces dates-là pourront être modifié</w:t>
      </w:r>
      <w:r w:rsidR="00CA2079">
        <w:t>es</w:t>
      </w:r>
      <w:r>
        <w:t xml:space="preserve"> en fonction de l’a</w:t>
      </w:r>
      <w:r w:rsidR="009D449F">
        <w:t xml:space="preserve">vancée de chacun des livrables. </w:t>
      </w:r>
      <w:r>
        <w:t>Différentes sorties sont prévue</w:t>
      </w:r>
      <w:r w:rsidR="009D449F">
        <w:t>s</w:t>
      </w:r>
      <w:r>
        <w:t xml:space="preserve"> sur toute la durée du développement du projet.</w:t>
      </w:r>
    </w:p>
    <w:p w14:paraId="31C4BA13" w14:textId="4E817A5F" w:rsidR="000F3D7B" w:rsidRDefault="000F3D7B" w:rsidP="000F3D7B">
      <w:r>
        <w:t>Les tests communs à tous les livrables sont les tests unitaires. Ces derniers permettront de s’assurer du bon fonctionnement du code produit à chacune des étapes du développement du projet. La description des cas de tests et les résultats de ces derniers seront fournis dans des documents spécifiques créés depuis les outils de tests utilisés.</w:t>
      </w:r>
    </w:p>
    <w:p w14:paraId="2AE2D60C" w14:textId="773696D3" w:rsidR="00E64A20" w:rsidRPr="00E64A20" w:rsidRDefault="000F3D7B" w:rsidP="000F3D7B">
      <w:r>
        <w:t>Les outils utilisés pour la génération des tests et leurs lancements sont spécifiques aux langages de programmation utilisés pour la réalisation des différents livrables.</w:t>
      </w:r>
    </w:p>
    <w:p w14:paraId="36928775" w14:textId="77777777" w:rsidR="00237EDC" w:rsidRDefault="00237EDC">
      <w:pPr>
        <w:jc w:val="left"/>
        <w:rPr>
          <w:rFonts w:asciiTheme="majorHAnsi" w:hAnsiTheme="majorHAnsi"/>
          <w:color w:val="2E74B5" w:themeColor="accent1" w:themeShade="BF"/>
          <w:sz w:val="28"/>
        </w:rPr>
      </w:pPr>
      <w:r>
        <w:br w:type="page"/>
      </w:r>
    </w:p>
    <w:p w14:paraId="5B3A4B79" w14:textId="6E0E52FC" w:rsidR="006706E0" w:rsidRPr="00B4087B" w:rsidRDefault="006706E0" w:rsidP="00E76D96">
      <w:pPr>
        <w:pStyle w:val="Heading2outofTableofcontent"/>
        <w:spacing w:after="0"/>
      </w:pPr>
      <w:r w:rsidRPr="00B4087B">
        <w:lastRenderedPageBreak/>
        <w:t>Glossaire</w:t>
      </w:r>
    </w:p>
    <w:p w14:paraId="7357FE25" w14:textId="77777777" w:rsidR="000F3D7B" w:rsidRDefault="000F3D7B" w:rsidP="000F3D7B">
      <w:pPr>
        <w:pStyle w:val="Sansinterligne"/>
        <w:rPr>
          <w:b/>
          <w:i/>
        </w:rPr>
      </w:pPr>
      <w:r w:rsidRPr="00002897">
        <w:rPr>
          <w:b/>
          <w:i/>
          <w:shd w:val="clear" w:color="auto" w:fill="FFFFFF"/>
        </w:rPr>
        <w:t>–</w:t>
      </w:r>
      <w:r>
        <w:rPr>
          <w:b/>
          <w:i/>
        </w:rPr>
        <w:t xml:space="preserve"> A</w:t>
      </w:r>
      <w:r w:rsidRPr="002A5D4D">
        <w:rPr>
          <w:b/>
          <w:i/>
        </w:rPr>
        <w:t xml:space="preserve"> –</w:t>
      </w:r>
    </w:p>
    <w:p w14:paraId="11BDBF84" w14:textId="77777777" w:rsidR="000F3D7B" w:rsidRDefault="000F3D7B" w:rsidP="000F3D7B">
      <w:pPr>
        <w:pStyle w:val="Sansinterligne"/>
      </w:pPr>
      <w:r>
        <w:t>Activité (Android) : Composant applicatif fournissant un écran avec lequel les utilisateurs peuvent interagir afin d’effectuer une action. Une application est composée d’une ou plusieurs activités.</w:t>
      </w:r>
    </w:p>
    <w:p w14:paraId="3768D7FC" w14:textId="45A991A9" w:rsidR="000F3D7B" w:rsidRDefault="000F3D7B" w:rsidP="000F3D7B">
      <w:pPr>
        <w:pStyle w:val="Sansinterligne"/>
        <w:rPr>
          <w:b/>
          <w:i/>
          <w:shd w:val="clear" w:color="auto" w:fill="FFFFFF"/>
        </w:rPr>
      </w:pPr>
    </w:p>
    <w:p w14:paraId="1545E421" w14:textId="0F7D979C" w:rsidR="002D046F" w:rsidRPr="002D046F" w:rsidRDefault="002D046F" w:rsidP="000F3D7B">
      <w:pPr>
        <w:pStyle w:val="Sansinterligne"/>
        <w:rPr>
          <w:shd w:val="clear" w:color="auto" w:fill="FFFFFF"/>
        </w:rPr>
      </w:pPr>
      <w:r>
        <w:rPr>
          <w:shd w:val="clear" w:color="auto" w:fill="FFFFFF"/>
        </w:rPr>
        <w:t xml:space="preserve">API (Application </w:t>
      </w:r>
      <w:proofErr w:type="spellStart"/>
      <w:r>
        <w:rPr>
          <w:shd w:val="clear" w:color="auto" w:fill="FFFFFF"/>
        </w:rPr>
        <w:t>Programming</w:t>
      </w:r>
      <w:proofErr w:type="spellEnd"/>
      <w:r>
        <w:rPr>
          <w:shd w:val="clear" w:color="auto" w:fill="FFFFFF"/>
        </w:rPr>
        <w:t xml:space="preserve"> Interface) : Une API est un ensemble d’artéfacts servant de façade pour permettre à un logiciel d’offrir des services à d’autres logiciels. C’est une porte d’accès à des fonctionnalités en faisant abstraction de leur fonctionnement.</w:t>
      </w:r>
    </w:p>
    <w:p w14:paraId="4C32BEC1" w14:textId="77777777" w:rsidR="000F3D7B" w:rsidRDefault="000F3D7B" w:rsidP="000F3D7B">
      <w:pPr>
        <w:pStyle w:val="Sansinterligne"/>
        <w:rPr>
          <w:b/>
          <w:i/>
        </w:rPr>
      </w:pPr>
      <w:r w:rsidRPr="00002897">
        <w:rPr>
          <w:b/>
          <w:i/>
          <w:shd w:val="clear" w:color="auto" w:fill="FFFFFF"/>
        </w:rPr>
        <w:t>–</w:t>
      </w:r>
      <w:r>
        <w:rPr>
          <w:b/>
          <w:i/>
        </w:rPr>
        <w:t xml:space="preserve"> B</w:t>
      </w:r>
      <w:r w:rsidRPr="002A5D4D">
        <w:rPr>
          <w:b/>
          <w:i/>
        </w:rPr>
        <w:t xml:space="preserve"> –</w:t>
      </w:r>
    </w:p>
    <w:p w14:paraId="51CCD4A5" w14:textId="77777777" w:rsidR="000F3D7B" w:rsidRDefault="000F3D7B" w:rsidP="000F3D7B">
      <w:pPr>
        <w:pStyle w:val="Sansinterligne"/>
      </w:pPr>
      <w:r>
        <w:t>Bug (ou « bogue ») : Défaut de conception ou d’implémentation d’un programme informatique étant à l’origine d’un disfonctionnement.</w:t>
      </w:r>
    </w:p>
    <w:p w14:paraId="7C3BB920" w14:textId="4A004728" w:rsidR="00F4189F" w:rsidRDefault="00F4189F" w:rsidP="000F3D7B">
      <w:pPr>
        <w:pStyle w:val="Sansinterligne"/>
      </w:pPr>
      <w:r>
        <w:t xml:space="preserve">Bug </w:t>
      </w:r>
      <w:proofErr w:type="spellStart"/>
      <w:r>
        <w:t>Tracker</w:t>
      </w:r>
      <w:proofErr w:type="spellEnd"/>
      <w:r>
        <w:t> : Voir « Logiciel de suivi de problème ».</w:t>
      </w:r>
    </w:p>
    <w:p w14:paraId="3A069250" w14:textId="77777777" w:rsidR="000F3D7B" w:rsidRDefault="000F3D7B" w:rsidP="000F3D7B">
      <w:pPr>
        <w:pStyle w:val="Sansinterligne"/>
        <w:rPr>
          <w:b/>
          <w:i/>
          <w:shd w:val="clear" w:color="auto" w:fill="FFFFFF"/>
        </w:rPr>
      </w:pPr>
    </w:p>
    <w:p w14:paraId="27F793B5" w14:textId="77777777" w:rsidR="000F3D7B" w:rsidRDefault="000F3D7B" w:rsidP="000F3D7B">
      <w:pPr>
        <w:pStyle w:val="Sansinterligne"/>
        <w:rPr>
          <w:b/>
          <w:i/>
        </w:rPr>
      </w:pPr>
      <w:r w:rsidRPr="00A81F69">
        <w:rPr>
          <w:b/>
          <w:i/>
          <w:shd w:val="clear" w:color="auto" w:fill="FFFFFF"/>
        </w:rPr>
        <w:t>–</w:t>
      </w:r>
      <w:r w:rsidRPr="00A81F69">
        <w:rPr>
          <w:b/>
          <w:i/>
        </w:rPr>
        <w:t xml:space="preserve"> F –</w:t>
      </w:r>
    </w:p>
    <w:p w14:paraId="43F8D161" w14:textId="01097DF6" w:rsidR="003B59C7" w:rsidRPr="003B59C7" w:rsidRDefault="003B59C7" w:rsidP="003B59C7">
      <w:r>
        <w:t>Fragment (Android) : Composant d’une activité représentant un comportement ou une portion de l’interface utilisateur. Une activité peut être composée d’une ou plusieurs fragments.</w:t>
      </w:r>
    </w:p>
    <w:p w14:paraId="5FEA471E" w14:textId="772A52B6" w:rsidR="000F3D7B" w:rsidRDefault="000754D9" w:rsidP="000F3D7B">
      <w:r w:rsidRPr="00A81F69">
        <w:t>Framework :</w:t>
      </w:r>
      <w:r w:rsidR="000E6717">
        <w:t xml:space="preserve"> Un </w:t>
      </w:r>
      <w:proofErr w:type="spellStart"/>
      <w:r w:rsidR="000E6717">
        <w:t>f</w:t>
      </w:r>
      <w:r w:rsidR="000F3D7B">
        <w:t>ramework</w:t>
      </w:r>
      <w:proofErr w:type="spellEnd"/>
      <w:r w:rsidR="000F3D7B">
        <w:t xml:space="preserve"> est un ensemble de composants qui permettent de structurer et de mettre en place les fondations d’un </w:t>
      </w:r>
      <w:r w:rsidR="008447A6">
        <w:t xml:space="preserve">tout ou d’une partie d’un </w:t>
      </w:r>
      <w:r w:rsidR="000F3D7B">
        <w:t>logiciel.</w:t>
      </w:r>
    </w:p>
    <w:p w14:paraId="2BF49145" w14:textId="112CD528" w:rsidR="002D046F" w:rsidRPr="00324CD6" w:rsidRDefault="002D046F" w:rsidP="002D046F">
      <w:pPr>
        <w:pStyle w:val="Sansinterligne"/>
        <w:rPr>
          <w:b/>
          <w:i/>
        </w:rPr>
      </w:pPr>
      <w:r w:rsidRPr="00324CD6">
        <w:rPr>
          <w:b/>
          <w:i/>
          <w:shd w:val="clear" w:color="auto" w:fill="FFFFFF"/>
        </w:rPr>
        <w:t>–</w:t>
      </w:r>
      <w:r w:rsidRPr="00324CD6">
        <w:rPr>
          <w:b/>
          <w:i/>
        </w:rPr>
        <w:t xml:space="preserve"> H –</w:t>
      </w:r>
    </w:p>
    <w:p w14:paraId="1691CB91" w14:textId="211BAEF5" w:rsidR="002D046F" w:rsidRDefault="002D046F" w:rsidP="000F3D7B">
      <w:r w:rsidRPr="002D046F">
        <w:t>HTTP (</w:t>
      </w:r>
      <w:proofErr w:type="spellStart"/>
      <w:r w:rsidRPr="002D046F">
        <w:t>Hypertext</w:t>
      </w:r>
      <w:proofErr w:type="spellEnd"/>
      <w:r w:rsidRPr="002D046F">
        <w:t xml:space="preserve"> Transfer Protocol) : HTTP est un protocol</w:t>
      </w:r>
      <w:r>
        <w:t>e</w:t>
      </w:r>
      <w:r w:rsidRPr="002D046F">
        <w:t xml:space="preserve"> de communication client-serveur. </w:t>
      </w:r>
      <w:r>
        <w:t>Il peut fonctionner sur n’importe qu’elle connexion fiable. Les clients HTTP les plus connus sont les navigateurs web permettant aux utilisateurs d’accéder un serveur contenant des données.</w:t>
      </w:r>
    </w:p>
    <w:p w14:paraId="07793358" w14:textId="2E8F058A" w:rsidR="00F4189F" w:rsidRPr="00324CD6" w:rsidRDefault="00F4189F" w:rsidP="00F4189F">
      <w:pPr>
        <w:pStyle w:val="Sansinterligne"/>
        <w:rPr>
          <w:b/>
          <w:i/>
        </w:rPr>
      </w:pPr>
      <w:r w:rsidRPr="00324CD6">
        <w:rPr>
          <w:b/>
          <w:i/>
          <w:shd w:val="clear" w:color="auto" w:fill="FFFFFF"/>
        </w:rPr>
        <w:t>–</w:t>
      </w:r>
      <w:r>
        <w:rPr>
          <w:b/>
          <w:i/>
        </w:rPr>
        <w:t xml:space="preserve"> L</w:t>
      </w:r>
      <w:r w:rsidRPr="00324CD6">
        <w:rPr>
          <w:b/>
          <w:i/>
        </w:rPr>
        <w:t xml:space="preserve"> –</w:t>
      </w:r>
    </w:p>
    <w:p w14:paraId="70F1CE03" w14:textId="62542E35" w:rsidR="00F4189F" w:rsidRPr="002D046F" w:rsidRDefault="00F4189F" w:rsidP="00F4189F">
      <w:pPr>
        <w:pStyle w:val="Sansinterligne"/>
      </w:pPr>
      <w:r>
        <w:t xml:space="preserve">Logiciel de suivi de problème (« Bug </w:t>
      </w:r>
      <w:proofErr w:type="spellStart"/>
      <w:r>
        <w:t>Tracker</w:t>
      </w:r>
      <w:proofErr w:type="spellEnd"/>
      <w:r>
        <w:t xml:space="preserve"> ») : Un logiciel de suivi de problèmes permet aux développeurs de garder la trace des problèmes connus au sein du système en développement, notamment de le but de les </w:t>
      </w:r>
      <w:proofErr w:type="spellStart"/>
      <w:r>
        <w:t>resoudre</w:t>
      </w:r>
      <w:proofErr w:type="spellEnd"/>
      <w:r>
        <w:t>.</w:t>
      </w:r>
    </w:p>
    <w:p w14:paraId="39B724DD" w14:textId="77777777" w:rsidR="000F3D7B" w:rsidRPr="00324CD6" w:rsidRDefault="000F3D7B" w:rsidP="000F3D7B">
      <w:pPr>
        <w:pStyle w:val="Sansinterligne"/>
        <w:rPr>
          <w:b/>
          <w:i/>
        </w:rPr>
      </w:pPr>
      <w:r w:rsidRPr="00324CD6">
        <w:rPr>
          <w:b/>
          <w:i/>
          <w:shd w:val="clear" w:color="auto" w:fill="FFFFFF"/>
        </w:rPr>
        <w:t>–</w:t>
      </w:r>
      <w:r w:rsidRPr="00324CD6">
        <w:rPr>
          <w:b/>
          <w:i/>
        </w:rPr>
        <w:t xml:space="preserve"> M –</w:t>
      </w:r>
    </w:p>
    <w:p w14:paraId="420DF964" w14:textId="1A84CA4A" w:rsidR="000F3D7B" w:rsidRPr="00D01BE5" w:rsidRDefault="000F3D7B" w:rsidP="000F3D7B">
      <w:proofErr w:type="spellStart"/>
      <w:r>
        <w:t>Mock</w:t>
      </w:r>
      <w:proofErr w:type="spellEnd"/>
      <w:r>
        <w:t xml:space="preserve"> : </w:t>
      </w:r>
      <w:r w:rsidR="00EA0187">
        <w:t xml:space="preserve">Les </w:t>
      </w:r>
      <w:proofErr w:type="spellStart"/>
      <w:r w:rsidR="00EA0187">
        <w:t>Mocks</w:t>
      </w:r>
      <w:proofErr w:type="spellEnd"/>
      <w:r w:rsidR="00EA0187">
        <w:t xml:space="preserve"> s</w:t>
      </w:r>
      <w:r w:rsidRPr="00285EDB">
        <w:t>ont des objets simulés qui reproduisent le comportement d'objets réels de manière contrôlée. On utilise un </w:t>
      </w:r>
      <w:proofErr w:type="spellStart"/>
      <w:r w:rsidRPr="00285EDB">
        <w:t>mock</w:t>
      </w:r>
      <w:proofErr w:type="spellEnd"/>
      <w:r w:rsidRPr="00285EDB">
        <w:t> dans le but de tester le comportement d'autres objets.</w:t>
      </w:r>
    </w:p>
    <w:p w14:paraId="2D2559A1" w14:textId="77777777" w:rsidR="000F3D7B" w:rsidRDefault="000F3D7B" w:rsidP="000F3D7B">
      <w:pPr>
        <w:pStyle w:val="Sansinterligne"/>
        <w:rPr>
          <w:b/>
          <w:i/>
        </w:rPr>
      </w:pPr>
      <w:r w:rsidRPr="00002897">
        <w:rPr>
          <w:b/>
          <w:i/>
          <w:shd w:val="clear" w:color="auto" w:fill="FFFFFF"/>
        </w:rPr>
        <w:t>–</w:t>
      </w:r>
      <w:r>
        <w:rPr>
          <w:b/>
          <w:i/>
        </w:rPr>
        <w:t xml:space="preserve"> R</w:t>
      </w:r>
      <w:r w:rsidRPr="002A5D4D">
        <w:rPr>
          <w:b/>
          <w:i/>
        </w:rPr>
        <w:t xml:space="preserve"> –</w:t>
      </w:r>
    </w:p>
    <w:p w14:paraId="0CEC4956" w14:textId="2A1A0AFC" w:rsidR="000F3D7B" w:rsidRDefault="000F3D7B" w:rsidP="000F3D7B">
      <w:r>
        <w:t>Release :</w:t>
      </w:r>
      <w:r w:rsidRPr="00A92C3B">
        <w:t xml:space="preserve"> </w:t>
      </w:r>
      <w:r>
        <w:t>M</w:t>
      </w:r>
      <w:r w:rsidRPr="00A92C3B">
        <w:t>ise à disposition d’une version de l’application. Elle peut être privée, semi publique ou publique. En général une release fait état de la version commerciale (ou plus détaillée pour des releases fermées).</w:t>
      </w:r>
    </w:p>
    <w:p w14:paraId="4424308D" w14:textId="3F8EAC74" w:rsidR="002D046F" w:rsidRDefault="002D046F" w:rsidP="000F3D7B">
      <w:r>
        <w:t>REST (</w:t>
      </w:r>
      <w:proofErr w:type="spellStart"/>
      <w:r>
        <w:t>Representation</w:t>
      </w:r>
      <w:proofErr w:type="spellEnd"/>
      <w:r>
        <w:t xml:space="preserve"> State Transfer) : REST est un style d’architecture logiciel qui, la plupart du temps est utilisé pour implémenter un web service. La communication se fait donc entre un client et un serveur en utilisant le protocole HTTP.</w:t>
      </w:r>
    </w:p>
    <w:p w14:paraId="5FC62588" w14:textId="77777777" w:rsidR="000F3D7B" w:rsidRPr="00BE65D2" w:rsidRDefault="000F3D7B" w:rsidP="000F3D7B">
      <w:pPr>
        <w:pStyle w:val="Sansinterligne"/>
        <w:rPr>
          <w:b/>
          <w:i/>
        </w:rPr>
      </w:pPr>
      <w:r w:rsidRPr="00BE65D2">
        <w:rPr>
          <w:b/>
          <w:i/>
          <w:shd w:val="clear" w:color="auto" w:fill="FFFFFF"/>
        </w:rPr>
        <w:t>–</w:t>
      </w:r>
      <w:r w:rsidRPr="00BE65D2">
        <w:rPr>
          <w:b/>
          <w:i/>
        </w:rPr>
        <w:t xml:space="preserve"> S –</w:t>
      </w:r>
    </w:p>
    <w:p w14:paraId="7F275804" w14:textId="0A598EF8" w:rsidR="000F3D7B" w:rsidRDefault="000F3D7B" w:rsidP="000F3D7B">
      <w:proofErr w:type="spellStart"/>
      <w:r>
        <w:t>Symfony</w:t>
      </w:r>
      <w:proofErr w:type="spellEnd"/>
      <w:r>
        <w:t xml:space="preserve"> : </w:t>
      </w:r>
      <w:proofErr w:type="spellStart"/>
      <w:r w:rsidR="00762E82">
        <w:t>Symfony</w:t>
      </w:r>
      <w:proofErr w:type="spellEnd"/>
      <w:r w:rsidR="00762E82">
        <w:t xml:space="preserve"> est un </w:t>
      </w:r>
      <w:proofErr w:type="spellStart"/>
      <w:r w:rsidR="00762E82">
        <w:t>f</w:t>
      </w:r>
      <w:r>
        <w:t>ramework</w:t>
      </w:r>
      <w:proofErr w:type="spellEnd"/>
      <w:r>
        <w:t xml:space="preserve"> PHP pour créer des sites web et des applications web.</w:t>
      </w:r>
    </w:p>
    <w:p w14:paraId="246E8880" w14:textId="30565F4D" w:rsidR="002D046F" w:rsidRDefault="000F3D7B" w:rsidP="000F3D7B">
      <w:r>
        <w:t>Script : Programme qui exécute plusieurs taches à la suite.</w:t>
      </w:r>
    </w:p>
    <w:p w14:paraId="7D862D54" w14:textId="77777777" w:rsidR="000F3D7B" w:rsidRDefault="000F3D7B" w:rsidP="000F3D7B">
      <w:pPr>
        <w:pStyle w:val="Sansinterligne"/>
        <w:rPr>
          <w:b/>
          <w:i/>
        </w:rPr>
      </w:pPr>
      <w:r w:rsidRPr="00002897">
        <w:rPr>
          <w:b/>
          <w:i/>
          <w:shd w:val="clear" w:color="auto" w:fill="FFFFFF"/>
        </w:rPr>
        <w:t>–</w:t>
      </w:r>
      <w:r>
        <w:rPr>
          <w:b/>
          <w:i/>
        </w:rPr>
        <w:t xml:space="preserve"> U</w:t>
      </w:r>
      <w:r w:rsidRPr="002A5D4D">
        <w:rPr>
          <w:b/>
          <w:i/>
        </w:rPr>
        <w:t xml:space="preserve"> –</w:t>
      </w:r>
    </w:p>
    <w:p w14:paraId="1F85DAF7" w14:textId="77777777" w:rsidR="000F3D7B" w:rsidRDefault="000F3D7B" w:rsidP="000F3D7B">
      <w:r>
        <w:lastRenderedPageBreak/>
        <w:t>UI (User Interface) : Dispositif de de dialogue entre un programme informatique et un utilisateur. Il permet à ce dernier d’effectuer des manipulations au sein du programme informatique et de présenter le résultat de ces manipulations.</w:t>
      </w:r>
    </w:p>
    <w:p w14:paraId="6D2DFB7C" w14:textId="77777777" w:rsidR="000F3D7B" w:rsidRPr="00FA568F" w:rsidRDefault="000F3D7B" w:rsidP="000F3D7B">
      <w:pPr>
        <w:pStyle w:val="Sansinterligne"/>
        <w:rPr>
          <w:b/>
          <w:i/>
        </w:rPr>
      </w:pPr>
      <w:r w:rsidRPr="00FA568F">
        <w:rPr>
          <w:b/>
          <w:i/>
          <w:shd w:val="clear" w:color="auto" w:fill="FFFFFF"/>
        </w:rPr>
        <w:t>–</w:t>
      </w:r>
      <w:r w:rsidRPr="00FA568F">
        <w:rPr>
          <w:b/>
          <w:i/>
        </w:rPr>
        <w:t xml:space="preserve"> X –</w:t>
      </w:r>
    </w:p>
    <w:p w14:paraId="1815C85F" w14:textId="77777777" w:rsidR="000F3D7B" w:rsidRDefault="000F3D7B" w:rsidP="000F3D7B">
      <w:pPr>
        <w:pStyle w:val="Sansinterligne"/>
        <w:rPr>
          <w:rFonts w:ascii="Arial" w:hAnsi="Arial" w:cs="Arial"/>
          <w:color w:val="252525"/>
          <w:sz w:val="21"/>
          <w:szCs w:val="21"/>
          <w:shd w:val="clear" w:color="auto" w:fill="FFFFFF"/>
        </w:rPr>
      </w:pPr>
      <w:proofErr w:type="spellStart"/>
      <w:r w:rsidRPr="00FA568F">
        <w:t>Xcode</w:t>
      </w:r>
      <w:proofErr w:type="spellEnd"/>
      <w:r w:rsidRPr="00FA568F">
        <w:t xml:space="preserve"> : </w:t>
      </w:r>
      <w:proofErr w:type="spellStart"/>
      <w:r w:rsidRPr="00FA568F">
        <w:t>Xcode</w:t>
      </w:r>
      <w:proofErr w:type="spellEnd"/>
      <w:r w:rsidRPr="00FA568F">
        <w:t> est un environnement de développement pour </w:t>
      </w:r>
      <w:hyperlink r:id="rId15" w:tooltip="Mac OS X" w:history="1">
        <w:r w:rsidRPr="00FA568F">
          <w:t>Mac OS X</w:t>
        </w:r>
      </w:hyperlink>
      <w:r>
        <w:t xml:space="preserve"> </w:t>
      </w:r>
      <w:r w:rsidRPr="00FA568F">
        <w:t>ainsi que pour </w:t>
      </w:r>
      <w:hyperlink r:id="rId16" w:tooltip="IOS (Apple)" w:history="1">
        <w:r w:rsidRPr="00FA568F">
          <w:t>iOS</w:t>
        </w:r>
      </w:hyperlink>
      <w:r>
        <w:rPr>
          <w:rFonts w:ascii="Arial" w:hAnsi="Arial" w:cs="Arial"/>
          <w:color w:val="252525"/>
          <w:sz w:val="21"/>
          <w:szCs w:val="21"/>
          <w:shd w:val="clear" w:color="auto" w:fill="FFFFFF"/>
        </w:rPr>
        <w:t>.</w:t>
      </w:r>
    </w:p>
    <w:p w14:paraId="16B4B5F6" w14:textId="77777777" w:rsidR="000F3D7B" w:rsidRDefault="000F3D7B" w:rsidP="000F3D7B">
      <w:pPr>
        <w:pStyle w:val="Sansinterligne"/>
        <w:rPr>
          <w:rFonts w:ascii="Arial" w:hAnsi="Arial" w:cs="Arial"/>
          <w:color w:val="252525"/>
          <w:sz w:val="21"/>
          <w:szCs w:val="21"/>
          <w:shd w:val="clear" w:color="auto" w:fill="FFFFFF"/>
        </w:rPr>
      </w:pPr>
    </w:p>
    <w:p w14:paraId="75DB0190" w14:textId="2DB562DA" w:rsidR="006706E0" w:rsidRPr="00B4087B" w:rsidRDefault="000F3D7B" w:rsidP="000F3D7B">
      <w:proofErr w:type="spellStart"/>
      <w:r w:rsidRPr="002711B1">
        <w:t>Xcpretty</w:t>
      </w:r>
      <w:proofErr w:type="spellEnd"/>
      <w:r w:rsidRPr="002711B1">
        <w:t xml:space="preserve"> : c’est un </w:t>
      </w:r>
      <w:proofErr w:type="spellStart"/>
      <w:r w:rsidRPr="002711B1">
        <w:t>framework</w:t>
      </w:r>
      <w:proofErr w:type="spellEnd"/>
      <w:r w:rsidRPr="002711B1">
        <w:t xml:space="preserve"> capable de rendre plus lisible et clair la sortie </w:t>
      </w:r>
      <w:r>
        <w:t>des tests pour pouvoir en créer des livrables.</w:t>
      </w:r>
      <w:r w:rsidR="006706E0" w:rsidRPr="00B4087B">
        <w:br w:type="page"/>
      </w:r>
    </w:p>
    <w:p w14:paraId="6DD7ED2B" w14:textId="77777777" w:rsidR="006706E0" w:rsidRPr="00B4087B" w:rsidRDefault="00ED6AB0" w:rsidP="00ED6AB0">
      <w:pPr>
        <w:pStyle w:val="Heading1outofTableofcontent"/>
      </w:pPr>
      <w:r w:rsidRPr="00B4087B">
        <w:lastRenderedPageBreak/>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39403B" w14:paraId="1EDF312E" w14:textId="77777777"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FB26E34" w14:textId="77777777" w:rsidR="00ED6AB0" w:rsidRPr="00B4087B" w:rsidRDefault="00ED6AB0" w:rsidP="00ED6AB0">
            <w:r w:rsidRPr="00B4087B">
              <w:t>Titre</w:t>
            </w:r>
          </w:p>
        </w:tc>
        <w:tc>
          <w:tcPr>
            <w:tcW w:w="6799" w:type="dxa"/>
          </w:tcPr>
          <w:p w14:paraId="4B3A83CD" w14:textId="03EDC658" w:rsidR="00ED6AB0" w:rsidRPr="00773DA6" w:rsidRDefault="001A2E39" w:rsidP="003A015B">
            <w:pPr>
              <w:cnfStyle w:val="100000000000" w:firstRow="1" w:lastRow="0" w:firstColumn="0" w:lastColumn="0" w:oddVBand="0" w:evenVBand="0" w:oddHBand="0" w:evenHBand="0" w:firstRowFirstColumn="0" w:firstRowLastColumn="0" w:lastRowFirstColumn="0" w:lastRowLastColumn="0"/>
              <w:rPr>
                <w:lang w:val="en-US"/>
              </w:rPr>
            </w:pPr>
            <w:sdt>
              <w:sdtPr>
                <w:rPr>
                  <w:lang w:val="en-US"/>
                </w:rPr>
                <w:alias w:val="Titre "/>
                <w:tag w:val=""/>
                <w:id w:val="1592041251"/>
                <w:placeholder>
                  <w:docPart w:val="3783632A0F2442D0B2823917B6F73BBB"/>
                </w:placeholder>
                <w:dataBinding w:prefixMappings="xmlns:ns0='http://purl.org/dc/elements/1.1/' xmlns:ns1='http://schemas.openxmlformats.org/package/2006/metadata/core-properties' " w:xpath="/ns1:coreProperties[1]/ns0:title[1]" w:storeItemID="{6C3C8BC8-F283-45AE-878A-BAB7291924A1}"/>
                <w:text/>
              </w:sdtPr>
              <w:sdtEndPr/>
              <w:sdtContent>
                <w:r w:rsidR="00390725" w:rsidRPr="00390725">
                  <w:rPr>
                    <w:lang w:val="en-US"/>
                  </w:rPr>
                  <w:t>Music Sheet Writer</w:t>
                </w:r>
              </w:sdtContent>
            </w:sdt>
            <w:r w:rsidR="001C0E27" w:rsidRPr="00773DA6">
              <w:rPr>
                <w:lang w:val="en-US"/>
              </w:rPr>
              <w:t xml:space="preserve"> : </w:t>
            </w:r>
            <w:sdt>
              <w:sdtPr>
                <w:rPr>
                  <w:lang w:val="en-US"/>
                </w:rPr>
                <w:alias w:val="Objet "/>
                <w:tag w:val=""/>
                <w:id w:val="-744576005"/>
                <w:placeholder>
                  <w:docPart w:val="0C46D9337CCA418CA9A03934B58727A4"/>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90725" w:rsidRPr="00390725">
                  <w:rPr>
                    <w:lang w:val="en-US"/>
                  </w:rPr>
                  <w:t>Stratégie</w:t>
                </w:r>
                <w:proofErr w:type="spellEnd"/>
                <w:r w:rsidR="00390725" w:rsidRPr="00390725">
                  <w:rPr>
                    <w:lang w:val="en-US"/>
                  </w:rPr>
                  <w:t xml:space="preserve"> de Test</w:t>
                </w:r>
              </w:sdtContent>
            </w:sdt>
          </w:p>
        </w:tc>
      </w:tr>
      <w:tr w:rsidR="00D033A8" w:rsidRPr="00B4087B" w14:paraId="700C6F9A"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36E8627" w14:textId="77777777" w:rsidR="00D033A8" w:rsidRPr="00B4087B" w:rsidRDefault="00D033A8" w:rsidP="00ED6AB0">
            <w:r w:rsidRPr="00B4087B">
              <w:t>Date de création</w:t>
            </w:r>
          </w:p>
        </w:tc>
        <w:sdt>
          <w:sdtPr>
            <w:alias w:val="Date de création"/>
            <w:tag w:val="Date de création"/>
            <w:id w:val="-944227244"/>
            <w:placeholder>
              <w:docPart w:val="73098DBB5F64499697910448CCBB94D2"/>
            </w:placeholder>
            <w:date w:fullDate="2015-10-22T00:00:00Z">
              <w:dateFormat w:val="dd/MM/yyyy"/>
              <w:lid w:val="fr-FR"/>
              <w:storeMappedDataAs w:val="dateTime"/>
              <w:calendar w:val="gregorian"/>
            </w:date>
          </w:sdtPr>
          <w:sdtEndPr/>
          <w:sdtContent>
            <w:tc>
              <w:tcPr>
                <w:tcW w:w="6799" w:type="dxa"/>
              </w:tcPr>
              <w:p w14:paraId="721D7B34" w14:textId="20155E0B" w:rsidR="00D033A8" w:rsidRPr="00B4087B" w:rsidRDefault="00390725" w:rsidP="00DE69FF">
                <w:pPr>
                  <w:cnfStyle w:val="000000000000" w:firstRow="0" w:lastRow="0" w:firstColumn="0" w:lastColumn="0" w:oddVBand="0" w:evenVBand="0" w:oddHBand="0" w:evenHBand="0" w:firstRowFirstColumn="0" w:firstRowLastColumn="0" w:lastRowFirstColumn="0" w:lastRowLastColumn="0"/>
                </w:pPr>
                <w:r>
                  <w:t>22/10/2015</w:t>
                </w:r>
              </w:p>
            </w:tc>
          </w:sdtContent>
        </w:sdt>
      </w:tr>
      <w:tr w:rsidR="00ED6AB0" w:rsidRPr="00B4087B" w14:paraId="2823CB72"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28224E93" w14:textId="77777777" w:rsidR="00ED6AB0" w:rsidRPr="00B4087B" w:rsidRDefault="00ED6AB0" w:rsidP="00ED6AB0">
            <w:r w:rsidRPr="00B4087B">
              <w:t>Date</w:t>
            </w:r>
            <w:r w:rsidR="00D033A8" w:rsidRPr="00B4087B">
              <w:t xml:space="preserve"> de publication</w:t>
            </w:r>
          </w:p>
        </w:tc>
        <w:sdt>
          <w:sdtPr>
            <w:alias w:val="Date de publication"/>
            <w:tag w:val=""/>
            <w:id w:val="-1609037998"/>
            <w:placeholder>
              <w:docPart w:val="7CE8213E3684400FA48A5238494737BC"/>
            </w:placeholder>
            <w:dataBinding w:prefixMappings="xmlns:ns0='http://schemas.microsoft.com/office/2006/coverPageProps' " w:xpath="/ns0:CoverPageProperties[1]/ns0:PublishDate[1]" w:storeItemID="{55AF091B-3C7A-41E3-B477-F2FDAA23CFDA}"/>
            <w:date w:fullDate="2015-11-17T00:00:00Z">
              <w:dateFormat w:val="dd/MM/yyyy"/>
              <w:lid w:val="fr-FR"/>
              <w:storeMappedDataAs w:val="dateTime"/>
              <w:calendar w:val="gregorian"/>
            </w:date>
          </w:sdtPr>
          <w:sdtEndPr/>
          <w:sdtContent>
            <w:tc>
              <w:tcPr>
                <w:tcW w:w="6799" w:type="dxa"/>
              </w:tcPr>
              <w:p w14:paraId="472D18F8" w14:textId="26470B46" w:rsidR="00ED6AB0" w:rsidRPr="00B4087B" w:rsidRDefault="004C7869" w:rsidP="00DE69FF">
                <w:pPr>
                  <w:cnfStyle w:val="000000000000" w:firstRow="0" w:lastRow="0" w:firstColumn="0" w:lastColumn="0" w:oddVBand="0" w:evenVBand="0" w:oddHBand="0" w:evenHBand="0" w:firstRowFirstColumn="0" w:firstRowLastColumn="0" w:lastRowFirstColumn="0" w:lastRowLastColumn="0"/>
                </w:pPr>
                <w:r>
                  <w:t>17</w:t>
                </w:r>
                <w:r w:rsidR="00390725">
                  <w:t>/11/2015</w:t>
                </w:r>
              </w:p>
            </w:tc>
          </w:sdtContent>
        </w:sdt>
      </w:tr>
      <w:tr w:rsidR="00ED6AB0" w:rsidRPr="00B4087B" w14:paraId="4E64793E"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004096BB" w14:textId="77777777" w:rsidR="00ED6AB0" w:rsidRPr="00B4087B" w:rsidRDefault="00ED6AB0" w:rsidP="00ED6AB0">
            <w:r w:rsidRPr="00B4087B">
              <w:t>Auteur</w:t>
            </w:r>
          </w:p>
        </w:tc>
        <w:tc>
          <w:tcPr>
            <w:tcW w:w="6799" w:type="dxa"/>
          </w:tcPr>
          <w:sdt>
            <w:sdtPr>
              <w:rPr>
                <w:lang w:val="en-US"/>
              </w:rPr>
              <w:alias w:val="Auteur"/>
              <w:tag w:val=""/>
              <w:id w:val="560593049"/>
              <w:dataBinding w:prefixMappings="xmlns:ns0='http://purl.org/dc/elements/1.1/' xmlns:ns1='http://schemas.openxmlformats.org/package/2006/metadata/core-properties' " w:xpath="/ns1:coreProperties[1]/ns0:creator[1]" w:storeItemID="{6C3C8BC8-F283-45AE-878A-BAB7291924A1}"/>
              <w:text/>
            </w:sdtPr>
            <w:sdtEndPr/>
            <w:sdtContent>
              <w:p w14:paraId="48E32DE5" w14:textId="062D380E" w:rsidR="00ED6AB0" w:rsidRPr="00B4087B" w:rsidRDefault="00390725" w:rsidP="00F356A5">
                <w:pPr>
                  <w:pStyle w:val="Sansinterligne"/>
                  <w:cnfStyle w:val="000000000000" w:firstRow="0" w:lastRow="0" w:firstColumn="0" w:lastColumn="0" w:oddVBand="0" w:evenVBand="0" w:oddHBand="0" w:evenHBand="0" w:firstRowFirstColumn="0" w:firstRowLastColumn="0" w:lastRowFirstColumn="0" w:lastRowLastColumn="0"/>
                </w:pPr>
                <w:r>
                  <w:t xml:space="preserve">J. </w:t>
                </w:r>
                <w:proofErr w:type="spellStart"/>
                <w:proofErr w:type="gramStart"/>
                <w:r>
                  <w:t>Racaud</w:t>
                </w:r>
                <w:proofErr w:type="spellEnd"/>
                <w:r>
                  <w:t>;</w:t>
                </w:r>
                <w:proofErr w:type="gramEnd"/>
                <w:r>
                  <w:t xml:space="preserve"> A. Simon; J. </w:t>
                </w:r>
                <w:proofErr w:type="spellStart"/>
                <w:r>
                  <w:t>Harrault</w:t>
                </w:r>
                <w:proofErr w:type="spellEnd"/>
                <w:r>
                  <w:t xml:space="preserve">; J. </w:t>
                </w:r>
                <w:proofErr w:type="spellStart"/>
                <w:r>
                  <w:t>Blondeel</w:t>
                </w:r>
                <w:proofErr w:type="spellEnd"/>
                <w:r>
                  <w:t xml:space="preserve">; S. </w:t>
                </w:r>
                <w:proofErr w:type="spellStart"/>
                <w:r>
                  <w:t>Daguenet</w:t>
                </w:r>
                <w:proofErr w:type="spellEnd"/>
                <w:r>
                  <w:t>; F. Corradin</w:t>
                </w:r>
              </w:p>
            </w:sdtContent>
          </w:sdt>
        </w:tc>
      </w:tr>
      <w:tr w:rsidR="00ED6AB0" w:rsidRPr="00B4087B" w14:paraId="71C45DA3"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F8C1995" w14:textId="77777777" w:rsidR="00ED6AB0" w:rsidRPr="00B4087B" w:rsidRDefault="00ED6AB0" w:rsidP="00ED6AB0">
            <w:r w:rsidRPr="00B4087B">
              <w:t>Responsable</w:t>
            </w:r>
          </w:p>
        </w:tc>
        <w:sdt>
          <w:sdtPr>
            <w:alias w:val="Responsable"/>
            <w:tag w:val=""/>
            <w:id w:val="-267010783"/>
            <w:placeholder>
              <w:docPart w:val="4368E3DC92F64DCD94616B9DF00D1A6C"/>
            </w:placeholder>
            <w:dataBinding w:prefixMappings="xmlns:ns0='http://schemas.openxmlformats.org/officeDocument/2006/extended-properties' " w:xpath="/ns0:Properties[1]/ns0:Manager[1]" w:storeItemID="{6668398D-A668-4E3E-A5EB-62B293D839F1}"/>
            <w:text/>
          </w:sdtPr>
          <w:sdtEndPr/>
          <w:sdtContent>
            <w:tc>
              <w:tcPr>
                <w:tcW w:w="6799" w:type="dxa"/>
              </w:tcPr>
              <w:p w14:paraId="3CBE7612" w14:textId="77777777" w:rsidR="00ED6AB0" w:rsidRPr="00B4087B" w:rsidRDefault="00390725" w:rsidP="003A015B">
                <w:pPr>
                  <w:cnfStyle w:val="000000000000" w:firstRow="0" w:lastRow="0" w:firstColumn="0" w:lastColumn="0" w:oddVBand="0" w:evenVBand="0" w:oddHBand="0" w:evenHBand="0" w:firstRowFirstColumn="0" w:firstRowLastColumn="0" w:lastRowFirstColumn="0" w:lastRowLastColumn="0"/>
                </w:pPr>
                <w:r>
                  <w:t xml:space="preserve">Jonathan </w:t>
                </w:r>
                <w:proofErr w:type="spellStart"/>
                <w:r>
                  <w:t>Racaud</w:t>
                </w:r>
                <w:proofErr w:type="spellEnd"/>
              </w:p>
            </w:tc>
          </w:sdtContent>
        </w:sdt>
      </w:tr>
      <w:tr w:rsidR="00ED6AB0" w:rsidRPr="00B4087B" w14:paraId="0B64D507"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154932E6" w14:textId="77777777" w:rsidR="00ED6AB0" w:rsidRPr="00B4087B" w:rsidRDefault="00ED6AB0" w:rsidP="00ED6AB0">
            <w:r w:rsidRPr="00B4087B">
              <w:t>E-mail</w:t>
            </w:r>
          </w:p>
        </w:tc>
        <w:sdt>
          <w:sdtPr>
            <w:alias w:val="Messagerie société"/>
            <w:tag w:val=""/>
            <w:id w:val="1269506720"/>
            <w:placeholder>
              <w:docPart w:val="2BBD0931EB8C418280EE5CC40A2A4C32"/>
            </w:placeholder>
            <w:dataBinding w:prefixMappings="xmlns:ns0='http://schemas.microsoft.com/office/2006/coverPageProps' " w:xpath="/ns0:CoverPageProperties[1]/ns0:CompanyEmail[1]" w:storeItemID="{55AF091B-3C7A-41E3-B477-F2FDAA23CFDA}"/>
            <w:text/>
          </w:sdtPr>
          <w:sdtEndPr/>
          <w:sdtContent>
            <w:tc>
              <w:tcPr>
                <w:tcW w:w="6799" w:type="dxa"/>
              </w:tcPr>
              <w:p w14:paraId="34325E9F" w14:textId="77777777" w:rsidR="00ED6AB0" w:rsidRPr="00B4087B" w:rsidRDefault="00390725" w:rsidP="00ED6AB0">
                <w:pPr>
                  <w:cnfStyle w:val="000000000000" w:firstRow="0" w:lastRow="0" w:firstColumn="0" w:lastColumn="0" w:oddVBand="0" w:evenVBand="0" w:oddHBand="0" w:evenHBand="0" w:firstRowFirstColumn="0" w:firstRowLastColumn="0" w:lastRowFirstColumn="0" w:lastRowLastColumn="0"/>
                </w:pPr>
                <w:r>
                  <w:t>musicsheetwriter_2017@labeip.epitech.eu</w:t>
                </w:r>
              </w:p>
            </w:tc>
          </w:sdtContent>
        </w:sdt>
      </w:tr>
      <w:tr w:rsidR="00ED6AB0" w:rsidRPr="00B4087B" w14:paraId="330DA176"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364D2A29" w14:textId="77777777" w:rsidR="00ED6AB0" w:rsidRPr="00B4087B" w:rsidRDefault="00ED6AB0" w:rsidP="00ED6AB0">
            <w:r w:rsidRPr="00B4087B">
              <w:t>Sujet</w:t>
            </w:r>
          </w:p>
        </w:tc>
        <w:sdt>
          <w:sdtPr>
            <w:alias w:val="Objet "/>
            <w:tag w:val=""/>
            <w:id w:val="1386059312"/>
            <w:placeholder>
              <w:docPart w:val="FC00BB395E3F4F15A061975893D5B599"/>
            </w:placeholder>
            <w:dataBinding w:prefixMappings="xmlns:ns0='http://purl.org/dc/elements/1.1/' xmlns:ns1='http://schemas.openxmlformats.org/package/2006/metadata/core-properties' " w:xpath="/ns1:coreProperties[1]/ns0:subject[1]" w:storeItemID="{6C3C8BC8-F283-45AE-878A-BAB7291924A1}"/>
            <w:text/>
          </w:sdtPr>
          <w:sdtEndPr/>
          <w:sdtContent>
            <w:tc>
              <w:tcPr>
                <w:tcW w:w="6799" w:type="dxa"/>
              </w:tcPr>
              <w:p w14:paraId="49573EB6" w14:textId="7036E3DD" w:rsidR="00ED6AB0" w:rsidRPr="00B4087B" w:rsidRDefault="00390725" w:rsidP="00DE69FF">
                <w:pPr>
                  <w:cnfStyle w:val="000000000000" w:firstRow="0" w:lastRow="0" w:firstColumn="0" w:lastColumn="0" w:oddVBand="0" w:evenVBand="0" w:oddHBand="0" w:evenHBand="0" w:firstRowFirstColumn="0" w:firstRowLastColumn="0" w:lastRowFirstColumn="0" w:lastRowLastColumn="0"/>
                </w:pPr>
                <w:r>
                  <w:t>Stratégie de Test</w:t>
                </w:r>
              </w:p>
            </w:tc>
          </w:sdtContent>
        </w:sdt>
      </w:tr>
      <w:tr w:rsidR="00ED6AB0" w:rsidRPr="00B4087B" w14:paraId="7E251537"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2CF80170" w14:textId="77777777" w:rsidR="00ED6AB0" w:rsidRPr="00B4087B" w:rsidRDefault="00ED6AB0" w:rsidP="00ED6AB0">
            <w:r w:rsidRPr="00B4087B">
              <w:t>Version du modèle</w:t>
            </w:r>
          </w:p>
        </w:tc>
        <w:tc>
          <w:tcPr>
            <w:tcW w:w="6799" w:type="dxa"/>
          </w:tcPr>
          <w:p w14:paraId="415BE9CC" w14:textId="00F0EAA8" w:rsidR="00ED6AB0" w:rsidRPr="00B4087B" w:rsidRDefault="00CB7B61" w:rsidP="00ED6AB0">
            <w:pPr>
              <w:cnfStyle w:val="000000000000" w:firstRow="0" w:lastRow="0" w:firstColumn="0" w:lastColumn="0" w:oddVBand="0" w:evenVBand="0" w:oddHBand="0" w:evenHBand="0" w:firstRowFirstColumn="0" w:firstRowLastColumn="0" w:lastRowFirstColumn="0" w:lastRowLastColumn="0"/>
            </w:pPr>
            <w:r>
              <w:t>1.0</w:t>
            </w:r>
          </w:p>
        </w:tc>
      </w:tr>
    </w:tbl>
    <w:p w14:paraId="6FABE493" w14:textId="77777777" w:rsidR="00ED6AB0" w:rsidRPr="00B4087B" w:rsidRDefault="00ED6AB0" w:rsidP="00ED6AB0"/>
    <w:p w14:paraId="306CD683" w14:textId="77777777" w:rsidR="00ED6AB0" w:rsidRPr="00B4087B" w:rsidRDefault="00ED6AB0" w:rsidP="00ED6AB0">
      <w:pPr>
        <w:pStyle w:val="Heading1outofTableofcontent"/>
      </w:pPr>
      <w:r w:rsidRPr="00B4087B">
        <w:t>Tableau des révisions</w:t>
      </w:r>
    </w:p>
    <w:tbl>
      <w:tblPr>
        <w:tblStyle w:val="MusicSheetWriterTableHeadingRow"/>
        <w:tblW w:w="0" w:type="auto"/>
        <w:tblLook w:val="04A0" w:firstRow="1" w:lastRow="0" w:firstColumn="1" w:lastColumn="0" w:noHBand="0" w:noVBand="1"/>
      </w:tblPr>
      <w:tblGrid>
        <w:gridCol w:w="2265"/>
        <w:gridCol w:w="2265"/>
        <w:gridCol w:w="2266"/>
        <w:gridCol w:w="2266"/>
      </w:tblGrid>
      <w:tr w:rsidR="001844C0" w:rsidRPr="00B4087B" w14:paraId="0D3A293C" w14:textId="77777777" w:rsidTr="00B4087B">
        <w:trPr>
          <w:cnfStyle w:val="100000000000" w:firstRow="1" w:lastRow="0" w:firstColumn="0" w:lastColumn="0" w:oddVBand="0" w:evenVBand="0" w:oddHBand="0" w:evenHBand="0" w:firstRowFirstColumn="0" w:firstRowLastColumn="0" w:lastRowFirstColumn="0" w:lastRowLastColumn="0"/>
        </w:trPr>
        <w:tc>
          <w:tcPr>
            <w:tcW w:w="2265" w:type="dxa"/>
          </w:tcPr>
          <w:p w14:paraId="5A6E23D9" w14:textId="276F8D91" w:rsidR="001844C0" w:rsidRPr="00B4087B" w:rsidRDefault="001844C0" w:rsidP="001844C0">
            <w:pPr>
              <w:rPr>
                <w:b w:val="0"/>
              </w:rPr>
            </w:pPr>
            <w:r>
              <w:t>Date</w:t>
            </w:r>
          </w:p>
        </w:tc>
        <w:tc>
          <w:tcPr>
            <w:tcW w:w="2265" w:type="dxa"/>
          </w:tcPr>
          <w:p w14:paraId="4E6227E1" w14:textId="18AE284C" w:rsidR="001844C0" w:rsidRPr="00B4087B" w:rsidRDefault="001844C0" w:rsidP="001844C0">
            <w:pPr>
              <w:rPr>
                <w:b w:val="0"/>
              </w:rPr>
            </w:pPr>
            <w:r>
              <w:t>Auteur</w:t>
            </w:r>
          </w:p>
        </w:tc>
        <w:tc>
          <w:tcPr>
            <w:tcW w:w="2266" w:type="dxa"/>
          </w:tcPr>
          <w:p w14:paraId="26A0B9BB" w14:textId="55C73AE6" w:rsidR="001844C0" w:rsidRPr="00B4087B" w:rsidRDefault="001844C0" w:rsidP="001844C0">
            <w:pPr>
              <w:rPr>
                <w:b w:val="0"/>
              </w:rPr>
            </w:pPr>
            <w:r>
              <w:t>Section(s)</w:t>
            </w:r>
          </w:p>
        </w:tc>
        <w:tc>
          <w:tcPr>
            <w:tcW w:w="2266" w:type="dxa"/>
          </w:tcPr>
          <w:p w14:paraId="7F021059" w14:textId="3A28C1FB" w:rsidR="001844C0" w:rsidRPr="00B4087B" w:rsidRDefault="001844C0" w:rsidP="001844C0">
            <w:pPr>
              <w:rPr>
                <w:b w:val="0"/>
              </w:rPr>
            </w:pPr>
            <w:r>
              <w:t>Commentaire</w:t>
            </w:r>
          </w:p>
        </w:tc>
      </w:tr>
      <w:tr w:rsidR="001844C0" w:rsidRPr="00B4087B" w14:paraId="7F9E7DD5" w14:textId="77777777" w:rsidTr="00B4087B">
        <w:tc>
          <w:tcPr>
            <w:tcW w:w="2265" w:type="dxa"/>
          </w:tcPr>
          <w:p w14:paraId="0B4CA2DD" w14:textId="37505575" w:rsidR="001844C0" w:rsidRPr="00B4087B" w:rsidRDefault="001844C0" w:rsidP="001844C0">
            <w:r>
              <w:t>22/10/2015</w:t>
            </w:r>
          </w:p>
        </w:tc>
        <w:tc>
          <w:tcPr>
            <w:tcW w:w="2265" w:type="dxa"/>
          </w:tcPr>
          <w:p w14:paraId="1610B761" w14:textId="20FEC792" w:rsidR="001844C0" w:rsidRPr="00B4087B" w:rsidRDefault="001844C0" w:rsidP="001844C0">
            <w:r>
              <w:t xml:space="preserve">Jeremy </w:t>
            </w:r>
            <w:proofErr w:type="spellStart"/>
            <w:r>
              <w:t>Harrault</w:t>
            </w:r>
            <w:proofErr w:type="spellEnd"/>
          </w:p>
        </w:tc>
        <w:tc>
          <w:tcPr>
            <w:tcW w:w="2266" w:type="dxa"/>
          </w:tcPr>
          <w:p w14:paraId="1A57B578" w14:textId="1743A716" w:rsidR="001844C0" w:rsidRPr="00B4087B" w:rsidRDefault="001844C0" w:rsidP="001844C0">
            <w:r>
              <w:t>Toutes</w:t>
            </w:r>
          </w:p>
        </w:tc>
        <w:tc>
          <w:tcPr>
            <w:tcW w:w="2266" w:type="dxa"/>
          </w:tcPr>
          <w:p w14:paraId="31D97D09" w14:textId="22286D20" w:rsidR="001844C0" w:rsidRPr="00B4087B" w:rsidRDefault="001844C0" w:rsidP="001844C0">
            <w:r>
              <w:t>Création du document</w:t>
            </w:r>
          </w:p>
        </w:tc>
      </w:tr>
      <w:tr w:rsidR="001844C0" w:rsidRPr="00B4087B" w14:paraId="46A1749D" w14:textId="77777777" w:rsidTr="00B4087B">
        <w:tc>
          <w:tcPr>
            <w:tcW w:w="2265" w:type="dxa"/>
          </w:tcPr>
          <w:p w14:paraId="076C29C0" w14:textId="03EF303B" w:rsidR="001844C0" w:rsidRDefault="001844C0" w:rsidP="001844C0">
            <w:r>
              <w:t>29/10/2015</w:t>
            </w:r>
          </w:p>
        </w:tc>
        <w:tc>
          <w:tcPr>
            <w:tcW w:w="2265" w:type="dxa"/>
          </w:tcPr>
          <w:p w14:paraId="5B8A70A8" w14:textId="0A1A057A" w:rsidR="001844C0" w:rsidRDefault="001844C0" w:rsidP="001844C0">
            <w:r>
              <w:t>Antoine Simon</w:t>
            </w:r>
          </w:p>
        </w:tc>
        <w:tc>
          <w:tcPr>
            <w:tcW w:w="2266" w:type="dxa"/>
          </w:tcPr>
          <w:p w14:paraId="6910C8ED" w14:textId="2350DC15" w:rsidR="001844C0" w:rsidRDefault="001844C0" w:rsidP="001844C0">
            <w:r>
              <w:t>Toutes</w:t>
            </w:r>
          </w:p>
        </w:tc>
        <w:tc>
          <w:tcPr>
            <w:tcW w:w="2266" w:type="dxa"/>
          </w:tcPr>
          <w:p w14:paraId="43F91B84" w14:textId="7017E565" w:rsidR="001844C0" w:rsidRDefault="001844C0" w:rsidP="001844C0">
            <w:r>
              <w:t>Rédaction partie iPhone</w:t>
            </w:r>
          </w:p>
        </w:tc>
      </w:tr>
      <w:tr w:rsidR="001844C0" w:rsidRPr="00B4087B" w14:paraId="0D9E6A3B" w14:textId="77777777" w:rsidTr="00B4087B">
        <w:tc>
          <w:tcPr>
            <w:tcW w:w="2265" w:type="dxa"/>
          </w:tcPr>
          <w:p w14:paraId="099C6CA0" w14:textId="5FC856BD" w:rsidR="001844C0" w:rsidRDefault="001844C0" w:rsidP="001844C0">
            <w:r>
              <w:t>04/11/2015</w:t>
            </w:r>
          </w:p>
        </w:tc>
        <w:tc>
          <w:tcPr>
            <w:tcW w:w="2265" w:type="dxa"/>
          </w:tcPr>
          <w:p w14:paraId="50FFF4EA" w14:textId="23B48507" w:rsidR="001844C0" w:rsidRDefault="001844C0" w:rsidP="001844C0">
            <w:r>
              <w:t xml:space="preserve">Jeremy </w:t>
            </w:r>
            <w:proofErr w:type="spellStart"/>
            <w:r>
              <w:t>Harrault</w:t>
            </w:r>
            <w:proofErr w:type="spellEnd"/>
          </w:p>
        </w:tc>
        <w:tc>
          <w:tcPr>
            <w:tcW w:w="2266" w:type="dxa"/>
          </w:tcPr>
          <w:p w14:paraId="5F601464" w14:textId="77777777" w:rsidR="001844C0" w:rsidRDefault="001844C0" w:rsidP="001844C0">
            <w:r>
              <w:t>2. Version/release</w:t>
            </w:r>
          </w:p>
          <w:p w14:paraId="06639718" w14:textId="03FB18AC" w:rsidR="001844C0" w:rsidRDefault="001844C0" w:rsidP="001844C0">
            <w:r>
              <w:t>3. Types de tests et périmètre</w:t>
            </w:r>
          </w:p>
        </w:tc>
        <w:tc>
          <w:tcPr>
            <w:tcW w:w="2266" w:type="dxa"/>
          </w:tcPr>
          <w:p w14:paraId="35A81E47" w14:textId="52EE37E1" w:rsidR="001844C0" w:rsidRDefault="001844C0" w:rsidP="001844C0">
            <w:r>
              <w:t>Ajout de la partie Android</w:t>
            </w:r>
          </w:p>
        </w:tc>
      </w:tr>
      <w:tr w:rsidR="001844C0" w:rsidRPr="00B4087B" w14:paraId="429BD45C" w14:textId="77777777" w:rsidTr="00B4087B">
        <w:tc>
          <w:tcPr>
            <w:tcW w:w="2265" w:type="dxa"/>
          </w:tcPr>
          <w:p w14:paraId="3DCDAD48" w14:textId="17E291D3" w:rsidR="001844C0" w:rsidRDefault="001844C0" w:rsidP="001844C0">
            <w:r>
              <w:t>04/11/2015</w:t>
            </w:r>
          </w:p>
        </w:tc>
        <w:tc>
          <w:tcPr>
            <w:tcW w:w="2265" w:type="dxa"/>
          </w:tcPr>
          <w:p w14:paraId="167D7701" w14:textId="6A011262" w:rsidR="001844C0" w:rsidRDefault="001844C0" w:rsidP="001844C0">
            <w:r>
              <w:t xml:space="preserve">Simon </w:t>
            </w:r>
            <w:proofErr w:type="spellStart"/>
            <w:r>
              <w:t>Daguenet</w:t>
            </w:r>
            <w:proofErr w:type="spellEnd"/>
          </w:p>
        </w:tc>
        <w:tc>
          <w:tcPr>
            <w:tcW w:w="2266" w:type="dxa"/>
          </w:tcPr>
          <w:p w14:paraId="462B256C" w14:textId="77777777" w:rsidR="001844C0" w:rsidRDefault="001844C0" w:rsidP="001844C0">
            <w:r>
              <w:t>3 Type de test et périmètre</w:t>
            </w:r>
          </w:p>
          <w:p w14:paraId="004788B0" w14:textId="77777777" w:rsidR="001844C0" w:rsidRDefault="001844C0" w:rsidP="001844C0">
            <w:r>
              <w:t>4. Types de tests</w:t>
            </w:r>
          </w:p>
          <w:p w14:paraId="664B1EA7" w14:textId="5353835B" w:rsidR="001844C0" w:rsidRDefault="001844C0" w:rsidP="001844C0">
            <w:r>
              <w:t>7. Outils</w:t>
            </w:r>
          </w:p>
        </w:tc>
        <w:tc>
          <w:tcPr>
            <w:tcW w:w="2266" w:type="dxa"/>
          </w:tcPr>
          <w:p w14:paraId="6AE3DCD5" w14:textId="45E31579" w:rsidR="001844C0" w:rsidRDefault="001844C0" w:rsidP="001844C0">
            <w:r>
              <w:t>Modification des sections Windows phone</w:t>
            </w:r>
          </w:p>
        </w:tc>
      </w:tr>
      <w:tr w:rsidR="00EC264A" w:rsidRPr="00B4087B" w14:paraId="510BF6A6" w14:textId="77777777" w:rsidTr="00B4087B">
        <w:tc>
          <w:tcPr>
            <w:tcW w:w="2265" w:type="dxa"/>
          </w:tcPr>
          <w:p w14:paraId="334424E8" w14:textId="0A1CB741" w:rsidR="00EC264A" w:rsidRDefault="00EC264A" w:rsidP="00EC264A">
            <w:r>
              <w:t>06/11/2015</w:t>
            </w:r>
          </w:p>
        </w:tc>
        <w:tc>
          <w:tcPr>
            <w:tcW w:w="2265" w:type="dxa"/>
          </w:tcPr>
          <w:p w14:paraId="58489A8E" w14:textId="10E28283" w:rsidR="00EC264A" w:rsidRDefault="00EC264A" w:rsidP="00EC264A">
            <w:r>
              <w:t xml:space="preserve">Jeremy </w:t>
            </w:r>
            <w:proofErr w:type="spellStart"/>
            <w:r>
              <w:t>Harrault</w:t>
            </w:r>
            <w:proofErr w:type="spellEnd"/>
          </w:p>
        </w:tc>
        <w:tc>
          <w:tcPr>
            <w:tcW w:w="2266" w:type="dxa"/>
          </w:tcPr>
          <w:p w14:paraId="6ADDA928" w14:textId="48CC815F" w:rsidR="00EC264A" w:rsidRDefault="00EC264A" w:rsidP="00EC264A">
            <w:r>
              <w:t xml:space="preserve">4. </w:t>
            </w:r>
            <w:r w:rsidR="007447E9">
              <w:t>Livrables</w:t>
            </w:r>
          </w:p>
          <w:p w14:paraId="13DA210E" w14:textId="6B0CE325" w:rsidR="00EC264A" w:rsidRDefault="00EC264A" w:rsidP="00EC264A">
            <w:r>
              <w:t>5. Types de tests</w:t>
            </w:r>
            <w:r w:rsidR="007447E9">
              <w:t xml:space="preserve"> et périmètre</w:t>
            </w:r>
          </w:p>
          <w:p w14:paraId="745E199B" w14:textId="54AF61A2" w:rsidR="00EC264A" w:rsidRDefault="00EC264A" w:rsidP="00EC264A">
            <w:r>
              <w:t>7. Outils</w:t>
            </w:r>
          </w:p>
        </w:tc>
        <w:tc>
          <w:tcPr>
            <w:tcW w:w="2266" w:type="dxa"/>
          </w:tcPr>
          <w:p w14:paraId="59093390" w14:textId="0C709122" w:rsidR="00EC264A" w:rsidRDefault="00EC264A" w:rsidP="00EC264A">
            <w:r>
              <w:t>Ajout de la partie Android</w:t>
            </w:r>
          </w:p>
        </w:tc>
      </w:tr>
      <w:tr w:rsidR="00EC264A" w:rsidRPr="00B4087B" w14:paraId="5363F435" w14:textId="77777777" w:rsidTr="00B4087B">
        <w:tc>
          <w:tcPr>
            <w:tcW w:w="2265" w:type="dxa"/>
          </w:tcPr>
          <w:p w14:paraId="0736E336" w14:textId="3232E00B" w:rsidR="00EC264A" w:rsidRDefault="00EC264A" w:rsidP="00EC264A">
            <w:r>
              <w:t>08/11/2015</w:t>
            </w:r>
          </w:p>
        </w:tc>
        <w:tc>
          <w:tcPr>
            <w:tcW w:w="2265" w:type="dxa"/>
          </w:tcPr>
          <w:p w14:paraId="5FB73594" w14:textId="3F589155" w:rsidR="00EC264A" w:rsidRDefault="00EC264A" w:rsidP="00EC264A">
            <w:r>
              <w:t xml:space="preserve">Julien </w:t>
            </w:r>
            <w:proofErr w:type="spellStart"/>
            <w:r>
              <w:t>Blondeel</w:t>
            </w:r>
            <w:proofErr w:type="spellEnd"/>
          </w:p>
        </w:tc>
        <w:tc>
          <w:tcPr>
            <w:tcW w:w="2266" w:type="dxa"/>
          </w:tcPr>
          <w:p w14:paraId="128F59FE" w14:textId="43CC4E5C" w:rsidR="00EC264A" w:rsidRDefault="00EC264A" w:rsidP="00EC264A">
            <w:r>
              <w:t>Toutes</w:t>
            </w:r>
          </w:p>
        </w:tc>
        <w:tc>
          <w:tcPr>
            <w:tcW w:w="2266" w:type="dxa"/>
          </w:tcPr>
          <w:p w14:paraId="207C15FB" w14:textId="0FE6E928" w:rsidR="00EC264A" w:rsidRDefault="00EC264A" w:rsidP="00EC264A">
            <w:r>
              <w:t>Rédaction de la partie logicielle</w:t>
            </w:r>
          </w:p>
        </w:tc>
      </w:tr>
      <w:tr w:rsidR="00EC264A" w:rsidRPr="00B4087B" w14:paraId="6276A4A2" w14:textId="77777777" w:rsidTr="00B4087B">
        <w:tc>
          <w:tcPr>
            <w:tcW w:w="2265" w:type="dxa"/>
          </w:tcPr>
          <w:p w14:paraId="5403AF85" w14:textId="288B4CD2" w:rsidR="00EC264A" w:rsidRDefault="00EC264A" w:rsidP="00EC264A">
            <w:r>
              <w:t>09/11/2015</w:t>
            </w:r>
          </w:p>
        </w:tc>
        <w:tc>
          <w:tcPr>
            <w:tcW w:w="2265" w:type="dxa"/>
          </w:tcPr>
          <w:p w14:paraId="2C716772" w14:textId="030ECAFE" w:rsidR="00EC264A" w:rsidRDefault="00EC264A" w:rsidP="00EC264A">
            <w:r>
              <w:t xml:space="preserve">Simon </w:t>
            </w:r>
            <w:proofErr w:type="spellStart"/>
            <w:r>
              <w:t>Daguenet</w:t>
            </w:r>
            <w:proofErr w:type="spellEnd"/>
          </w:p>
        </w:tc>
        <w:tc>
          <w:tcPr>
            <w:tcW w:w="2266" w:type="dxa"/>
          </w:tcPr>
          <w:p w14:paraId="159A49FF" w14:textId="698E1650" w:rsidR="00EC264A" w:rsidRDefault="00EC264A" w:rsidP="00EC264A">
            <w:r>
              <w:t>Toutes</w:t>
            </w:r>
          </w:p>
        </w:tc>
        <w:tc>
          <w:tcPr>
            <w:tcW w:w="2266" w:type="dxa"/>
          </w:tcPr>
          <w:p w14:paraId="5B157D59" w14:textId="0AFAE312" w:rsidR="00EC264A" w:rsidRDefault="00EC264A" w:rsidP="00EC264A">
            <w:r>
              <w:t>Ajout de la partie Windows Phone</w:t>
            </w:r>
          </w:p>
        </w:tc>
      </w:tr>
      <w:tr w:rsidR="00EC264A" w:rsidRPr="00B4087B" w14:paraId="131407B3" w14:textId="77777777" w:rsidTr="00B4087B">
        <w:tc>
          <w:tcPr>
            <w:tcW w:w="2265" w:type="dxa"/>
          </w:tcPr>
          <w:p w14:paraId="58435FEA" w14:textId="55E5D226" w:rsidR="00EC264A" w:rsidRDefault="00EC264A" w:rsidP="00EC264A">
            <w:r>
              <w:t>10/11/2015</w:t>
            </w:r>
          </w:p>
        </w:tc>
        <w:tc>
          <w:tcPr>
            <w:tcW w:w="2265" w:type="dxa"/>
          </w:tcPr>
          <w:p w14:paraId="2BC38513" w14:textId="6CBBE6E0" w:rsidR="00EC264A" w:rsidRDefault="00EC264A" w:rsidP="00EC264A">
            <w:r>
              <w:t xml:space="preserve">Julien </w:t>
            </w:r>
            <w:proofErr w:type="spellStart"/>
            <w:r>
              <w:t>Blondeel</w:t>
            </w:r>
            <w:proofErr w:type="spellEnd"/>
          </w:p>
        </w:tc>
        <w:tc>
          <w:tcPr>
            <w:tcW w:w="2266" w:type="dxa"/>
          </w:tcPr>
          <w:p w14:paraId="06D5076B" w14:textId="7F950EDD" w:rsidR="00EC264A" w:rsidRDefault="00EC264A" w:rsidP="00EC264A">
            <w:r>
              <w:t>Toutes</w:t>
            </w:r>
          </w:p>
        </w:tc>
        <w:tc>
          <w:tcPr>
            <w:tcW w:w="2266" w:type="dxa"/>
          </w:tcPr>
          <w:p w14:paraId="358A3B5C" w14:textId="14683F48" w:rsidR="00EC264A" w:rsidRDefault="00EC264A" w:rsidP="00EC264A">
            <w:r>
              <w:t>Modification suite à la réunion</w:t>
            </w:r>
          </w:p>
        </w:tc>
      </w:tr>
      <w:tr w:rsidR="00EC264A" w:rsidRPr="00B4087B" w14:paraId="5B055DEB" w14:textId="77777777" w:rsidTr="00B4087B">
        <w:tc>
          <w:tcPr>
            <w:tcW w:w="2265" w:type="dxa"/>
          </w:tcPr>
          <w:p w14:paraId="3739513D" w14:textId="7E505E88" w:rsidR="00EC264A" w:rsidRDefault="00EC264A" w:rsidP="00EC264A">
            <w:r>
              <w:t>10/11/2015</w:t>
            </w:r>
          </w:p>
        </w:tc>
        <w:tc>
          <w:tcPr>
            <w:tcW w:w="2265" w:type="dxa"/>
          </w:tcPr>
          <w:p w14:paraId="2CEE635C" w14:textId="6C477C24" w:rsidR="00EC264A" w:rsidRDefault="00EC264A" w:rsidP="00EC264A">
            <w:r>
              <w:t>Antoine Simon</w:t>
            </w:r>
          </w:p>
        </w:tc>
        <w:tc>
          <w:tcPr>
            <w:tcW w:w="2266" w:type="dxa"/>
          </w:tcPr>
          <w:p w14:paraId="50667DDD" w14:textId="0D727149" w:rsidR="00EC264A" w:rsidRDefault="00EC264A" w:rsidP="00EC264A">
            <w:r>
              <w:t>Toutes</w:t>
            </w:r>
          </w:p>
        </w:tc>
        <w:tc>
          <w:tcPr>
            <w:tcW w:w="2266" w:type="dxa"/>
          </w:tcPr>
          <w:p w14:paraId="06F75F08" w14:textId="7A70A8E6" w:rsidR="00EC264A" w:rsidRDefault="00EC264A" w:rsidP="00EC264A">
            <w:r>
              <w:t>Correction partie iPhone en fonction des remarques</w:t>
            </w:r>
          </w:p>
        </w:tc>
      </w:tr>
      <w:tr w:rsidR="00EC264A" w:rsidRPr="00B4087B" w14:paraId="6926F754" w14:textId="77777777" w:rsidTr="00B4087B">
        <w:tc>
          <w:tcPr>
            <w:tcW w:w="2265" w:type="dxa"/>
          </w:tcPr>
          <w:p w14:paraId="4F0DD324" w14:textId="4F0C8646" w:rsidR="00EC264A" w:rsidRDefault="00EC264A" w:rsidP="00EC264A">
            <w:r>
              <w:t>14/11/2015</w:t>
            </w:r>
          </w:p>
        </w:tc>
        <w:tc>
          <w:tcPr>
            <w:tcW w:w="2265" w:type="dxa"/>
          </w:tcPr>
          <w:p w14:paraId="6069F9EC" w14:textId="2E881C0C" w:rsidR="00EC264A" w:rsidRDefault="00EC264A" w:rsidP="00EC264A">
            <w:r>
              <w:t xml:space="preserve">Jonathan </w:t>
            </w:r>
            <w:proofErr w:type="spellStart"/>
            <w:r>
              <w:t>Racaud</w:t>
            </w:r>
            <w:proofErr w:type="spellEnd"/>
          </w:p>
        </w:tc>
        <w:tc>
          <w:tcPr>
            <w:tcW w:w="2266" w:type="dxa"/>
          </w:tcPr>
          <w:p w14:paraId="36A8D26D" w14:textId="1DF6DE33" w:rsidR="00EC264A" w:rsidRDefault="00EC264A" w:rsidP="00EC264A">
            <w:r>
              <w:t>Résumé</w:t>
            </w:r>
          </w:p>
          <w:p w14:paraId="5CA5B783" w14:textId="059D5FD1" w:rsidR="00EC264A" w:rsidRDefault="00EC264A" w:rsidP="00EC264A">
            <w:r>
              <w:t>1. Introduction</w:t>
            </w:r>
          </w:p>
        </w:tc>
        <w:tc>
          <w:tcPr>
            <w:tcW w:w="2266" w:type="dxa"/>
          </w:tcPr>
          <w:p w14:paraId="5C7E0231" w14:textId="01717B98" w:rsidR="00EC264A" w:rsidRDefault="00EC264A" w:rsidP="00EC264A">
            <w:r>
              <w:t>Rédaction</w:t>
            </w:r>
          </w:p>
        </w:tc>
      </w:tr>
      <w:tr w:rsidR="00EC264A" w:rsidRPr="00B4087B" w14:paraId="227C9AE3" w14:textId="77777777" w:rsidTr="00B4087B">
        <w:tc>
          <w:tcPr>
            <w:tcW w:w="2265" w:type="dxa"/>
          </w:tcPr>
          <w:p w14:paraId="779DB748" w14:textId="214ECD4F" w:rsidR="00EC264A" w:rsidRDefault="00EC264A" w:rsidP="00EC264A">
            <w:r>
              <w:t>14/11/2015</w:t>
            </w:r>
          </w:p>
        </w:tc>
        <w:tc>
          <w:tcPr>
            <w:tcW w:w="2265" w:type="dxa"/>
          </w:tcPr>
          <w:p w14:paraId="788D4368" w14:textId="6727172E" w:rsidR="00EC264A" w:rsidRDefault="00EC264A" w:rsidP="00EC264A">
            <w:r>
              <w:t xml:space="preserve">Jeremy </w:t>
            </w:r>
            <w:proofErr w:type="spellStart"/>
            <w:r>
              <w:t>Harrault</w:t>
            </w:r>
            <w:proofErr w:type="spellEnd"/>
            <w:r>
              <w:t xml:space="preserve"> &amp; Jonathan </w:t>
            </w:r>
            <w:proofErr w:type="spellStart"/>
            <w:r>
              <w:t>Racaud</w:t>
            </w:r>
            <w:proofErr w:type="spellEnd"/>
          </w:p>
        </w:tc>
        <w:tc>
          <w:tcPr>
            <w:tcW w:w="2266" w:type="dxa"/>
          </w:tcPr>
          <w:p w14:paraId="5E5FEF88" w14:textId="61B1247D" w:rsidR="00EC264A" w:rsidRDefault="00EC264A" w:rsidP="00EC264A">
            <w:r>
              <w:t>Toutes</w:t>
            </w:r>
          </w:p>
        </w:tc>
        <w:tc>
          <w:tcPr>
            <w:tcW w:w="2266" w:type="dxa"/>
          </w:tcPr>
          <w:p w14:paraId="21750CE6" w14:textId="3A052CD9" w:rsidR="00EC264A" w:rsidRDefault="00F2372E" w:rsidP="00F2372E">
            <w:r>
              <w:t>Première relecture</w:t>
            </w:r>
          </w:p>
        </w:tc>
      </w:tr>
      <w:tr w:rsidR="00F2372E" w:rsidRPr="00B4087B" w14:paraId="33966607" w14:textId="77777777" w:rsidTr="00B4087B">
        <w:tc>
          <w:tcPr>
            <w:tcW w:w="2265" w:type="dxa"/>
          </w:tcPr>
          <w:p w14:paraId="0C050E66" w14:textId="2BD4E6AC" w:rsidR="00F2372E" w:rsidRDefault="00F2372E" w:rsidP="00EC264A">
            <w:r>
              <w:t>15/11/2015</w:t>
            </w:r>
          </w:p>
        </w:tc>
        <w:tc>
          <w:tcPr>
            <w:tcW w:w="2265" w:type="dxa"/>
          </w:tcPr>
          <w:p w14:paraId="390611B5" w14:textId="21A21CF1" w:rsidR="00F2372E" w:rsidRDefault="00F2372E" w:rsidP="00EC264A">
            <w:r>
              <w:t xml:space="preserve">Jeremy </w:t>
            </w:r>
            <w:proofErr w:type="spellStart"/>
            <w:r>
              <w:t>Harrault</w:t>
            </w:r>
            <w:proofErr w:type="spellEnd"/>
          </w:p>
        </w:tc>
        <w:tc>
          <w:tcPr>
            <w:tcW w:w="2266" w:type="dxa"/>
          </w:tcPr>
          <w:p w14:paraId="38E21E80" w14:textId="633D15D3" w:rsidR="00F2372E" w:rsidRDefault="00F2372E" w:rsidP="00EC264A">
            <w:r>
              <w:t>Toutes</w:t>
            </w:r>
          </w:p>
        </w:tc>
        <w:tc>
          <w:tcPr>
            <w:tcW w:w="2266" w:type="dxa"/>
          </w:tcPr>
          <w:p w14:paraId="55B8F4DB" w14:textId="157BBC9E" w:rsidR="00F2372E" w:rsidRDefault="00F2372E" w:rsidP="00F2372E">
            <w:r>
              <w:t>Relecture final</w:t>
            </w:r>
            <w:r w:rsidR="008D4E3C">
              <w:t>e</w:t>
            </w:r>
          </w:p>
        </w:tc>
      </w:tr>
      <w:tr w:rsidR="0039403B" w:rsidRPr="00B4087B" w14:paraId="053D010A" w14:textId="77777777" w:rsidTr="00B4087B">
        <w:tc>
          <w:tcPr>
            <w:tcW w:w="2265" w:type="dxa"/>
          </w:tcPr>
          <w:p w14:paraId="45392971" w14:textId="77777777" w:rsidR="0039403B" w:rsidRDefault="0039403B" w:rsidP="00EC264A"/>
        </w:tc>
        <w:tc>
          <w:tcPr>
            <w:tcW w:w="2265" w:type="dxa"/>
          </w:tcPr>
          <w:p w14:paraId="3CF7A7F9" w14:textId="105D8BB1" w:rsidR="0039403B" w:rsidRDefault="0039403B" w:rsidP="00EC264A">
            <w:r>
              <w:t>Florian Corradin</w:t>
            </w:r>
          </w:p>
        </w:tc>
        <w:tc>
          <w:tcPr>
            <w:tcW w:w="2266" w:type="dxa"/>
          </w:tcPr>
          <w:p w14:paraId="03F3BFB8" w14:textId="1AD24947" w:rsidR="0039403B" w:rsidRDefault="0039403B" w:rsidP="00EC264A">
            <w:r>
              <w:t>2, 3, 4, 5,7</w:t>
            </w:r>
          </w:p>
        </w:tc>
        <w:tc>
          <w:tcPr>
            <w:tcW w:w="2266" w:type="dxa"/>
          </w:tcPr>
          <w:p w14:paraId="390EBB87" w14:textId="1051E57D" w:rsidR="0039403B" w:rsidRDefault="0039403B" w:rsidP="00F2372E">
            <w:r>
              <w:t>Rédaction de la partie web</w:t>
            </w:r>
          </w:p>
        </w:tc>
      </w:tr>
    </w:tbl>
    <w:p w14:paraId="7E4E6417" w14:textId="77777777" w:rsidR="00137FB2" w:rsidRPr="00B4087B" w:rsidRDefault="00137FB2">
      <w:r w:rsidRPr="00B4087B">
        <w:br w:type="page"/>
      </w:r>
    </w:p>
    <w:p w14:paraId="2062AF2F" w14:textId="77777777" w:rsidR="00137FB2" w:rsidRPr="00B4087B" w:rsidRDefault="00137FB2" w:rsidP="00137FB2">
      <w:pPr>
        <w:pStyle w:val="Heading1outofTableofcontent"/>
        <w:rPr>
          <w:rStyle w:val="Heading1outofTableofcontentChar"/>
          <w:rFonts w:eastAsiaTheme="minorEastAsia" w:cstheme="minorBidi"/>
          <w:szCs w:val="22"/>
        </w:rPr>
      </w:pPr>
      <w:r w:rsidRPr="00B4087B">
        <w:rPr>
          <w:rStyle w:val="Heading1outofTableofcontentChar"/>
          <w:rFonts w:eastAsiaTheme="minorEastAsia" w:cstheme="minorBidi"/>
          <w:szCs w:val="22"/>
        </w:rPr>
        <w:lastRenderedPageBreak/>
        <w:t>Sommaire</w:t>
      </w:r>
    </w:p>
    <w:sdt>
      <w:sdtPr>
        <w:rPr>
          <w:sz w:val="22"/>
          <w:szCs w:val="22"/>
        </w:rPr>
        <w:id w:val="-1727292198"/>
        <w:docPartObj>
          <w:docPartGallery w:val="Table of Contents"/>
          <w:docPartUnique/>
        </w:docPartObj>
      </w:sdtPr>
      <w:sdtEndPr>
        <w:rPr>
          <w:b w:val="0"/>
          <w:bCs w:val="0"/>
          <w:noProof/>
          <w:sz w:val="24"/>
          <w:szCs w:val="24"/>
        </w:rPr>
      </w:sdtEndPr>
      <w:sdtContent>
        <w:p w14:paraId="16C6DF89" w14:textId="77777777" w:rsidR="002B3FD6" w:rsidRDefault="008738B8">
          <w:pPr>
            <w:pStyle w:val="TM1"/>
            <w:tabs>
              <w:tab w:val="left" w:pos="440"/>
              <w:tab w:val="right" w:leader="dot" w:pos="9062"/>
            </w:tabs>
            <w:rPr>
              <w:b w:val="0"/>
              <w:bCs w:val="0"/>
              <w:i w:val="0"/>
              <w:iCs w:val="0"/>
              <w:noProof/>
              <w:sz w:val="22"/>
              <w:szCs w:val="22"/>
              <w:lang w:eastAsia="fr-FR"/>
            </w:rPr>
          </w:pPr>
          <w:r>
            <w:fldChar w:fldCharType="begin"/>
          </w:r>
          <w:r>
            <w:instrText xml:space="preserve"> TOC \o "1-2" \h \z \u </w:instrText>
          </w:r>
          <w:r>
            <w:fldChar w:fldCharType="separate"/>
          </w:r>
          <w:hyperlink w:anchor="_Toc435366186" w:history="1">
            <w:r w:rsidR="002B3FD6" w:rsidRPr="00043725">
              <w:rPr>
                <w:rStyle w:val="Lienhypertexte"/>
                <w:noProof/>
              </w:rPr>
              <w:t>1.</w:t>
            </w:r>
            <w:r w:rsidR="002B3FD6">
              <w:rPr>
                <w:b w:val="0"/>
                <w:bCs w:val="0"/>
                <w:i w:val="0"/>
                <w:iCs w:val="0"/>
                <w:noProof/>
                <w:sz w:val="22"/>
                <w:szCs w:val="22"/>
                <w:lang w:eastAsia="fr-FR"/>
              </w:rPr>
              <w:tab/>
            </w:r>
            <w:r w:rsidR="002B3FD6" w:rsidRPr="00043725">
              <w:rPr>
                <w:rStyle w:val="Lienhypertexte"/>
                <w:noProof/>
              </w:rPr>
              <w:t>Introduction</w:t>
            </w:r>
            <w:r w:rsidR="002B3FD6">
              <w:rPr>
                <w:noProof/>
                <w:webHidden/>
              </w:rPr>
              <w:tab/>
            </w:r>
            <w:r w:rsidR="002B3FD6">
              <w:rPr>
                <w:noProof/>
                <w:webHidden/>
              </w:rPr>
              <w:fldChar w:fldCharType="begin"/>
            </w:r>
            <w:r w:rsidR="002B3FD6">
              <w:rPr>
                <w:noProof/>
                <w:webHidden/>
              </w:rPr>
              <w:instrText xml:space="preserve"> PAGEREF _Toc435366186 \h </w:instrText>
            </w:r>
            <w:r w:rsidR="002B3FD6">
              <w:rPr>
                <w:noProof/>
                <w:webHidden/>
              </w:rPr>
            </w:r>
            <w:r w:rsidR="002B3FD6">
              <w:rPr>
                <w:noProof/>
                <w:webHidden/>
              </w:rPr>
              <w:fldChar w:fldCharType="separate"/>
            </w:r>
            <w:r w:rsidR="002B3FD6">
              <w:rPr>
                <w:noProof/>
                <w:webHidden/>
              </w:rPr>
              <w:t>1</w:t>
            </w:r>
            <w:r w:rsidR="002B3FD6">
              <w:rPr>
                <w:noProof/>
                <w:webHidden/>
              </w:rPr>
              <w:fldChar w:fldCharType="end"/>
            </w:r>
          </w:hyperlink>
        </w:p>
        <w:p w14:paraId="667A5339" w14:textId="77777777" w:rsidR="002B3FD6" w:rsidRDefault="001A2E39">
          <w:pPr>
            <w:pStyle w:val="TM2"/>
            <w:tabs>
              <w:tab w:val="left" w:pos="880"/>
              <w:tab w:val="right" w:leader="dot" w:pos="9062"/>
            </w:tabs>
            <w:rPr>
              <w:b w:val="0"/>
              <w:bCs w:val="0"/>
              <w:noProof/>
              <w:lang w:eastAsia="fr-FR"/>
            </w:rPr>
          </w:pPr>
          <w:hyperlink w:anchor="_Toc435366187" w:history="1">
            <w:r w:rsidR="002B3FD6" w:rsidRPr="00043725">
              <w:rPr>
                <w:rStyle w:val="Lienhypertexte"/>
                <w:noProof/>
              </w:rPr>
              <w:t>1.1.</w:t>
            </w:r>
            <w:r w:rsidR="002B3FD6">
              <w:rPr>
                <w:b w:val="0"/>
                <w:bCs w:val="0"/>
                <w:noProof/>
                <w:lang w:eastAsia="fr-FR"/>
              </w:rPr>
              <w:tab/>
            </w:r>
            <w:r w:rsidR="002B3FD6" w:rsidRPr="00043725">
              <w:rPr>
                <w:rStyle w:val="Lienhypertexte"/>
                <w:noProof/>
              </w:rPr>
              <w:t>Objectif de l’EIP</w:t>
            </w:r>
            <w:r w:rsidR="002B3FD6">
              <w:rPr>
                <w:noProof/>
                <w:webHidden/>
              </w:rPr>
              <w:tab/>
            </w:r>
            <w:r w:rsidR="002B3FD6">
              <w:rPr>
                <w:noProof/>
                <w:webHidden/>
              </w:rPr>
              <w:fldChar w:fldCharType="begin"/>
            </w:r>
            <w:r w:rsidR="002B3FD6">
              <w:rPr>
                <w:noProof/>
                <w:webHidden/>
              </w:rPr>
              <w:instrText xml:space="preserve"> PAGEREF _Toc435366187 \h </w:instrText>
            </w:r>
            <w:r w:rsidR="002B3FD6">
              <w:rPr>
                <w:noProof/>
                <w:webHidden/>
              </w:rPr>
            </w:r>
            <w:r w:rsidR="002B3FD6">
              <w:rPr>
                <w:noProof/>
                <w:webHidden/>
              </w:rPr>
              <w:fldChar w:fldCharType="separate"/>
            </w:r>
            <w:r w:rsidR="002B3FD6">
              <w:rPr>
                <w:noProof/>
                <w:webHidden/>
              </w:rPr>
              <w:t>1</w:t>
            </w:r>
            <w:r w:rsidR="002B3FD6">
              <w:rPr>
                <w:noProof/>
                <w:webHidden/>
              </w:rPr>
              <w:fldChar w:fldCharType="end"/>
            </w:r>
          </w:hyperlink>
        </w:p>
        <w:p w14:paraId="7DD7A458" w14:textId="77777777" w:rsidR="002B3FD6" w:rsidRDefault="001A2E39">
          <w:pPr>
            <w:pStyle w:val="TM2"/>
            <w:tabs>
              <w:tab w:val="left" w:pos="880"/>
              <w:tab w:val="right" w:leader="dot" w:pos="9062"/>
            </w:tabs>
            <w:rPr>
              <w:b w:val="0"/>
              <w:bCs w:val="0"/>
              <w:noProof/>
              <w:lang w:eastAsia="fr-FR"/>
            </w:rPr>
          </w:pPr>
          <w:hyperlink w:anchor="_Toc435366188" w:history="1">
            <w:r w:rsidR="002B3FD6" w:rsidRPr="00043725">
              <w:rPr>
                <w:rStyle w:val="Lienhypertexte"/>
                <w:noProof/>
              </w:rPr>
              <w:t>1.2.</w:t>
            </w:r>
            <w:r w:rsidR="002B3FD6">
              <w:rPr>
                <w:b w:val="0"/>
                <w:bCs w:val="0"/>
                <w:noProof/>
                <w:lang w:eastAsia="fr-FR"/>
              </w:rPr>
              <w:tab/>
            </w:r>
            <w:r w:rsidR="002B3FD6" w:rsidRPr="00043725">
              <w:rPr>
                <w:rStyle w:val="Lienhypertexte"/>
                <w:noProof/>
              </w:rPr>
              <w:t>Principe de base du système</w:t>
            </w:r>
            <w:r w:rsidR="002B3FD6">
              <w:rPr>
                <w:noProof/>
                <w:webHidden/>
              </w:rPr>
              <w:tab/>
            </w:r>
            <w:r w:rsidR="002B3FD6">
              <w:rPr>
                <w:noProof/>
                <w:webHidden/>
              </w:rPr>
              <w:fldChar w:fldCharType="begin"/>
            </w:r>
            <w:r w:rsidR="002B3FD6">
              <w:rPr>
                <w:noProof/>
                <w:webHidden/>
              </w:rPr>
              <w:instrText xml:space="preserve"> PAGEREF _Toc435366188 \h </w:instrText>
            </w:r>
            <w:r w:rsidR="002B3FD6">
              <w:rPr>
                <w:noProof/>
                <w:webHidden/>
              </w:rPr>
            </w:r>
            <w:r w:rsidR="002B3FD6">
              <w:rPr>
                <w:noProof/>
                <w:webHidden/>
              </w:rPr>
              <w:fldChar w:fldCharType="separate"/>
            </w:r>
            <w:r w:rsidR="002B3FD6">
              <w:rPr>
                <w:noProof/>
                <w:webHidden/>
              </w:rPr>
              <w:t>1</w:t>
            </w:r>
            <w:r w:rsidR="002B3FD6">
              <w:rPr>
                <w:noProof/>
                <w:webHidden/>
              </w:rPr>
              <w:fldChar w:fldCharType="end"/>
            </w:r>
          </w:hyperlink>
        </w:p>
        <w:p w14:paraId="54C8C0B9" w14:textId="77777777" w:rsidR="002B3FD6" w:rsidRDefault="001A2E39">
          <w:pPr>
            <w:pStyle w:val="TM1"/>
            <w:tabs>
              <w:tab w:val="left" w:pos="440"/>
              <w:tab w:val="right" w:leader="dot" w:pos="9062"/>
            </w:tabs>
            <w:rPr>
              <w:b w:val="0"/>
              <w:bCs w:val="0"/>
              <w:i w:val="0"/>
              <w:iCs w:val="0"/>
              <w:noProof/>
              <w:sz w:val="22"/>
              <w:szCs w:val="22"/>
              <w:lang w:eastAsia="fr-FR"/>
            </w:rPr>
          </w:pPr>
          <w:hyperlink w:anchor="_Toc435366189" w:history="1">
            <w:r w:rsidR="002B3FD6" w:rsidRPr="00043725">
              <w:rPr>
                <w:rStyle w:val="Lienhypertexte"/>
                <w:noProof/>
              </w:rPr>
              <w:t>2.</w:t>
            </w:r>
            <w:r w:rsidR="002B3FD6">
              <w:rPr>
                <w:b w:val="0"/>
                <w:bCs w:val="0"/>
                <w:i w:val="0"/>
                <w:iCs w:val="0"/>
                <w:noProof/>
                <w:sz w:val="22"/>
                <w:szCs w:val="22"/>
                <w:lang w:eastAsia="fr-FR"/>
              </w:rPr>
              <w:tab/>
            </w:r>
            <w:r w:rsidR="002B3FD6" w:rsidRPr="00043725">
              <w:rPr>
                <w:rStyle w:val="Lienhypertexte"/>
                <w:noProof/>
              </w:rPr>
              <w:t>Version/release</w:t>
            </w:r>
            <w:r w:rsidR="002B3FD6">
              <w:rPr>
                <w:noProof/>
                <w:webHidden/>
              </w:rPr>
              <w:tab/>
            </w:r>
            <w:r w:rsidR="002B3FD6">
              <w:rPr>
                <w:noProof/>
                <w:webHidden/>
              </w:rPr>
              <w:fldChar w:fldCharType="begin"/>
            </w:r>
            <w:r w:rsidR="002B3FD6">
              <w:rPr>
                <w:noProof/>
                <w:webHidden/>
              </w:rPr>
              <w:instrText xml:space="preserve"> PAGEREF _Toc435366189 \h </w:instrText>
            </w:r>
            <w:r w:rsidR="002B3FD6">
              <w:rPr>
                <w:noProof/>
                <w:webHidden/>
              </w:rPr>
            </w:r>
            <w:r w:rsidR="002B3FD6">
              <w:rPr>
                <w:noProof/>
                <w:webHidden/>
              </w:rPr>
              <w:fldChar w:fldCharType="separate"/>
            </w:r>
            <w:r w:rsidR="002B3FD6">
              <w:rPr>
                <w:noProof/>
                <w:webHidden/>
              </w:rPr>
              <w:t>2</w:t>
            </w:r>
            <w:r w:rsidR="002B3FD6">
              <w:rPr>
                <w:noProof/>
                <w:webHidden/>
              </w:rPr>
              <w:fldChar w:fldCharType="end"/>
            </w:r>
          </w:hyperlink>
        </w:p>
        <w:p w14:paraId="349663AE" w14:textId="77777777" w:rsidR="002B3FD6" w:rsidRDefault="001A2E39">
          <w:pPr>
            <w:pStyle w:val="TM2"/>
            <w:tabs>
              <w:tab w:val="left" w:pos="880"/>
              <w:tab w:val="right" w:leader="dot" w:pos="9062"/>
            </w:tabs>
            <w:rPr>
              <w:b w:val="0"/>
              <w:bCs w:val="0"/>
              <w:noProof/>
              <w:lang w:eastAsia="fr-FR"/>
            </w:rPr>
          </w:pPr>
          <w:hyperlink w:anchor="_Toc435366190" w:history="1">
            <w:r w:rsidR="002B3FD6" w:rsidRPr="00043725">
              <w:rPr>
                <w:rStyle w:val="Lienhypertexte"/>
                <w:noProof/>
              </w:rPr>
              <w:t>2.1.</w:t>
            </w:r>
            <w:r w:rsidR="002B3FD6">
              <w:rPr>
                <w:b w:val="0"/>
                <w:bCs w:val="0"/>
                <w:noProof/>
                <w:lang w:eastAsia="fr-FR"/>
              </w:rPr>
              <w:tab/>
            </w:r>
            <w:r w:rsidR="002B3FD6" w:rsidRPr="00043725">
              <w:rPr>
                <w:rStyle w:val="Lienhypertexte"/>
                <w:noProof/>
              </w:rPr>
              <w:t>Numérotation des versions</w:t>
            </w:r>
            <w:r w:rsidR="002B3FD6">
              <w:rPr>
                <w:noProof/>
                <w:webHidden/>
              </w:rPr>
              <w:tab/>
            </w:r>
            <w:r w:rsidR="002B3FD6">
              <w:rPr>
                <w:noProof/>
                <w:webHidden/>
              </w:rPr>
              <w:fldChar w:fldCharType="begin"/>
            </w:r>
            <w:r w:rsidR="002B3FD6">
              <w:rPr>
                <w:noProof/>
                <w:webHidden/>
              </w:rPr>
              <w:instrText xml:space="preserve"> PAGEREF _Toc435366190 \h </w:instrText>
            </w:r>
            <w:r w:rsidR="002B3FD6">
              <w:rPr>
                <w:noProof/>
                <w:webHidden/>
              </w:rPr>
            </w:r>
            <w:r w:rsidR="002B3FD6">
              <w:rPr>
                <w:noProof/>
                <w:webHidden/>
              </w:rPr>
              <w:fldChar w:fldCharType="separate"/>
            </w:r>
            <w:r w:rsidR="002B3FD6">
              <w:rPr>
                <w:noProof/>
                <w:webHidden/>
              </w:rPr>
              <w:t>2</w:t>
            </w:r>
            <w:r w:rsidR="002B3FD6">
              <w:rPr>
                <w:noProof/>
                <w:webHidden/>
              </w:rPr>
              <w:fldChar w:fldCharType="end"/>
            </w:r>
          </w:hyperlink>
        </w:p>
        <w:p w14:paraId="087AE853" w14:textId="77777777" w:rsidR="002B3FD6" w:rsidRDefault="001A2E39">
          <w:pPr>
            <w:pStyle w:val="TM2"/>
            <w:tabs>
              <w:tab w:val="left" w:pos="880"/>
              <w:tab w:val="right" w:leader="dot" w:pos="9062"/>
            </w:tabs>
            <w:rPr>
              <w:b w:val="0"/>
              <w:bCs w:val="0"/>
              <w:noProof/>
              <w:lang w:eastAsia="fr-FR"/>
            </w:rPr>
          </w:pPr>
          <w:hyperlink w:anchor="_Toc435366191" w:history="1">
            <w:r w:rsidR="002B3FD6" w:rsidRPr="00043725">
              <w:rPr>
                <w:rStyle w:val="Lienhypertexte"/>
                <w:noProof/>
              </w:rPr>
              <w:t>2.2.</w:t>
            </w:r>
            <w:r w:rsidR="002B3FD6">
              <w:rPr>
                <w:b w:val="0"/>
                <w:bCs w:val="0"/>
                <w:noProof/>
                <w:lang w:eastAsia="fr-FR"/>
              </w:rPr>
              <w:tab/>
            </w:r>
            <w:r w:rsidR="002B3FD6" w:rsidRPr="00043725">
              <w:rPr>
                <w:rStyle w:val="Lienhypertexte"/>
                <w:noProof/>
              </w:rPr>
              <w:t>Logiciel</w:t>
            </w:r>
            <w:r w:rsidR="002B3FD6">
              <w:rPr>
                <w:noProof/>
                <w:webHidden/>
              </w:rPr>
              <w:tab/>
            </w:r>
            <w:r w:rsidR="002B3FD6">
              <w:rPr>
                <w:noProof/>
                <w:webHidden/>
              </w:rPr>
              <w:fldChar w:fldCharType="begin"/>
            </w:r>
            <w:r w:rsidR="002B3FD6">
              <w:rPr>
                <w:noProof/>
                <w:webHidden/>
              </w:rPr>
              <w:instrText xml:space="preserve"> PAGEREF _Toc435366191 \h </w:instrText>
            </w:r>
            <w:r w:rsidR="002B3FD6">
              <w:rPr>
                <w:noProof/>
                <w:webHidden/>
              </w:rPr>
            </w:r>
            <w:r w:rsidR="002B3FD6">
              <w:rPr>
                <w:noProof/>
                <w:webHidden/>
              </w:rPr>
              <w:fldChar w:fldCharType="separate"/>
            </w:r>
            <w:r w:rsidR="002B3FD6">
              <w:rPr>
                <w:noProof/>
                <w:webHidden/>
              </w:rPr>
              <w:t>3</w:t>
            </w:r>
            <w:r w:rsidR="002B3FD6">
              <w:rPr>
                <w:noProof/>
                <w:webHidden/>
              </w:rPr>
              <w:fldChar w:fldCharType="end"/>
            </w:r>
          </w:hyperlink>
        </w:p>
        <w:p w14:paraId="6E2F7105" w14:textId="77777777" w:rsidR="002B3FD6" w:rsidRDefault="001A2E39">
          <w:pPr>
            <w:pStyle w:val="TM2"/>
            <w:tabs>
              <w:tab w:val="left" w:pos="880"/>
              <w:tab w:val="right" w:leader="dot" w:pos="9062"/>
            </w:tabs>
            <w:rPr>
              <w:b w:val="0"/>
              <w:bCs w:val="0"/>
              <w:noProof/>
              <w:lang w:eastAsia="fr-FR"/>
            </w:rPr>
          </w:pPr>
          <w:hyperlink w:anchor="_Toc435366192" w:history="1">
            <w:r w:rsidR="002B3FD6" w:rsidRPr="00043725">
              <w:rPr>
                <w:rStyle w:val="Lienhypertexte"/>
                <w:noProof/>
              </w:rPr>
              <w:t>2.3.</w:t>
            </w:r>
            <w:r w:rsidR="002B3FD6">
              <w:rPr>
                <w:b w:val="0"/>
                <w:bCs w:val="0"/>
                <w:noProof/>
                <w:lang w:eastAsia="fr-FR"/>
              </w:rPr>
              <w:tab/>
            </w:r>
            <w:r w:rsidR="002B3FD6" w:rsidRPr="00043725">
              <w:rPr>
                <w:rStyle w:val="Lienhypertexte"/>
                <w:noProof/>
              </w:rPr>
              <w:t>Site Web</w:t>
            </w:r>
            <w:r w:rsidR="002B3FD6">
              <w:rPr>
                <w:noProof/>
                <w:webHidden/>
              </w:rPr>
              <w:tab/>
            </w:r>
            <w:r w:rsidR="002B3FD6">
              <w:rPr>
                <w:noProof/>
                <w:webHidden/>
              </w:rPr>
              <w:fldChar w:fldCharType="begin"/>
            </w:r>
            <w:r w:rsidR="002B3FD6">
              <w:rPr>
                <w:noProof/>
                <w:webHidden/>
              </w:rPr>
              <w:instrText xml:space="preserve"> PAGEREF _Toc435366192 \h </w:instrText>
            </w:r>
            <w:r w:rsidR="002B3FD6">
              <w:rPr>
                <w:noProof/>
                <w:webHidden/>
              </w:rPr>
            </w:r>
            <w:r w:rsidR="002B3FD6">
              <w:rPr>
                <w:noProof/>
                <w:webHidden/>
              </w:rPr>
              <w:fldChar w:fldCharType="separate"/>
            </w:r>
            <w:r w:rsidR="002B3FD6">
              <w:rPr>
                <w:noProof/>
                <w:webHidden/>
              </w:rPr>
              <w:t>4</w:t>
            </w:r>
            <w:r w:rsidR="002B3FD6">
              <w:rPr>
                <w:noProof/>
                <w:webHidden/>
              </w:rPr>
              <w:fldChar w:fldCharType="end"/>
            </w:r>
          </w:hyperlink>
        </w:p>
        <w:p w14:paraId="2D0FC7DA" w14:textId="77777777" w:rsidR="002B3FD6" w:rsidRDefault="001A2E39">
          <w:pPr>
            <w:pStyle w:val="TM2"/>
            <w:tabs>
              <w:tab w:val="left" w:pos="880"/>
              <w:tab w:val="right" w:leader="dot" w:pos="9062"/>
            </w:tabs>
            <w:rPr>
              <w:b w:val="0"/>
              <w:bCs w:val="0"/>
              <w:noProof/>
              <w:lang w:eastAsia="fr-FR"/>
            </w:rPr>
          </w:pPr>
          <w:hyperlink w:anchor="_Toc435366193" w:history="1">
            <w:r w:rsidR="002B3FD6" w:rsidRPr="00043725">
              <w:rPr>
                <w:rStyle w:val="Lienhypertexte"/>
                <w:noProof/>
              </w:rPr>
              <w:t>2.4.</w:t>
            </w:r>
            <w:r w:rsidR="002B3FD6">
              <w:rPr>
                <w:b w:val="0"/>
                <w:bCs w:val="0"/>
                <w:noProof/>
                <w:lang w:eastAsia="fr-FR"/>
              </w:rPr>
              <w:tab/>
            </w:r>
            <w:r w:rsidR="002B3FD6" w:rsidRPr="00043725">
              <w:rPr>
                <w:rStyle w:val="Lienhypertexte"/>
                <w:noProof/>
              </w:rPr>
              <w:t>Applications mobiles</w:t>
            </w:r>
            <w:r w:rsidR="002B3FD6">
              <w:rPr>
                <w:noProof/>
                <w:webHidden/>
              </w:rPr>
              <w:tab/>
            </w:r>
            <w:r w:rsidR="002B3FD6">
              <w:rPr>
                <w:noProof/>
                <w:webHidden/>
              </w:rPr>
              <w:fldChar w:fldCharType="begin"/>
            </w:r>
            <w:r w:rsidR="002B3FD6">
              <w:rPr>
                <w:noProof/>
                <w:webHidden/>
              </w:rPr>
              <w:instrText xml:space="preserve"> PAGEREF _Toc435366193 \h </w:instrText>
            </w:r>
            <w:r w:rsidR="002B3FD6">
              <w:rPr>
                <w:noProof/>
                <w:webHidden/>
              </w:rPr>
            </w:r>
            <w:r w:rsidR="002B3FD6">
              <w:rPr>
                <w:noProof/>
                <w:webHidden/>
              </w:rPr>
              <w:fldChar w:fldCharType="separate"/>
            </w:r>
            <w:r w:rsidR="002B3FD6">
              <w:rPr>
                <w:noProof/>
                <w:webHidden/>
              </w:rPr>
              <w:t>5</w:t>
            </w:r>
            <w:r w:rsidR="002B3FD6">
              <w:rPr>
                <w:noProof/>
                <w:webHidden/>
              </w:rPr>
              <w:fldChar w:fldCharType="end"/>
            </w:r>
          </w:hyperlink>
        </w:p>
        <w:p w14:paraId="5172B390" w14:textId="77777777" w:rsidR="002B3FD6" w:rsidRDefault="001A2E39">
          <w:pPr>
            <w:pStyle w:val="TM1"/>
            <w:tabs>
              <w:tab w:val="left" w:pos="440"/>
              <w:tab w:val="right" w:leader="dot" w:pos="9062"/>
            </w:tabs>
            <w:rPr>
              <w:b w:val="0"/>
              <w:bCs w:val="0"/>
              <w:i w:val="0"/>
              <w:iCs w:val="0"/>
              <w:noProof/>
              <w:sz w:val="22"/>
              <w:szCs w:val="22"/>
              <w:lang w:eastAsia="fr-FR"/>
            </w:rPr>
          </w:pPr>
          <w:hyperlink w:anchor="_Toc435366194" w:history="1">
            <w:r w:rsidR="002B3FD6" w:rsidRPr="00043725">
              <w:rPr>
                <w:rStyle w:val="Lienhypertexte"/>
                <w:noProof/>
              </w:rPr>
              <w:t>3.</w:t>
            </w:r>
            <w:r w:rsidR="002B3FD6">
              <w:rPr>
                <w:b w:val="0"/>
                <w:bCs w:val="0"/>
                <w:i w:val="0"/>
                <w:iCs w:val="0"/>
                <w:noProof/>
                <w:sz w:val="22"/>
                <w:szCs w:val="22"/>
                <w:lang w:eastAsia="fr-FR"/>
              </w:rPr>
              <w:tab/>
            </w:r>
            <w:r w:rsidR="002B3FD6" w:rsidRPr="00043725">
              <w:rPr>
                <w:rStyle w:val="Lienhypertexte"/>
                <w:noProof/>
              </w:rPr>
              <w:t>Types de tests et périmètre</w:t>
            </w:r>
            <w:r w:rsidR="002B3FD6">
              <w:rPr>
                <w:noProof/>
                <w:webHidden/>
              </w:rPr>
              <w:tab/>
            </w:r>
            <w:r w:rsidR="002B3FD6">
              <w:rPr>
                <w:noProof/>
                <w:webHidden/>
              </w:rPr>
              <w:fldChar w:fldCharType="begin"/>
            </w:r>
            <w:r w:rsidR="002B3FD6">
              <w:rPr>
                <w:noProof/>
                <w:webHidden/>
              </w:rPr>
              <w:instrText xml:space="preserve"> PAGEREF _Toc435366194 \h </w:instrText>
            </w:r>
            <w:r w:rsidR="002B3FD6">
              <w:rPr>
                <w:noProof/>
                <w:webHidden/>
              </w:rPr>
            </w:r>
            <w:r w:rsidR="002B3FD6">
              <w:rPr>
                <w:noProof/>
                <w:webHidden/>
              </w:rPr>
              <w:fldChar w:fldCharType="separate"/>
            </w:r>
            <w:r w:rsidR="002B3FD6">
              <w:rPr>
                <w:noProof/>
                <w:webHidden/>
              </w:rPr>
              <w:t>8</w:t>
            </w:r>
            <w:r w:rsidR="002B3FD6">
              <w:rPr>
                <w:noProof/>
                <w:webHidden/>
              </w:rPr>
              <w:fldChar w:fldCharType="end"/>
            </w:r>
          </w:hyperlink>
        </w:p>
        <w:p w14:paraId="385F6C16" w14:textId="77777777" w:rsidR="002B3FD6" w:rsidRDefault="001A2E39">
          <w:pPr>
            <w:pStyle w:val="TM2"/>
            <w:tabs>
              <w:tab w:val="left" w:pos="880"/>
              <w:tab w:val="right" w:leader="dot" w:pos="9062"/>
            </w:tabs>
            <w:rPr>
              <w:b w:val="0"/>
              <w:bCs w:val="0"/>
              <w:noProof/>
              <w:lang w:eastAsia="fr-FR"/>
            </w:rPr>
          </w:pPr>
          <w:hyperlink w:anchor="_Toc435366195" w:history="1">
            <w:r w:rsidR="002B3FD6" w:rsidRPr="00043725">
              <w:rPr>
                <w:rStyle w:val="Lienhypertexte"/>
                <w:noProof/>
              </w:rPr>
              <w:t>3.1.</w:t>
            </w:r>
            <w:r w:rsidR="002B3FD6">
              <w:rPr>
                <w:b w:val="0"/>
                <w:bCs w:val="0"/>
                <w:noProof/>
                <w:lang w:eastAsia="fr-FR"/>
              </w:rPr>
              <w:tab/>
            </w:r>
            <w:r w:rsidR="002B3FD6" w:rsidRPr="00043725">
              <w:rPr>
                <w:rStyle w:val="Lienhypertexte"/>
                <w:noProof/>
              </w:rPr>
              <w:t>Commun à tous les livrables</w:t>
            </w:r>
            <w:r w:rsidR="002B3FD6">
              <w:rPr>
                <w:noProof/>
                <w:webHidden/>
              </w:rPr>
              <w:tab/>
            </w:r>
            <w:r w:rsidR="002B3FD6">
              <w:rPr>
                <w:noProof/>
                <w:webHidden/>
              </w:rPr>
              <w:fldChar w:fldCharType="begin"/>
            </w:r>
            <w:r w:rsidR="002B3FD6">
              <w:rPr>
                <w:noProof/>
                <w:webHidden/>
              </w:rPr>
              <w:instrText xml:space="preserve"> PAGEREF _Toc435366195 \h </w:instrText>
            </w:r>
            <w:r w:rsidR="002B3FD6">
              <w:rPr>
                <w:noProof/>
                <w:webHidden/>
              </w:rPr>
            </w:r>
            <w:r w:rsidR="002B3FD6">
              <w:rPr>
                <w:noProof/>
                <w:webHidden/>
              </w:rPr>
              <w:fldChar w:fldCharType="separate"/>
            </w:r>
            <w:r w:rsidR="002B3FD6">
              <w:rPr>
                <w:noProof/>
                <w:webHidden/>
              </w:rPr>
              <w:t>8</w:t>
            </w:r>
            <w:r w:rsidR="002B3FD6">
              <w:rPr>
                <w:noProof/>
                <w:webHidden/>
              </w:rPr>
              <w:fldChar w:fldCharType="end"/>
            </w:r>
          </w:hyperlink>
        </w:p>
        <w:p w14:paraId="3FC25A7D" w14:textId="77777777" w:rsidR="002B3FD6" w:rsidRDefault="001A2E39">
          <w:pPr>
            <w:pStyle w:val="TM2"/>
            <w:tabs>
              <w:tab w:val="left" w:pos="880"/>
              <w:tab w:val="right" w:leader="dot" w:pos="9062"/>
            </w:tabs>
            <w:rPr>
              <w:b w:val="0"/>
              <w:bCs w:val="0"/>
              <w:noProof/>
              <w:lang w:eastAsia="fr-FR"/>
            </w:rPr>
          </w:pPr>
          <w:hyperlink w:anchor="_Toc435366196" w:history="1">
            <w:r w:rsidR="002B3FD6" w:rsidRPr="00043725">
              <w:rPr>
                <w:rStyle w:val="Lienhypertexte"/>
                <w:noProof/>
              </w:rPr>
              <w:t>3.2.</w:t>
            </w:r>
            <w:r w:rsidR="002B3FD6">
              <w:rPr>
                <w:b w:val="0"/>
                <w:bCs w:val="0"/>
                <w:noProof/>
                <w:lang w:eastAsia="fr-FR"/>
              </w:rPr>
              <w:tab/>
            </w:r>
            <w:r w:rsidR="002B3FD6" w:rsidRPr="00043725">
              <w:rPr>
                <w:rStyle w:val="Lienhypertexte"/>
                <w:noProof/>
              </w:rPr>
              <w:t>Spécifiques au site web</w:t>
            </w:r>
            <w:r w:rsidR="002B3FD6">
              <w:rPr>
                <w:noProof/>
                <w:webHidden/>
              </w:rPr>
              <w:tab/>
            </w:r>
            <w:r w:rsidR="002B3FD6">
              <w:rPr>
                <w:noProof/>
                <w:webHidden/>
              </w:rPr>
              <w:fldChar w:fldCharType="begin"/>
            </w:r>
            <w:r w:rsidR="002B3FD6">
              <w:rPr>
                <w:noProof/>
                <w:webHidden/>
              </w:rPr>
              <w:instrText xml:space="preserve"> PAGEREF _Toc435366196 \h </w:instrText>
            </w:r>
            <w:r w:rsidR="002B3FD6">
              <w:rPr>
                <w:noProof/>
                <w:webHidden/>
              </w:rPr>
            </w:r>
            <w:r w:rsidR="002B3FD6">
              <w:rPr>
                <w:noProof/>
                <w:webHidden/>
              </w:rPr>
              <w:fldChar w:fldCharType="separate"/>
            </w:r>
            <w:r w:rsidR="002B3FD6">
              <w:rPr>
                <w:noProof/>
                <w:webHidden/>
              </w:rPr>
              <w:t>8</w:t>
            </w:r>
            <w:r w:rsidR="002B3FD6">
              <w:rPr>
                <w:noProof/>
                <w:webHidden/>
              </w:rPr>
              <w:fldChar w:fldCharType="end"/>
            </w:r>
          </w:hyperlink>
        </w:p>
        <w:p w14:paraId="1E1646BA" w14:textId="77777777" w:rsidR="002B3FD6" w:rsidRDefault="001A2E39">
          <w:pPr>
            <w:pStyle w:val="TM2"/>
            <w:tabs>
              <w:tab w:val="left" w:pos="880"/>
              <w:tab w:val="right" w:leader="dot" w:pos="9062"/>
            </w:tabs>
            <w:rPr>
              <w:b w:val="0"/>
              <w:bCs w:val="0"/>
              <w:noProof/>
              <w:lang w:eastAsia="fr-FR"/>
            </w:rPr>
          </w:pPr>
          <w:hyperlink w:anchor="_Toc435366197" w:history="1">
            <w:r w:rsidR="002B3FD6" w:rsidRPr="00043725">
              <w:rPr>
                <w:rStyle w:val="Lienhypertexte"/>
                <w:noProof/>
              </w:rPr>
              <w:t>3.3.</w:t>
            </w:r>
            <w:r w:rsidR="002B3FD6">
              <w:rPr>
                <w:b w:val="0"/>
                <w:bCs w:val="0"/>
                <w:noProof/>
                <w:lang w:eastAsia="fr-FR"/>
              </w:rPr>
              <w:tab/>
            </w:r>
            <w:r w:rsidR="002B3FD6" w:rsidRPr="00043725">
              <w:rPr>
                <w:rStyle w:val="Lienhypertexte"/>
                <w:noProof/>
              </w:rPr>
              <w:t>Spécifiques aux applications mobiles</w:t>
            </w:r>
            <w:r w:rsidR="002B3FD6">
              <w:rPr>
                <w:noProof/>
                <w:webHidden/>
              </w:rPr>
              <w:tab/>
            </w:r>
            <w:r w:rsidR="002B3FD6">
              <w:rPr>
                <w:noProof/>
                <w:webHidden/>
              </w:rPr>
              <w:fldChar w:fldCharType="begin"/>
            </w:r>
            <w:r w:rsidR="002B3FD6">
              <w:rPr>
                <w:noProof/>
                <w:webHidden/>
              </w:rPr>
              <w:instrText xml:space="preserve"> PAGEREF _Toc435366197 \h </w:instrText>
            </w:r>
            <w:r w:rsidR="002B3FD6">
              <w:rPr>
                <w:noProof/>
                <w:webHidden/>
              </w:rPr>
            </w:r>
            <w:r w:rsidR="002B3FD6">
              <w:rPr>
                <w:noProof/>
                <w:webHidden/>
              </w:rPr>
              <w:fldChar w:fldCharType="separate"/>
            </w:r>
            <w:r w:rsidR="002B3FD6">
              <w:rPr>
                <w:noProof/>
                <w:webHidden/>
              </w:rPr>
              <w:t>9</w:t>
            </w:r>
            <w:r w:rsidR="002B3FD6">
              <w:rPr>
                <w:noProof/>
                <w:webHidden/>
              </w:rPr>
              <w:fldChar w:fldCharType="end"/>
            </w:r>
          </w:hyperlink>
        </w:p>
        <w:p w14:paraId="57A414D3" w14:textId="77777777" w:rsidR="002B3FD6" w:rsidRDefault="001A2E39">
          <w:pPr>
            <w:pStyle w:val="TM1"/>
            <w:tabs>
              <w:tab w:val="left" w:pos="440"/>
              <w:tab w:val="right" w:leader="dot" w:pos="9062"/>
            </w:tabs>
            <w:rPr>
              <w:b w:val="0"/>
              <w:bCs w:val="0"/>
              <w:i w:val="0"/>
              <w:iCs w:val="0"/>
              <w:noProof/>
              <w:sz w:val="22"/>
              <w:szCs w:val="22"/>
              <w:lang w:eastAsia="fr-FR"/>
            </w:rPr>
          </w:pPr>
          <w:hyperlink w:anchor="_Toc435366198" w:history="1">
            <w:r w:rsidR="002B3FD6" w:rsidRPr="00043725">
              <w:rPr>
                <w:rStyle w:val="Lienhypertexte"/>
                <w:noProof/>
              </w:rPr>
              <w:t>4.</w:t>
            </w:r>
            <w:r w:rsidR="002B3FD6">
              <w:rPr>
                <w:b w:val="0"/>
                <w:bCs w:val="0"/>
                <w:i w:val="0"/>
                <w:iCs w:val="0"/>
                <w:noProof/>
                <w:sz w:val="22"/>
                <w:szCs w:val="22"/>
                <w:lang w:eastAsia="fr-FR"/>
              </w:rPr>
              <w:tab/>
            </w:r>
            <w:r w:rsidR="002B3FD6" w:rsidRPr="00043725">
              <w:rPr>
                <w:rStyle w:val="Lienhypertexte"/>
                <w:noProof/>
              </w:rPr>
              <w:t>Livrables</w:t>
            </w:r>
            <w:r w:rsidR="002B3FD6">
              <w:rPr>
                <w:noProof/>
                <w:webHidden/>
              </w:rPr>
              <w:tab/>
            </w:r>
            <w:r w:rsidR="002B3FD6">
              <w:rPr>
                <w:noProof/>
                <w:webHidden/>
              </w:rPr>
              <w:fldChar w:fldCharType="begin"/>
            </w:r>
            <w:r w:rsidR="002B3FD6">
              <w:rPr>
                <w:noProof/>
                <w:webHidden/>
              </w:rPr>
              <w:instrText xml:space="preserve"> PAGEREF _Toc435366198 \h </w:instrText>
            </w:r>
            <w:r w:rsidR="002B3FD6">
              <w:rPr>
                <w:noProof/>
                <w:webHidden/>
              </w:rPr>
            </w:r>
            <w:r w:rsidR="002B3FD6">
              <w:rPr>
                <w:noProof/>
                <w:webHidden/>
              </w:rPr>
              <w:fldChar w:fldCharType="separate"/>
            </w:r>
            <w:r w:rsidR="002B3FD6">
              <w:rPr>
                <w:noProof/>
                <w:webHidden/>
              </w:rPr>
              <w:t>10</w:t>
            </w:r>
            <w:r w:rsidR="002B3FD6">
              <w:rPr>
                <w:noProof/>
                <w:webHidden/>
              </w:rPr>
              <w:fldChar w:fldCharType="end"/>
            </w:r>
          </w:hyperlink>
        </w:p>
        <w:p w14:paraId="4CBFD8E4" w14:textId="77777777" w:rsidR="002B3FD6" w:rsidRDefault="001A2E39">
          <w:pPr>
            <w:pStyle w:val="TM2"/>
            <w:tabs>
              <w:tab w:val="left" w:pos="880"/>
              <w:tab w:val="right" w:leader="dot" w:pos="9062"/>
            </w:tabs>
            <w:rPr>
              <w:b w:val="0"/>
              <w:bCs w:val="0"/>
              <w:noProof/>
              <w:lang w:eastAsia="fr-FR"/>
            </w:rPr>
          </w:pPr>
          <w:hyperlink w:anchor="_Toc435366199" w:history="1">
            <w:r w:rsidR="002B3FD6" w:rsidRPr="00043725">
              <w:rPr>
                <w:rStyle w:val="Lienhypertexte"/>
                <w:noProof/>
              </w:rPr>
              <w:t>4.1.</w:t>
            </w:r>
            <w:r w:rsidR="002B3FD6">
              <w:rPr>
                <w:b w:val="0"/>
                <w:bCs w:val="0"/>
                <w:noProof/>
                <w:lang w:eastAsia="fr-FR"/>
              </w:rPr>
              <w:tab/>
            </w:r>
            <w:r w:rsidR="002B3FD6" w:rsidRPr="00043725">
              <w:rPr>
                <w:rStyle w:val="Lienhypertexte"/>
                <w:noProof/>
              </w:rPr>
              <w:t>Cas de tests</w:t>
            </w:r>
            <w:r w:rsidR="002B3FD6">
              <w:rPr>
                <w:noProof/>
                <w:webHidden/>
              </w:rPr>
              <w:tab/>
            </w:r>
            <w:r w:rsidR="002B3FD6">
              <w:rPr>
                <w:noProof/>
                <w:webHidden/>
              </w:rPr>
              <w:fldChar w:fldCharType="begin"/>
            </w:r>
            <w:r w:rsidR="002B3FD6">
              <w:rPr>
                <w:noProof/>
                <w:webHidden/>
              </w:rPr>
              <w:instrText xml:space="preserve"> PAGEREF _Toc435366199 \h </w:instrText>
            </w:r>
            <w:r w:rsidR="002B3FD6">
              <w:rPr>
                <w:noProof/>
                <w:webHidden/>
              </w:rPr>
            </w:r>
            <w:r w:rsidR="002B3FD6">
              <w:rPr>
                <w:noProof/>
                <w:webHidden/>
              </w:rPr>
              <w:fldChar w:fldCharType="separate"/>
            </w:r>
            <w:r w:rsidR="002B3FD6">
              <w:rPr>
                <w:noProof/>
                <w:webHidden/>
              </w:rPr>
              <w:t>10</w:t>
            </w:r>
            <w:r w:rsidR="002B3FD6">
              <w:rPr>
                <w:noProof/>
                <w:webHidden/>
              </w:rPr>
              <w:fldChar w:fldCharType="end"/>
            </w:r>
          </w:hyperlink>
        </w:p>
        <w:p w14:paraId="76F06E6E" w14:textId="77777777" w:rsidR="002B3FD6" w:rsidRDefault="001A2E39">
          <w:pPr>
            <w:pStyle w:val="TM2"/>
            <w:tabs>
              <w:tab w:val="left" w:pos="880"/>
              <w:tab w:val="right" w:leader="dot" w:pos="9062"/>
            </w:tabs>
            <w:rPr>
              <w:b w:val="0"/>
              <w:bCs w:val="0"/>
              <w:noProof/>
              <w:lang w:eastAsia="fr-FR"/>
            </w:rPr>
          </w:pPr>
          <w:hyperlink w:anchor="_Toc435366200" w:history="1">
            <w:r w:rsidR="002B3FD6" w:rsidRPr="00043725">
              <w:rPr>
                <w:rStyle w:val="Lienhypertexte"/>
                <w:noProof/>
              </w:rPr>
              <w:t>4.2.</w:t>
            </w:r>
            <w:r w:rsidR="002B3FD6">
              <w:rPr>
                <w:b w:val="0"/>
                <w:bCs w:val="0"/>
                <w:noProof/>
                <w:lang w:eastAsia="fr-FR"/>
              </w:rPr>
              <w:tab/>
            </w:r>
            <w:r w:rsidR="002B3FD6" w:rsidRPr="00043725">
              <w:rPr>
                <w:rStyle w:val="Lienhypertexte"/>
                <w:noProof/>
              </w:rPr>
              <w:t>Rapport d’exécution de tests</w:t>
            </w:r>
            <w:r w:rsidR="002B3FD6">
              <w:rPr>
                <w:noProof/>
                <w:webHidden/>
              </w:rPr>
              <w:tab/>
            </w:r>
            <w:r w:rsidR="002B3FD6">
              <w:rPr>
                <w:noProof/>
                <w:webHidden/>
              </w:rPr>
              <w:fldChar w:fldCharType="begin"/>
            </w:r>
            <w:r w:rsidR="002B3FD6">
              <w:rPr>
                <w:noProof/>
                <w:webHidden/>
              </w:rPr>
              <w:instrText xml:space="preserve"> PAGEREF _Toc435366200 \h </w:instrText>
            </w:r>
            <w:r w:rsidR="002B3FD6">
              <w:rPr>
                <w:noProof/>
                <w:webHidden/>
              </w:rPr>
            </w:r>
            <w:r w:rsidR="002B3FD6">
              <w:rPr>
                <w:noProof/>
                <w:webHidden/>
              </w:rPr>
              <w:fldChar w:fldCharType="separate"/>
            </w:r>
            <w:r w:rsidR="002B3FD6">
              <w:rPr>
                <w:noProof/>
                <w:webHidden/>
              </w:rPr>
              <w:t>12</w:t>
            </w:r>
            <w:r w:rsidR="002B3FD6">
              <w:rPr>
                <w:noProof/>
                <w:webHidden/>
              </w:rPr>
              <w:fldChar w:fldCharType="end"/>
            </w:r>
          </w:hyperlink>
        </w:p>
        <w:p w14:paraId="00C9565E" w14:textId="77777777" w:rsidR="002B3FD6" w:rsidRDefault="001A2E39">
          <w:pPr>
            <w:pStyle w:val="TM2"/>
            <w:tabs>
              <w:tab w:val="left" w:pos="880"/>
              <w:tab w:val="right" w:leader="dot" w:pos="9062"/>
            </w:tabs>
            <w:rPr>
              <w:b w:val="0"/>
              <w:bCs w:val="0"/>
              <w:noProof/>
              <w:lang w:eastAsia="fr-FR"/>
            </w:rPr>
          </w:pPr>
          <w:hyperlink w:anchor="_Toc435366201" w:history="1">
            <w:r w:rsidR="002B3FD6" w:rsidRPr="00043725">
              <w:rPr>
                <w:rStyle w:val="Lienhypertexte"/>
                <w:noProof/>
              </w:rPr>
              <w:t>4.3.</w:t>
            </w:r>
            <w:r w:rsidR="002B3FD6">
              <w:rPr>
                <w:b w:val="0"/>
                <w:bCs w:val="0"/>
                <w:noProof/>
                <w:lang w:eastAsia="fr-FR"/>
              </w:rPr>
              <w:tab/>
            </w:r>
            <w:r w:rsidR="002B3FD6" w:rsidRPr="00043725">
              <w:rPr>
                <w:rStyle w:val="Lienhypertexte"/>
                <w:noProof/>
              </w:rPr>
              <w:t>Rapport sur le suivi global de la qualité</w:t>
            </w:r>
            <w:r w:rsidR="002B3FD6">
              <w:rPr>
                <w:noProof/>
                <w:webHidden/>
              </w:rPr>
              <w:tab/>
            </w:r>
            <w:r w:rsidR="002B3FD6">
              <w:rPr>
                <w:noProof/>
                <w:webHidden/>
              </w:rPr>
              <w:fldChar w:fldCharType="begin"/>
            </w:r>
            <w:r w:rsidR="002B3FD6">
              <w:rPr>
                <w:noProof/>
                <w:webHidden/>
              </w:rPr>
              <w:instrText xml:space="preserve"> PAGEREF _Toc435366201 \h </w:instrText>
            </w:r>
            <w:r w:rsidR="002B3FD6">
              <w:rPr>
                <w:noProof/>
                <w:webHidden/>
              </w:rPr>
            </w:r>
            <w:r w:rsidR="002B3FD6">
              <w:rPr>
                <w:noProof/>
                <w:webHidden/>
              </w:rPr>
              <w:fldChar w:fldCharType="separate"/>
            </w:r>
            <w:r w:rsidR="002B3FD6">
              <w:rPr>
                <w:noProof/>
                <w:webHidden/>
              </w:rPr>
              <w:t>17</w:t>
            </w:r>
            <w:r w:rsidR="002B3FD6">
              <w:rPr>
                <w:noProof/>
                <w:webHidden/>
              </w:rPr>
              <w:fldChar w:fldCharType="end"/>
            </w:r>
          </w:hyperlink>
        </w:p>
        <w:p w14:paraId="470316E9" w14:textId="77777777" w:rsidR="002B3FD6" w:rsidRDefault="001A2E39">
          <w:pPr>
            <w:pStyle w:val="TM1"/>
            <w:tabs>
              <w:tab w:val="left" w:pos="440"/>
              <w:tab w:val="right" w:leader="dot" w:pos="9062"/>
            </w:tabs>
            <w:rPr>
              <w:b w:val="0"/>
              <w:bCs w:val="0"/>
              <w:i w:val="0"/>
              <w:iCs w:val="0"/>
              <w:noProof/>
              <w:sz w:val="22"/>
              <w:szCs w:val="22"/>
              <w:lang w:eastAsia="fr-FR"/>
            </w:rPr>
          </w:pPr>
          <w:hyperlink w:anchor="_Toc435366202" w:history="1">
            <w:r w:rsidR="002B3FD6" w:rsidRPr="00043725">
              <w:rPr>
                <w:rStyle w:val="Lienhypertexte"/>
                <w:noProof/>
              </w:rPr>
              <w:t>5.</w:t>
            </w:r>
            <w:r w:rsidR="002B3FD6">
              <w:rPr>
                <w:b w:val="0"/>
                <w:bCs w:val="0"/>
                <w:i w:val="0"/>
                <w:iCs w:val="0"/>
                <w:noProof/>
                <w:sz w:val="22"/>
                <w:szCs w:val="22"/>
                <w:lang w:eastAsia="fr-FR"/>
              </w:rPr>
              <w:tab/>
            </w:r>
            <w:r w:rsidR="002B3FD6" w:rsidRPr="00043725">
              <w:rPr>
                <w:rStyle w:val="Lienhypertexte"/>
                <w:noProof/>
              </w:rPr>
              <w:t>Types de tests</w:t>
            </w:r>
            <w:r w:rsidR="002B3FD6">
              <w:rPr>
                <w:noProof/>
                <w:webHidden/>
              </w:rPr>
              <w:tab/>
            </w:r>
            <w:r w:rsidR="002B3FD6">
              <w:rPr>
                <w:noProof/>
                <w:webHidden/>
              </w:rPr>
              <w:fldChar w:fldCharType="begin"/>
            </w:r>
            <w:r w:rsidR="002B3FD6">
              <w:rPr>
                <w:noProof/>
                <w:webHidden/>
              </w:rPr>
              <w:instrText xml:space="preserve"> PAGEREF _Toc435366202 \h </w:instrText>
            </w:r>
            <w:r w:rsidR="002B3FD6">
              <w:rPr>
                <w:noProof/>
                <w:webHidden/>
              </w:rPr>
            </w:r>
            <w:r w:rsidR="002B3FD6">
              <w:rPr>
                <w:noProof/>
                <w:webHidden/>
              </w:rPr>
              <w:fldChar w:fldCharType="separate"/>
            </w:r>
            <w:r w:rsidR="002B3FD6">
              <w:rPr>
                <w:noProof/>
                <w:webHidden/>
              </w:rPr>
              <w:t>18</w:t>
            </w:r>
            <w:r w:rsidR="002B3FD6">
              <w:rPr>
                <w:noProof/>
                <w:webHidden/>
              </w:rPr>
              <w:fldChar w:fldCharType="end"/>
            </w:r>
          </w:hyperlink>
        </w:p>
        <w:p w14:paraId="5C92BC6A" w14:textId="77777777" w:rsidR="002B3FD6" w:rsidRDefault="001A2E39">
          <w:pPr>
            <w:pStyle w:val="TM2"/>
            <w:tabs>
              <w:tab w:val="left" w:pos="880"/>
              <w:tab w:val="right" w:leader="dot" w:pos="9062"/>
            </w:tabs>
            <w:rPr>
              <w:b w:val="0"/>
              <w:bCs w:val="0"/>
              <w:noProof/>
              <w:lang w:eastAsia="fr-FR"/>
            </w:rPr>
          </w:pPr>
          <w:hyperlink w:anchor="_Toc435366203" w:history="1">
            <w:r w:rsidR="002B3FD6" w:rsidRPr="00043725">
              <w:rPr>
                <w:rStyle w:val="Lienhypertexte"/>
                <w:noProof/>
              </w:rPr>
              <w:t>5.1.</w:t>
            </w:r>
            <w:r w:rsidR="002B3FD6">
              <w:rPr>
                <w:b w:val="0"/>
                <w:bCs w:val="0"/>
                <w:noProof/>
                <w:lang w:eastAsia="fr-FR"/>
              </w:rPr>
              <w:tab/>
            </w:r>
            <w:r w:rsidR="002B3FD6" w:rsidRPr="00043725">
              <w:rPr>
                <w:rStyle w:val="Lienhypertexte"/>
                <w:noProof/>
              </w:rPr>
              <w:t>Logiciel</w:t>
            </w:r>
            <w:r w:rsidR="002B3FD6">
              <w:rPr>
                <w:noProof/>
                <w:webHidden/>
              </w:rPr>
              <w:tab/>
            </w:r>
            <w:r w:rsidR="002B3FD6">
              <w:rPr>
                <w:noProof/>
                <w:webHidden/>
              </w:rPr>
              <w:fldChar w:fldCharType="begin"/>
            </w:r>
            <w:r w:rsidR="002B3FD6">
              <w:rPr>
                <w:noProof/>
                <w:webHidden/>
              </w:rPr>
              <w:instrText xml:space="preserve"> PAGEREF _Toc435366203 \h </w:instrText>
            </w:r>
            <w:r w:rsidR="002B3FD6">
              <w:rPr>
                <w:noProof/>
                <w:webHidden/>
              </w:rPr>
            </w:r>
            <w:r w:rsidR="002B3FD6">
              <w:rPr>
                <w:noProof/>
                <w:webHidden/>
              </w:rPr>
              <w:fldChar w:fldCharType="separate"/>
            </w:r>
            <w:r w:rsidR="002B3FD6">
              <w:rPr>
                <w:noProof/>
                <w:webHidden/>
              </w:rPr>
              <w:t>18</w:t>
            </w:r>
            <w:r w:rsidR="002B3FD6">
              <w:rPr>
                <w:noProof/>
                <w:webHidden/>
              </w:rPr>
              <w:fldChar w:fldCharType="end"/>
            </w:r>
          </w:hyperlink>
        </w:p>
        <w:p w14:paraId="045316A9" w14:textId="77777777" w:rsidR="002B3FD6" w:rsidRDefault="001A2E39">
          <w:pPr>
            <w:pStyle w:val="TM2"/>
            <w:tabs>
              <w:tab w:val="left" w:pos="880"/>
              <w:tab w:val="right" w:leader="dot" w:pos="9062"/>
            </w:tabs>
            <w:rPr>
              <w:b w:val="0"/>
              <w:bCs w:val="0"/>
              <w:noProof/>
              <w:lang w:eastAsia="fr-FR"/>
            </w:rPr>
          </w:pPr>
          <w:hyperlink w:anchor="_Toc435366204" w:history="1">
            <w:r w:rsidR="002B3FD6" w:rsidRPr="00043725">
              <w:rPr>
                <w:rStyle w:val="Lienhypertexte"/>
                <w:noProof/>
              </w:rPr>
              <w:t>5.2.</w:t>
            </w:r>
            <w:r w:rsidR="002B3FD6">
              <w:rPr>
                <w:b w:val="0"/>
                <w:bCs w:val="0"/>
                <w:noProof/>
                <w:lang w:eastAsia="fr-FR"/>
              </w:rPr>
              <w:tab/>
            </w:r>
            <w:r w:rsidR="002B3FD6" w:rsidRPr="00043725">
              <w:rPr>
                <w:rStyle w:val="Lienhypertexte"/>
                <w:noProof/>
              </w:rPr>
              <w:t>Site Web</w:t>
            </w:r>
            <w:r w:rsidR="002B3FD6">
              <w:rPr>
                <w:noProof/>
                <w:webHidden/>
              </w:rPr>
              <w:tab/>
            </w:r>
            <w:r w:rsidR="002B3FD6">
              <w:rPr>
                <w:noProof/>
                <w:webHidden/>
              </w:rPr>
              <w:fldChar w:fldCharType="begin"/>
            </w:r>
            <w:r w:rsidR="002B3FD6">
              <w:rPr>
                <w:noProof/>
                <w:webHidden/>
              </w:rPr>
              <w:instrText xml:space="preserve"> PAGEREF _Toc435366204 \h </w:instrText>
            </w:r>
            <w:r w:rsidR="002B3FD6">
              <w:rPr>
                <w:noProof/>
                <w:webHidden/>
              </w:rPr>
            </w:r>
            <w:r w:rsidR="002B3FD6">
              <w:rPr>
                <w:noProof/>
                <w:webHidden/>
              </w:rPr>
              <w:fldChar w:fldCharType="separate"/>
            </w:r>
            <w:r w:rsidR="002B3FD6">
              <w:rPr>
                <w:noProof/>
                <w:webHidden/>
              </w:rPr>
              <w:t>20</w:t>
            </w:r>
            <w:r w:rsidR="002B3FD6">
              <w:rPr>
                <w:noProof/>
                <w:webHidden/>
              </w:rPr>
              <w:fldChar w:fldCharType="end"/>
            </w:r>
          </w:hyperlink>
        </w:p>
        <w:p w14:paraId="0299174F" w14:textId="77777777" w:rsidR="002B3FD6" w:rsidRDefault="001A2E39">
          <w:pPr>
            <w:pStyle w:val="TM2"/>
            <w:tabs>
              <w:tab w:val="left" w:pos="880"/>
              <w:tab w:val="right" w:leader="dot" w:pos="9062"/>
            </w:tabs>
            <w:rPr>
              <w:b w:val="0"/>
              <w:bCs w:val="0"/>
              <w:noProof/>
              <w:lang w:eastAsia="fr-FR"/>
            </w:rPr>
          </w:pPr>
          <w:hyperlink w:anchor="_Toc435366205" w:history="1">
            <w:r w:rsidR="002B3FD6" w:rsidRPr="00043725">
              <w:rPr>
                <w:rStyle w:val="Lienhypertexte"/>
                <w:noProof/>
              </w:rPr>
              <w:t>5.3.</w:t>
            </w:r>
            <w:r w:rsidR="002B3FD6">
              <w:rPr>
                <w:b w:val="0"/>
                <w:bCs w:val="0"/>
                <w:noProof/>
                <w:lang w:eastAsia="fr-FR"/>
              </w:rPr>
              <w:tab/>
            </w:r>
            <w:r w:rsidR="002B3FD6" w:rsidRPr="00043725">
              <w:rPr>
                <w:rStyle w:val="Lienhypertexte"/>
                <w:noProof/>
              </w:rPr>
              <w:t>Android</w:t>
            </w:r>
            <w:r w:rsidR="002B3FD6">
              <w:rPr>
                <w:noProof/>
                <w:webHidden/>
              </w:rPr>
              <w:tab/>
            </w:r>
            <w:r w:rsidR="002B3FD6">
              <w:rPr>
                <w:noProof/>
                <w:webHidden/>
              </w:rPr>
              <w:fldChar w:fldCharType="begin"/>
            </w:r>
            <w:r w:rsidR="002B3FD6">
              <w:rPr>
                <w:noProof/>
                <w:webHidden/>
              </w:rPr>
              <w:instrText xml:space="preserve"> PAGEREF _Toc435366205 \h </w:instrText>
            </w:r>
            <w:r w:rsidR="002B3FD6">
              <w:rPr>
                <w:noProof/>
                <w:webHidden/>
              </w:rPr>
            </w:r>
            <w:r w:rsidR="002B3FD6">
              <w:rPr>
                <w:noProof/>
                <w:webHidden/>
              </w:rPr>
              <w:fldChar w:fldCharType="separate"/>
            </w:r>
            <w:r w:rsidR="002B3FD6">
              <w:rPr>
                <w:noProof/>
                <w:webHidden/>
              </w:rPr>
              <w:t>22</w:t>
            </w:r>
            <w:r w:rsidR="002B3FD6">
              <w:rPr>
                <w:noProof/>
                <w:webHidden/>
              </w:rPr>
              <w:fldChar w:fldCharType="end"/>
            </w:r>
          </w:hyperlink>
        </w:p>
        <w:p w14:paraId="461FD0DF" w14:textId="77777777" w:rsidR="002B3FD6" w:rsidRDefault="001A2E39">
          <w:pPr>
            <w:pStyle w:val="TM2"/>
            <w:tabs>
              <w:tab w:val="left" w:pos="880"/>
              <w:tab w:val="right" w:leader="dot" w:pos="9062"/>
            </w:tabs>
            <w:rPr>
              <w:b w:val="0"/>
              <w:bCs w:val="0"/>
              <w:noProof/>
              <w:lang w:eastAsia="fr-FR"/>
            </w:rPr>
          </w:pPr>
          <w:hyperlink w:anchor="_Toc435366206" w:history="1">
            <w:r w:rsidR="002B3FD6" w:rsidRPr="00043725">
              <w:rPr>
                <w:rStyle w:val="Lienhypertexte"/>
                <w:noProof/>
              </w:rPr>
              <w:t>5.4.</w:t>
            </w:r>
            <w:r w:rsidR="002B3FD6">
              <w:rPr>
                <w:b w:val="0"/>
                <w:bCs w:val="0"/>
                <w:noProof/>
                <w:lang w:eastAsia="fr-FR"/>
              </w:rPr>
              <w:tab/>
            </w:r>
            <w:r w:rsidR="002B3FD6" w:rsidRPr="00043725">
              <w:rPr>
                <w:rStyle w:val="Lienhypertexte"/>
                <w:noProof/>
              </w:rPr>
              <w:t>iPhone</w:t>
            </w:r>
            <w:r w:rsidR="002B3FD6">
              <w:rPr>
                <w:noProof/>
                <w:webHidden/>
              </w:rPr>
              <w:tab/>
            </w:r>
            <w:r w:rsidR="002B3FD6">
              <w:rPr>
                <w:noProof/>
                <w:webHidden/>
              </w:rPr>
              <w:fldChar w:fldCharType="begin"/>
            </w:r>
            <w:r w:rsidR="002B3FD6">
              <w:rPr>
                <w:noProof/>
                <w:webHidden/>
              </w:rPr>
              <w:instrText xml:space="preserve"> PAGEREF _Toc435366206 \h </w:instrText>
            </w:r>
            <w:r w:rsidR="002B3FD6">
              <w:rPr>
                <w:noProof/>
                <w:webHidden/>
              </w:rPr>
            </w:r>
            <w:r w:rsidR="002B3FD6">
              <w:rPr>
                <w:noProof/>
                <w:webHidden/>
              </w:rPr>
              <w:fldChar w:fldCharType="separate"/>
            </w:r>
            <w:r w:rsidR="002B3FD6">
              <w:rPr>
                <w:noProof/>
                <w:webHidden/>
              </w:rPr>
              <w:t>25</w:t>
            </w:r>
            <w:r w:rsidR="002B3FD6">
              <w:rPr>
                <w:noProof/>
                <w:webHidden/>
              </w:rPr>
              <w:fldChar w:fldCharType="end"/>
            </w:r>
          </w:hyperlink>
        </w:p>
        <w:p w14:paraId="4D9CC412" w14:textId="77777777" w:rsidR="002B3FD6" w:rsidRDefault="001A2E39">
          <w:pPr>
            <w:pStyle w:val="TM2"/>
            <w:tabs>
              <w:tab w:val="left" w:pos="880"/>
              <w:tab w:val="right" w:leader="dot" w:pos="9062"/>
            </w:tabs>
            <w:rPr>
              <w:b w:val="0"/>
              <w:bCs w:val="0"/>
              <w:noProof/>
              <w:lang w:eastAsia="fr-FR"/>
            </w:rPr>
          </w:pPr>
          <w:hyperlink w:anchor="_Toc435366207" w:history="1">
            <w:r w:rsidR="002B3FD6" w:rsidRPr="00043725">
              <w:rPr>
                <w:rStyle w:val="Lienhypertexte"/>
                <w:noProof/>
              </w:rPr>
              <w:t>5.5.</w:t>
            </w:r>
            <w:r w:rsidR="002B3FD6">
              <w:rPr>
                <w:b w:val="0"/>
                <w:bCs w:val="0"/>
                <w:noProof/>
                <w:lang w:eastAsia="fr-FR"/>
              </w:rPr>
              <w:tab/>
            </w:r>
            <w:r w:rsidR="002B3FD6" w:rsidRPr="00043725">
              <w:rPr>
                <w:rStyle w:val="Lienhypertexte"/>
                <w:noProof/>
              </w:rPr>
              <w:t>Windows Phone</w:t>
            </w:r>
            <w:r w:rsidR="002B3FD6">
              <w:rPr>
                <w:noProof/>
                <w:webHidden/>
              </w:rPr>
              <w:tab/>
            </w:r>
            <w:r w:rsidR="002B3FD6">
              <w:rPr>
                <w:noProof/>
                <w:webHidden/>
              </w:rPr>
              <w:fldChar w:fldCharType="begin"/>
            </w:r>
            <w:r w:rsidR="002B3FD6">
              <w:rPr>
                <w:noProof/>
                <w:webHidden/>
              </w:rPr>
              <w:instrText xml:space="preserve"> PAGEREF _Toc435366207 \h </w:instrText>
            </w:r>
            <w:r w:rsidR="002B3FD6">
              <w:rPr>
                <w:noProof/>
                <w:webHidden/>
              </w:rPr>
            </w:r>
            <w:r w:rsidR="002B3FD6">
              <w:rPr>
                <w:noProof/>
                <w:webHidden/>
              </w:rPr>
              <w:fldChar w:fldCharType="separate"/>
            </w:r>
            <w:r w:rsidR="002B3FD6">
              <w:rPr>
                <w:noProof/>
                <w:webHidden/>
              </w:rPr>
              <w:t>27</w:t>
            </w:r>
            <w:r w:rsidR="002B3FD6">
              <w:rPr>
                <w:noProof/>
                <w:webHidden/>
              </w:rPr>
              <w:fldChar w:fldCharType="end"/>
            </w:r>
          </w:hyperlink>
        </w:p>
        <w:p w14:paraId="121AB4D8" w14:textId="77777777" w:rsidR="002B3FD6" w:rsidRDefault="001A2E39">
          <w:pPr>
            <w:pStyle w:val="TM1"/>
            <w:tabs>
              <w:tab w:val="left" w:pos="440"/>
              <w:tab w:val="right" w:leader="dot" w:pos="9062"/>
            </w:tabs>
            <w:rPr>
              <w:b w:val="0"/>
              <w:bCs w:val="0"/>
              <w:i w:val="0"/>
              <w:iCs w:val="0"/>
              <w:noProof/>
              <w:sz w:val="22"/>
              <w:szCs w:val="22"/>
              <w:lang w:eastAsia="fr-FR"/>
            </w:rPr>
          </w:pPr>
          <w:hyperlink w:anchor="_Toc435366208" w:history="1">
            <w:r w:rsidR="002B3FD6" w:rsidRPr="00043725">
              <w:rPr>
                <w:rStyle w:val="Lienhypertexte"/>
                <w:noProof/>
              </w:rPr>
              <w:t>6.</w:t>
            </w:r>
            <w:r w:rsidR="002B3FD6">
              <w:rPr>
                <w:b w:val="0"/>
                <w:bCs w:val="0"/>
                <w:i w:val="0"/>
                <w:iCs w:val="0"/>
                <w:noProof/>
                <w:sz w:val="22"/>
                <w:szCs w:val="22"/>
                <w:lang w:eastAsia="fr-FR"/>
              </w:rPr>
              <w:tab/>
            </w:r>
            <w:r w:rsidR="002B3FD6" w:rsidRPr="00043725">
              <w:rPr>
                <w:rStyle w:val="Lienhypertexte"/>
                <w:noProof/>
              </w:rPr>
              <w:t>Outils</w:t>
            </w:r>
            <w:r w:rsidR="002B3FD6">
              <w:rPr>
                <w:noProof/>
                <w:webHidden/>
              </w:rPr>
              <w:tab/>
            </w:r>
            <w:r w:rsidR="002B3FD6">
              <w:rPr>
                <w:noProof/>
                <w:webHidden/>
              </w:rPr>
              <w:fldChar w:fldCharType="begin"/>
            </w:r>
            <w:r w:rsidR="002B3FD6">
              <w:rPr>
                <w:noProof/>
                <w:webHidden/>
              </w:rPr>
              <w:instrText xml:space="preserve"> PAGEREF _Toc435366208 \h </w:instrText>
            </w:r>
            <w:r w:rsidR="002B3FD6">
              <w:rPr>
                <w:noProof/>
                <w:webHidden/>
              </w:rPr>
            </w:r>
            <w:r w:rsidR="002B3FD6">
              <w:rPr>
                <w:noProof/>
                <w:webHidden/>
              </w:rPr>
              <w:fldChar w:fldCharType="separate"/>
            </w:r>
            <w:r w:rsidR="002B3FD6">
              <w:rPr>
                <w:noProof/>
                <w:webHidden/>
              </w:rPr>
              <w:t>29</w:t>
            </w:r>
            <w:r w:rsidR="002B3FD6">
              <w:rPr>
                <w:noProof/>
                <w:webHidden/>
              </w:rPr>
              <w:fldChar w:fldCharType="end"/>
            </w:r>
          </w:hyperlink>
        </w:p>
        <w:p w14:paraId="25986ED4" w14:textId="77777777" w:rsidR="002B3FD6" w:rsidRDefault="001A2E39">
          <w:pPr>
            <w:pStyle w:val="TM2"/>
            <w:tabs>
              <w:tab w:val="left" w:pos="880"/>
              <w:tab w:val="right" w:leader="dot" w:pos="9062"/>
            </w:tabs>
            <w:rPr>
              <w:b w:val="0"/>
              <w:bCs w:val="0"/>
              <w:noProof/>
              <w:lang w:eastAsia="fr-FR"/>
            </w:rPr>
          </w:pPr>
          <w:hyperlink w:anchor="_Toc435366209" w:history="1">
            <w:r w:rsidR="002B3FD6" w:rsidRPr="00043725">
              <w:rPr>
                <w:rStyle w:val="Lienhypertexte"/>
                <w:noProof/>
              </w:rPr>
              <w:t>6.1.</w:t>
            </w:r>
            <w:r w:rsidR="002B3FD6">
              <w:rPr>
                <w:b w:val="0"/>
                <w:bCs w:val="0"/>
                <w:noProof/>
                <w:lang w:eastAsia="fr-FR"/>
              </w:rPr>
              <w:tab/>
            </w:r>
            <w:r w:rsidR="002B3FD6" w:rsidRPr="00043725">
              <w:rPr>
                <w:rStyle w:val="Lienhypertexte"/>
                <w:noProof/>
              </w:rPr>
              <w:t>Dépôt de tests</w:t>
            </w:r>
            <w:r w:rsidR="002B3FD6">
              <w:rPr>
                <w:noProof/>
                <w:webHidden/>
              </w:rPr>
              <w:tab/>
            </w:r>
            <w:r w:rsidR="002B3FD6">
              <w:rPr>
                <w:noProof/>
                <w:webHidden/>
              </w:rPr>
              <w:fldChar w:fldCharType="begin"/>
            </w:r>
            <w:r w:rsidR="002B3FD6">
              <w:rPr>
                <w:noProof/>
                <w:webHidden/>
              </w:rPr>
              <w:instrText xml:space="preserve"> PAGEREF _Toc435366209 \h </w:instrText>
            </w:r>
            <w:r w:rsidR="002B3FD6">
              <w:rPr>
                <w:noProof/>
                <w:webHidden/>
              </w:rPr>
            </w:r>
            <w:r w:rsidR="002B3FD6">
              <w:rPr>
                <w:noProof/>
                <w:webHidden/>
              </w:rPr>
              <w:fldChar w:fldCharType="separate"/>
            </w:r>
            <w:r w:rsidR="002B3FD6">
              <w:rPr>
                <w:noProof/>
                <w:webHidden/>
              </w:rPr>
              <w:t>29</w:t>
            </w:r>
            <w:r w:rsidR="002B3FD6">
              <w:rPr>
                <w:noProof/>
                <w:webHidden/>
              </w:rPr>
              <w:fldChar w:fldCharType="end"/>
            </w:r>
          </w:hyperlink>
        </w:p>
        <w:p w14:paraId="63E082DF" w14:textId="77777777" w:rsidR="002B3FD6" w:rsidRDefault="001A2E39">
          <w:pPr>
            <w:pStyle w:val="TM2"/>
            <w:tabs>
              <w:tab w:val="left" w:pos="880"/>
              <w:tab w:val="right" w:leader="dot" w:pos="9062"/>
            </w:tabs>
            <w:rPr>
              <w:b w:val="0"/>
              <w:bCs w:val="0"/>
              <w:noProof/>
              <w:lang w:eastAsia="fr-FR"/>
            </w:rPr>
          </w:pPr>
          <w:hyperlink w:anchor="_Toc435366210" w:history="1">
            <w:r w:rsidR="002B3FD6" w:rsidRPr="00043725">
              <w:rPr>
                <w:rStyle w:val="Lienhypertexte"/>
                <w:noProof/>
              </w:rPr>
              <w:t>6.2.</w:t>
            </w:r>
            <w:r w:rsidR="002B3FD6">
              <w:rPr>
                <w:b w:val="0"/>
                <w:bCs w:val="0"/>
                <w:noProof/>
                <w:lang w:eastAsia="fr-FR"/>
              </w:rPr>
              <w:tab/>
            </w:r>
            <w:r w:rsidR="002B3FD6" w:rsidRPr="00043725">
              <w:rPr>
                <w:rStyle w:val="Lienhypertexte"/>
                <w:noProof/>
              </w:rPr>
              <w:t>Gestion de rejets/erreurs</w:t>
            </w:r>
            <w:r w:rsidR="002B3FD6">
              <w:rPr>
                <w:noProof/>
                <w:webHidden/>
              </w:rPr>
              <w:tab/>
            </w:r>
            <w:r w:rsidR="002B3FD6">
              <w:rPr>
                <w:noProof/>
                <w:webHidden/>
              </w:rPr>
              <w:fldChar w:fldCharType="begin"/>
            </w:r>
            <w:r w:rsidR="002B3FD6">
              <w:rPr>
                <w:noProof/>
                <w:webHidden/>
              </w:rPr>
              <w:instrText xml:space="preserve"> PAGEREF _Toc435366210 \h </w:instrText>
            </w:r>
            <w:r w:rsidR="002B3FD6">
              <w:rPr>
                <w:noProof/>
                <w:webHidden/>
              </w:rPr>
            </w:r>
            <w:r w:rsidR="002B3FD6">
              <w:rPr>
                <w:noProof/>
                <w:webHidden/>
              </w:rPr>
              <w:fldChar w:fldCharType="separate"/>
            </w:r>
            <w:r w:rsidR="002B3FD6">
              <w:rPr>
                <w:noProof/>
                <w:webHidden/>
              </w:rPr>
              <w:t>29</w:t>
            </w:r>
            <w:r w:rsidR="002B3FD6">
              <w:rPr>
                <w:noProof/>
                <w:webHidden/>
              </w:rPr>
              <w:fldChar w:fldCharType="end"/>
            </w:r>
          </w:hyperlink>
        </w:p>
        <w:p w14:paraId="37098645" w14:textId="77777777" w:rsidR="002B3FD6" w:rsidRDefault="001A2E39">
          <w:pPr>
            <w:pStyle w:val="TM2"/>
            <w:tabs>
              <w:tab w:val="left" w:pos="880"/>
              <w:tab w:val="right" w:leader="dot" w:pos="9062"/>
            </w:tabs>
            <w:rPr>
              <w:b w:val="0"/>
              <w:bCs w:val="0"/>
              <w:noProof/>
              <w:lang w:eastAsia="fr-FR"/>
            </w:rPr>
          </w:pPr>
          <w:hyperlink w:anchor="_Toc435366211" w:history="1">
            <w:r w:rsidR="002B3FD6" w:rsidRPr="00043725">
              <w:rPr>
                <w:rStyle w:val="Lienhypertexte"/>
                <w:noProof/>
              </w:rPr>
              <w:t>6.3.</w:t>
            </w:r>
            <w:r w:rsidR="002B3FD6">
              <w:rPr>
                <w:b w:val="0"/>
                <w:bCs w:val="0"/>
                <w:noProof/>
                <w:lang w:eastAsia="fr-FR"/>
              </w:rPr>
              <w:tab/>
            </w:r>
            <w:r w:rsidR="002B3FD6" w:rsidRPr="00043725">
              <w:rPr>
                <w:rStyle w:val="Lienhypertexte"/>
                <w:noProof/>
              </w:rPr>
              <w:t>Autres outils</w:t>
            </w:r>
            <w:r w:rsidR="002B3FD6">
              <w:rPr>
                <w:noProof/>
                <w:webHidden/>
              </w:rPr>
              <w:tab/>
            </w:r>
            <w:r w:rsidR="002B3FD6">
              <w:rPr>
                <w:noProof/>
                <w:webHidden/>
              </w:rPr>
              <w:fldChar w:fldCharType="begin"/>
            </w:r>
            <w:r w:rsidR="002B3FD6">
              <w:rPr>
                <w:noProof/>
                <w:webHidden/>
              </w:rPr>
              <w:instrText xml:space="preserve"> PAGEREF _Toc435366211 \h </w:instrText>
            </w:r>
            <w:r w:rsidR="002B3FD6">
              <w:rPr>
                <w:noProof/>
                <w:webHidden/>
              </w:rPr>
            </w:r>
            <w:r w:rsidR="002B3FD6">
              <w:rPr>
                <w:noProof/>
                <w:webHidden/>
              </w:rPr>
              <w:fldChar w:fldCharType="separate"/>
            </w:r>
            <w:r w:rsidR="002B3FD6">
              <w:rPr>
                <w:noProof/>
                <w:webHidden/>
              </w:rPr>
              <w:t>29</w:t>
            </w:r>
            <w:r w:rsidR="002B3FD6">
              <w:rPr>
                <w:noProof/>
                <w:webHidden/>
              </w:rPr>
              <w:fldChar w:fldCharType="end"/>
            </w:r>
          </w:hyperlink>
        </w:p>
        <w:p w14:paraId="5488BB8B" w14:textId="7498D599" w:rsidR="00B4087B" w:rsidRPr="00181574" w:rsidRDefault="008738B8" w:rsidP="008738B8">
          <w:pPr>
            <w:pStyle w:val="TM1"/>
            <w:tabs>
              <w:tab w:val="left" w:pos="440"/>
              <w:tab w:val="right" w:leader="dot" w:pos="9062"/>
            </w:tabs>
            <w:rPr>
              <w:b w:val="0"/>
              <w:bCs w:val="0"/>
              <w:noProof/>
            </w:rPr>
          </w:pPr>
          <w:r>
            <w:fldChar w:fldCharType="end"/>
          </w:r>
        </w:p>
      </w:sdtContent>
    </w:sdt>
    <w:p w14:paraId="49EEBD7F" w14:textId="77777777" w:rsidR="00431C8F" w:rsidRDefault="00431C8F">
      <w:pPr>
        <w:jc w:val="left"/>
        <w:rPr>
          <w:rFonts w:asciiTheme="majorHAnsi" w:eastAsiaTheme="majorEastAsia" w:hAnsiTheme="majorHAnsi" w:cstheme="majorBidi"/>
          <w:color w:val="2E74B5" w:themeColor="accent1" w:themeShade="BF"/>
          <w:sz w:val="32"/>
          <w:szCs w:val="32"/>
        </w:rPr>
      </w:pPr>
      <w:r>
        <w:br w:type="page"/>
      </w:r>
    </w:p>
    <w:p w14:paraId="1C8FA880" w14:textId="08DAB8C3" w:rsidR="00B4087B" w:rsidRPr="00B4087B" w:rsidRDefault="00B4087B" w:rsidP="00B4087B">
      <w:pPr>
        <w:pStyle w:val="Heading1outofTableofcontent"/>
      </w:pPr>
      <w:r w:rsidRPr="00B4087B">
        <w:lastRenderedPageBreak/>
        <w:t>Liste des Tableaux</w:t>
      </w:r>
    </w:p>
    <w:p w14:paraId="0CD0B8FF" w14:textId="77777777" w:rsidR="002B3FD6" w:rsidRDefault="00B4087B">
      <w:pPr>
        <w:pStyle w:val="Tabledesillustrations"/>
        <w:tabs>
          <w:tab w:val="right" w:leader="dot" w:pos="9062"/>
        </w:tabs>
        <w:rPr>
          <w:noProof/>
          <w:szCs w:val="22"/>
          <w:lang w:eastAsia="fr-FR"/>
        </w:rPr>
      </w:pPr>
      <w:r w:rsidRPr="00FA4DDE">
        <w:fldChar w:fldCharType="begin"/>
      </w:r>
      <w:r w:rsidRPr="00FA4DDE">
        <w:instrText xml:space="preserve"> TOC \h \z \c "Tableau" </w:instrText>
      </w:r>
      <w:r w:rsidRPr="00FA4DDE">
        <w:fldChar w:fldCharType="separate"/>
      </w:r>
      <w:hyperlink w:anchor="_Toc435366212" w:history="1">
        <w:r w:rsidR="002B3FD6" w:rsidRPr="00A72991">
          <w:rPr>
            <w:rStyle w:val="Lienhypertexte"/>
            <w:noProof/>
          </w:rPr>
          <w:t>Tableau 1 : Plan de release du logiciel</w:t>
        </w:r>
        <w:r w:rsidR="002B3FD6">
          <w:rPr>
            <w:noProof/>
            <w:webHidden/>
          </w:rPr>
          <w:tab/>
        </w:r>
        <w:r w:rsidR="002B3FD6">
          <w:rPr>
            <w:noProof/>
            <w:webHidden/>
          </w:rPr>
          <w:fldChar w:fldCharType="begin"/>
        </w:r>
        <w:r w:rsidR="002B3FD6">
          <w:rPr>
            <w:noProof/>
            <w:webHidden/>
          </w:rPr>
          <w:instrText xml:space="preserve"> PAGEREF _Toc435366212 \h </w:instrText>
        </w:r>
        <w:r w:rsidR="002B3FD6">
          <w:rPr>
            <w:noProof/>
            <w:webHidden/>
          </w:rPr>
        </w:r>
        <w:r w:rsidR="002B3FD6">
          <w:rPr>
            <w:noProof/>
            <w:webHidden/>
          </w:rPr>
          <w:fldChar w:fldCharType="separate"/>
        </w:r>
        <w:r w:rsidR="002B3FD6">
          <w:rPr>
            <w:noProof/>
            <w:webHidden/>
          </w:rPr>
          <w:t>3</w:t>
        </w:r>
        <w:r w:rsidR="002B3FD6">
          <w:rPr>
            <w:noProof/>
            <w:webHidden/>
          </w:rPr>
          <w:fldChar w:fldCharType="end"/>
        </w:r>
      </w:hyperlink>
    </w:p>
    <w:p w14:paraId="3E55BE84" w14:textId="77777777" w:rsidR="002B3FD6" w:rsidRDefault="001A2E39">
      <w:pPr>
        <w:pStyle w:val="Tabledesillustrations"/>
        <w:tabs>
          <w:tab w:val="right" w:leader="dot" w:pos="9062"/>
        </w:tabs>
        <w:rPr>
          <w:noProof/>
          <w:szCs w:val="22"/>
          <w:lang w:eastAsia="fr-FR"/>
        </w:rPr>
      </w:pPr>
      <w:hyperlink w:anchor="_Toc435366213" w:history="1">
        <w:r w:rsidR="002B3FD6" w:rsidRPr="00A72991">
          <w:rPr>
            <w:rStyle w:val="Lienhypertexte"/>
            <w:noProof/>
          </w:rPr>
          <w:t>Tableau 2 : Plan de release du site web</w:t>
        </w:r>
        <w:r w:rsidR="002B3FD6">
          <w:rPr>
            <w:noProof/>
            <w:webHidden/>
          </w:rPr>
          <w:tab/>
        </w:r>
        <w:r w:rsidR="002B3FD6">
          <w:rPr>
            <w:noProof/>
            <w:webHidden/>
          </w:rPr>
          <w:fldChar w:fldCharType="begin"/>
        </w:r>
        <w:r w:rsidR="002B3FD6">
          <w:rPr>
            <w:noProof/>
            <w:webHidden/>
          </w:rPr>
          <w:instrText xml:space="preserve"> PAGEREF _Toc435366213 \h </w:instrText>
        </w:r>
        <w:r w:rsidR="002B3FD6">
          <w:rPr>
            <w:noProof/>
            <w:webHidden/>
          </w:rPr>
        </w:r>
        <w:r w:rsidR="002B3FD6">
          <w:rPr>
            <w:noProof/>
            <w:webHidden/>
          </w:rPr>
          <w:fldChar w:fldCharType="separate"/>
        </w:r>
        <w:r w:rsidR="002B3FD6">
          <w:rPr>
            <w:noProof/>
            <w:webHidden/>
          </w:rPr>
          <w:t>4</w:t>
        </w:r>
        <w:r w:rsidR="002B3FD6">
          <w:rPr>
            <w:noProof/>
            <w:webHidden/>
          </w:rPr>
          <w:fldChar w:fldCharType="end"/>
        </w:r>
      </w:hyperlink>
    </w:p>
    <w:p w14:paraId="7A7AAA69" w14:textId="77777777" w:rsidR="002B3FD6" w:rsidRDefault="001A2E39">
      <w:pPr>
        <w:pStyle w:val="Tabledesillustrations"/>
        <w:tabs>
          <w:tab w:val="right" w:leader="dot" w:pos="9062"/>
        </w:tabs>
        <w:rPr>
          <w:noProof/>
          <w:szCs w:val="22"/>
          <w:lang w:eastAsia="fr-FR"/>
        </w:rPr>
      </w:pPr>
      <w:hyperlink w:anchor="_Toc435366214" w:history="1">
        <w:r w:rsidR="002B3FD6" w:rsidRPr="00A72991">
          <w:rPr>
            <w:rStyle w:val="Lienhypertexte"/>
            <w:noProof/>
          </w:rPr>
          <w:t>Tableau 3 : Plan de release de l'application Android</w:t>
        </w:r>
        <w:r w:rsidR="002B3FD6">
          <w:rPr>
            <w:noProof/>
            <w:webHidden/>
          </w:rPr>
          <w:tab/>
        </w:r>
        <w:r w:rsidR="002B3FD6">
          <w:rPr>
            <w:noProof/>
            <w:webHidden/>
          </w:rPr>
          <w:fldChar w:fldCharType="begin"/>
        </w:r>
        <w:r w:rsidR="002B3FD6">
          <w:rPr>
            <w:noProof/>
            <w:webHidden/>
          </w:rPr>
          <w:instrText xml:space="preserve"> PAGEREF _Toc435366214 \h </w:instrText>
        </w:r>
        <w:r w:rsidR="002B3FD6">
          <w:rPr>
            <w:noProof/>
            <w:webHidden/>
          </w:rPr>
        </w:r>
        <w:r w:rsidR="002B3FD6">
          <w:rPr>
            <w:noProof/>
            <w:webHidden/>
          </w:rPr>
          <w:fldChar w:fldCharType="separate"/>
        </w:r>
        <w:r w:rsidR="002B3FD6">
          <w:rPr>
            <w:noProof/>
            <w:webHidden/>
          </w:rPr>
          <w:t>5</w:t>
        </w:r>
        <w:r w:rsidR="002B3FD6">
          <w:rPr>
            <w:noProof/>
            <w:webHidden/>
          </w:rPr>
          <w:fldChar w:fldCharType="end"/>
        </w:r>
      </w:hyperlink>
    </w:p>
    <w:p w14:paraId="4EE883E4" w14:textId="77777777" w:rsidR="002B3FD6" w:rsidRDefault="001A2E39">
      <w:pPr>
        <w:pStyle w:val="Tabledesillustrations"/>
        <w:tabs>
          <w:tab w:val="right" w:leader="dot" w:pos="9062"/>
        </w:tabs>
        <w:rPr>
          <w:noProof/>
          <w:szCs w:val="22"/>
          <w:lang w:eastAsia="fr-FR"/>
        </w:rPr>
      </w:pPr>
      <w:hyperlink w:anchor="_Toc435366215" w:history="1">
        <w:r w:rsidR="002B3FD6" w:rsidRPr="00A72991">
          <w:rPr>
            <w:rStyle w:val="Lienhypertexte"/>
            <w:noProof/>
          </w:rPr>
          <w:t>Tableau 4 : Plan de release de l'application iPhone</w:t>
        </w:r>
        <w:r w:rsidR="002B3FD6">
          <w:rPr>
            <w:noProof/>
            <w:webHidden/>
          </w:rPr>
          <w:tab/>
        </w:r>
        <w:r w:rsidR="002B3FD6">
          <w:rPr>
            <w:noProof/>
            <w:webHidden/>
          </w:rPr>
          <w:fldChar w:fldCharType="begin"/>
        </w:r>
        <w:r w:rsidR="002B3FD6">
          <w:rPr>
            <w:noProof/>
            <w:webHidden/>
          </w:rPr>
          <w:instrText xml:space="preserve"> PAGEREF _Toc435366215 \h </w:instrText>
        </w:r>
        <w:r w:rsidR="002B3FD6">
          <w:rPr>
            <w:noProof/>
            <w:webHidden/>
          </w:rPr>
        </w:r>
        <w:r w:rsidR="002B3FD6">
          <w:rPr>
            <w:noProof/>
            <w:webHidden/>
          </w:rPr>
          <w:fldChar w:fldCharType="separate"/>
        </w:r>
        <w:r w:rsidR="002B3FD6">
          <w:rPr>
            <w:noProof/>
            <w:webHidden/>
          </w:rPr>
          <w:t>6</w:t>
        </w:r>
        <w:r w:rsidR="002B3FD6">
          <w:rPr>
            <w:noProof/>
            <w:webHidden/>
          </w:rPr>
          <w:fldChar w:fldCharType="end"/>
        </w:r>
      </w:hyperlink>
    </w:p>
    <w:p w14:paraId="4918A482" w14:textId="77777777" w:rsidR="002B3FD6" w:rsidRDefault="001A2E39">
      <w:pPr>
        <w:pStyle w:val="Tabledesillustrations"/>
        <w:tabs>
          <w:tab w:val="right" w:leader="dot" w:pos="9062"/>
        </w:tabs>
        <w:rPr>
          <w:noProof/>
          <w:szCs w:val="22"/>
          <w:lang w:eastAsia="fr-FR"/>
        </w:rPr>
      </w:pPr>
      <w:hyperlink w:anchor="_Toc435366216" w:history="1">
        <w:r w:rsidR="002B3FD6" w:rsidRPr="00A72991">
          <w:rPr>
            <w:rStyle w:val="Lienhypertexte"/>
            <w:noProof/>
          </w:rPr>
          <w:t>Tableau 5 : Plan de release de l'application Windows Phone</w:t>
        </w:r>
        <w:r w:rsidR="002B3FD6">
          <w:rPr>
            <w:noProof/>
            <w:webHidden/>
          </w:rPr>
          <w:tab/>
        </w:r>
        <w:r w:rsidR="002B3FD6">
          <w:rPr>
            <w:noProof/>
            <w:webHidden/>
          </w:rPr>
          <w:fldChar w:fldCharType="begin"/>
        </w:r>
        <w:r w:rsidR="002B3FD6">
          <w:rPr>
            <w:noProof/>
            <w:webHidden/>
          </w:rPr>
          <w:instrText xml:space="preserve"> PAGEREF _Toc435366216 \h </w:instrText>
        </w:r>
        <w:r w:rsidR="002B3FD6">
          <w:rPr>
            <w:noProof/>
            <w:webHidden/>
          </w:rPr>
        </w:r>
        <w:r w:rsidR="002B3FD6">
          <w:rPr>
            <w:noProof/>
            <w:webHidden/>
          </w:rPr>
          <w:fldChar w:fldCharType="separate"/>
        </w:r>
        <w:r w:rsidR="002B3FD6">
          <w:rPr>
            <w:noProof/>
            <w:webHidden/>
          </w:rPr>
          <w:t>7</w:t>
        </w:r>
        <w:r w:rsidR="002B3FD6">
          <w:rPr>
            <w:noProof/>
            <w:webHidden/>
          </w:rPr>
          <w:fldChar w:fldCharType="end"/>
        </w:r>
      </w:hyperlink>
    </w:p>
    <w:p w14:paraId="516BF188" w14:textId="77777777" w:rsidR="002B3FD6" w:rsidRDefault="001A2E39">
      <w:pPr>
        <w:pStyle w:val="Tabledesillustrations"/>
        <w:tabs>
          <w:tab w:val="right" w:leader="dot" w:pos="9062"/>
        </w:tabs>
        <w:rPr>
          <w:noProof/>
          <w:szCs w:val="22"/>
          <w:lang w:eastAsia="fr-FR"/>
        </w:rPr>
      </w:pPr>
      <w:hyperlink w:anchor="_Toc435366217" w:history="1">
        <w:r w:rsidR="002B3FD6" w:rsidRPr="00A72991">
          <w:rPr>
            <w:rStyle w:val="Lienhypertexte"/>
            <w:noProof/>
          </w:rPr>
          <w:t>Tableau 7 : Composition d'un test unitaire</w:t>
        </w:r>
        <w:r w:rsidR="002B3FD6">
          <w:rPr>
            <w:noProof/>
            <w:webHidden/>
          </w:rPr>
          <w:tab/>
        </w:r>
        <w:r w:rsidR="002B3FD6">
          <w:rPr>
            <w:noProof/>
            <w:webHidden/>
          </w:rPr>
          <w:fldChar w:fldCharType="begin"/>
        </w:r>
        <w:r w:rsidR="002B3FD6">
          <w:rPr>
            <w:noProof/>
            <w:webHidden/>
          </w:rPr>
          <w:instrText xml:space="preserve"> PAGEREF _Toc435366217 \h </w:instrText>
        </w:r>
        <w:r w:rsidR="002B3FD6">
          <w:rPr>
            <w:noProof/>
            <w:webHidden/>
          </w:rPr>
        </w:r>
        <w:r w:rsidR="002B3FD6">
          <w:rPr>
            <w:noProof/>
            <w:webHidden/>
          </w:rPr>
          <w:fldChar w:fldCharType="separate"/>
        </w:r>
        <w:r w:rsidR="002B3FD6">
          <w:rPr>
            <w:noProof/>
            <w:webHidden/>
          </w:rPr>
          <w:t>10</w:t>
        </w:r>
        <w:r w:rsidR="002B3FD6">
          <w:rPr>
            <w:noProof/>
            <w:webHidden/>
          </w:rPr>
          <w:fldChar w:fldCharType="end"/>
        </w:r>
      </w:hyperlink>
    </w:p>
    <w:p w14:paraId="351DD43C" w14:textId="77777777" w:rsidR="002B3FD6" w:rsidRDefault="001A2E39">
      <w:pPr>
        <w:pStyle w:val="Tabledesillustrations"/>
        <w:tabs>
          <w:tab w:val="right" w:leader="dot" w:pos="9062"/>
        </w:tabs>
        <w:rPr>
          <w:noProof/>
          <w:szCs w:val="22"/>
          <w:lang w:eastAsia="fr-FR"/>
        </w:rPr>
      </w:pPr>
      <w:hyperlink w:anchor="_Toc435366218" w:history="1">
        <w:r w:rsidR="002B3FD6" w:rsidRPr="00A72991">
          <w:rPr>
            <w:rStyle w:val="Lienhypertexte"/>
            <w:noProof/>
          </w:rPr>
          <w:t>Tableau 6 : Composition d'un test d’acceptation</w:t>
        </w:r>
        <w:r w:rsidR="002B3FD6">
          <w:rPr>
            <w:noProof/>
            <w:webHidden/>
          </w:rPr>
          <w:tab/>
        </w:r>
        <w:r w:rsidR="002B3FD6">
          <w:rPr>
            <w:noProof/>
            <w:webHidden/>
          </w:rPr>
          <w:fldChar w:fldCharType="begin"/>
        </w:r>
        <w:r w:rsidR="002B3FD6">
          <w:rPr>
            <w:noProof/>
            <w:webHidden/>
          </w:rPr>
          <w:instrText xml:space="preserve"> PAGEREF _Toc435366218 \h </w:instrText>
        </w:r>
        <w:r w:rsidR="002B3FD6">
          <w:rPr>
            <w:noProof/>
            <w:webHidden/>
          </w:rPr>
        </w:r>
        <w:r w:rsidR="002B3FD6">
          <w:rPr>
            <w:noProof/>
            <w:webHidden/>
          </w:rPr>
          <w:fldChar w:fldCharType="separate"/>
        </w:r>
        <w:r w:rsidR="002B3FD6">
          <w:rPr>
            <w:noProof/>
            <w:webHidden/>
          </w:rPr>
          <w:t>11</w:t>
        </w:r>
        <w:r w:rsidR="002B3FD6">
          <w:rPr>
            <w:noProof/>
            <w:webHidden/>
          </w:rPr>
          <w:fldChar w:fldCharType="end"/>
        </w:r>
      </w:hyperlink>
    </w:p>
    <w:p w14:paraId="09E5351C" w14:textId="77777777" w:rsidR="00B4087B" w:rsidRDefault="00B4087B" w:rsidP="00FA4DDE">
      <w:pPr>
        <w:pStyle w:val="Tabledesillustrations"/>
      </w:pPr>
      <w:r w:rsidRPr="00FA4DDE">
        <w:fldChar w:fldCharType="end"/>
      </w:r>
    </w:p>
    <w:p w14:paraId="39332C7E" w14:textId="77777777" w:rsidR="00181574" w:rsidRPr="00B4087B" w:rsidRDefault="00181574" w:rsidP="00181574">
      <w:pPr>
        <w:pStyle w:val="Heading1outofTableofcontent"/>
      </w:pPr>
      <w:r w:rsidRPr="00B4087B">
        <w:t>Liste des Figures</w:t>
      </w:r>
    </w:p>
    <w:p w14:paraId="667ABA12" w14:textId="77777777" w:rsidR="002B3FD6" w:rsidRDefault="00FA4DDE">
      <w:pPr>
        <w:pStyle w:val="Tabledesillustrations"/>
        <w:tabs>
          <w:tab w:val="right" w:leader="dot" w:pos="9062"/>
        </w:tabs>
        <w:rPr>
          <w:noProof/>
          <w:szCs w:val="22"/>
          <w:lang w:eastAsia="fr-FR"/>
        </w:rPr>
      </w:pPr>
      <w:r>
        <w:rPr>
          <w:smallCaps/>
          <w:sz w:val="20"/>
        </w:rPr>
        <w:fldChar w:fldCharType="begin"/>
      </w:r>
      <w:r>
        <w:rPr>
          <w:smallCaps/>
          <w:sz w:val="20"/>
        </w:rPr>
        <w:instrText xml:space="preserve"> TOC \h \z \c "Figure" </w:instrText>
      </w:r>
      <w:r>
        <w:rPr>
          <w:smallCaps/>
          <w:sz w:val="20"/>
        </w:rPr>
        <w:fldChar w:fldCharType="separate"/>
      </w:r>
      <w:hyperlink w:anchor="_Toc435366219" w:history="1">
        <w:r w:rsidR="002B3FD6" w:rsidRPr="00D22D1C">
          <w:rPr>
            <w:rStyle w:val="Lienhypertexte"/>
            <w:noProof/>
          </w:rPr>
          <w:t>Figure 1 : Rapport d'exécution des test unitaires du logiciel [succès]</w:t>
        </w:r>
        <w:r w:rsidR="002B3FD6">
          <w:rPr>
            <w:noProof/>
            <w:webHidden/>
          </w:rPr>
          <w:tab/>
        </w:r>
        <w:r w:rsidR="002B3FD6">
          <w:rPr>
            <w:noProof/>
            <w:webHidden/>
          </w:rPr>
          <w:fldChar w:fldCharType="begin"/>
        </w:r>
        <w:r w:rsidR="002B3FD6">
          <w:rPr>
            <w:noProof/>
            <w:webHidden/>
          </w:rPr>
          <w:instrText xml:space="preserve"> PAGEREF _Toc435366219 \h </w:instrText>
        </w:r>
        <w:r w:rsidR="002B3FD6">
          <w:rPr>
            <w:noProof/>
            <w:webHidden/>
          </w:rPr>
        </w:r>
        <w:r w:rsidR="002B3FD6">
          <w:rPr>
            <w:noProof/>
            <w:webHidden/>
          </w:rPr>
          <w:fldChar w:fldCharType="separate"/>
        </w:r>
        <w:r w:rsidR="002B3FD6">
          <w:rPr>
            <w:noProof/>
            <w:webHidden/>
          </w:rPr>
          <w:t>12</w:t>
        </w:r>
        <w:r w:rsidR="002B3FD6">
          <w:rPr>
            <w:noProof/>
            <w:webHidden/>
          </w:rPr>
          <w:fldChar w:fldCharType="end"/>
        </w:r>
      </w:hyperlink>
    </w:p>
    <w:p w14:paraId="0D4120C7" w14:textId="77777777" w:rsidR="002B3FD6" w:rsidRDefault="001A2E39">
      <w:pPr>
        <w:pStyle w:val="Tabledesillustrations"/>
        <w:tabs>
          <w:tab w:val="right" w:leader="dot" w:pos="9062"/>
        </w:tabs>
        <w:rPr>
          <w:noProof/>
          <w:szCs w:val="22"/>
          <w:lang w:eastAsia="fr-FR"/>
        </w:rPr>
      </w:pPr>
      <w:hyperlink w:anchor="_Toc435366220" w:history="1">
        <w:r w:rsidR="002B3FD6" w:rsidRPr="00D22D1C">
          <w:rPr>
            <w:rStyle w:val="Lienhypertexte"/>
            <w:noProof/>
          </w:rPr>
          <w:t>Figure 2 : Rapport d'exécution des tests unitaires du logiciel [échec]</w:t>
        </w:r>
        <w:r w:rsidR="002B3FD6">
          <w:rPr>
            <w:noProof/>
            <w:webHidden/>
          </w:rPr>
          <w:tab/>
        </w:r>
        <w:r w:rsidR="002B3FD6">
          <w:rPr>
            <w:noProof/>
            <w:webHidden/>
          </w:rPr>
          <w:fldChar w:fldCharType="begin"/>
        </w:r>
        <w:r w:rsidR="002B3FD6">
          <w:rPr>
            <w:noProof/>
            <w:webHidden/>
          </w:rPr>
          <w:instrText xml:space="preserve"> PAGEREF _Toc435366220 \h </w:instrText>
        </w:r>
        <w:r w:rsidR="002B3FD6">
          <w:rPr>
            <w:noProof/>
            <w:webHidden/>
          </w:rPr>
        </w:r>
        <w:r w:rsidR="002B3FD6">
          <w:rPr>
            <w:noProof/>
            <w:webHidden/>
          </w:rPr>
          <w:fldChar w:fldCharType="separate"/>
        </w:r>
        <w:r w:rsidR="002B3FD6">
          <w:rPr>
            <w:noProof/>
            <w:webHidden/>
          </w:rPr>
          <w:t>12</w:t>
        </w:r>
        <w:r w:rsidR="002B3FD6">
          <w:rPr>
            <w:noProof/>
            <w:webHidden/>
          </w:rPr>
          <w:fldChar w:fldCharType="end"/>
        </w:r>
      </w:hyperlink>
    </w:p>
    <w:p w14:paraId="16933CC6" w14:textId="77777777" w:rsidR="002B3FD6" w:rsidRDefault="001A2E39">
      <w:pPr>
        <w:pStyle w:val="Tabledesillustrations"/>
        <w:tabs>
          <w:tab w:val="right" w:leader="dot" w:pos="9062"/>
        </w:tabs>
        <w:rPr>
          <w:noProof/>
          <w:szCs w:val="22"/>
          <w:lang w:eastAsia="fr-FR"/>
        </w:rPr>
      </w:pPr>
      <w:hyperlink w:anchor="_Toc435366221" w:history="1">
        <w:r w:rsidR="002B3FD6" w:rsidRPr="00D22D1C">
          <w:rPr>
            <w:rStyle w:val="Lienhypertexte"/>
            <w:noProof/>
          </w:rPr>
          <w:t>Figure 3 : Rapport d'exécution des tests unitaires du site web [succès]</w:t>
        </w:r>
        <w:r w:rsidR="002B3FD6">
          <w:rPr>
            <w:noProof/>
            <w:webHidden/>
          </w:rPr>
          <w:tab/>
        </w:r>
        <w:r w:rsidR="002B3FD6">
          <w:rPr>
            <w:noProof/>
            <w:webHidden/>
          </w:rPr>
          <w:fldChar w:fldCharType="begin"/>
        </w:r>
        <w:r w:rsidR="002B3FD6">
          <w:rPr>
            <w:noProof/>
            <w:webHidden/>
          </w:rPr>
          <w:instrText xml:space="preserve"> PAGEREF _Toc435366221 \h </w:instrText>
        </w:r>
        <w:r w:rsidR="002B3FD6">
          <w:rPr>
            <w:noProof/>
            <w:webHidden/>
          </w:rPr>
        </w:r>
        <w:r w:rsidR="002B3FD6">
          <w:rPr>
            <w:noProof/>
            <w:webHidden/>
          </w:rPr>
          <w:fldChar w:fldCharType="separate"/>
        </w:r>
        <w:r w:rsidR="002B3FD6">
          <w:rPr>
            <w:noProof/>
            <w:webHidden/>
          </w:rPr>
          <w:t>13</w:t>
        </w:r>
        <w:r w:rsidR="002B3FD6">
          <w:rPr>
            <w:noProof/>
            <w:webHidden/>
          </w:rPr>
          <w:fldChar w:fldCharType="end"/>
        </w:r>
      </w:hyperlink>
    </w:p>
    <w:p w14:paraId="298F4089" w14:textId="77777777" w:rsidR="002B3FD6" w:rsidRDefault="001A2E39">
      <w:pPr>
        <w:pStyle w:val="Tabledesillustrations"/>
        <w:tabs>
          <w:tab w:val="right" w:leader="dot" w:pos="9062"/>
        </w:tabs>
        <w:rPr>
          <w:noProof/>
          <w:szCs w:val="22"/>
          <w:lang w:eastAsia="fr-FR"/>
        </w:rPr>
      </w:pPr>
      <w:hyperlink w:anchor="_Toc435366222" w:history="1">
        <w:r w:rsidR="002B3FD6" w:rsidRPr="00D22D1C">
          <w:rPr>
            <w:rStyle w:val="Lienhypertexte"/>
            <w:noProof/>
          </w:rPr>
          <w:t>Figure 4 : Rapport d'exécution des test unitaires du site web [échec]</w:t>
        </w:r>
        <w:r w:rsidR="002B3FD6">
          <w:rPr>
            <w:noProof/>
            <w:webHidden/>
          </w:rPr>
          <w:tab/>
        </w:r>
        <w:r w:rsidR="002B3FD6">
          <w:rPr>
            <w:noProof/>
            <w:webHidden/>
          </w:rPr>
          <w:fldChar w:fldCharType="begin"/>
        </w:r>
        <w:r w:rsidR="002B3FD6">
          <w:rPr>
            <w:noProof/>
            <w:webHidden/>
          </w:rPr>
          <w:instrText xml:space="preserve"> PAGEREF _Toc435366222 \h </w:instrText>
        </w:r>
        <w:r w:rsidR="002B3FD6">
          <w:rPr>
            <w:noProof/>
            <w:webHidden/>
          </w:rPr>
        </w:r>
        <w:r w:rsidR="002B3FD6">
          <w:rPr>
            <w:noProof/>
            <w:webHidden/>
          </w:rPr>
          <w:fldChar w:fldCharType="separate"/>
        </w:r>
        <w:r w:rsidR="002B3FD6">
          <w:rPr>
            <w:noProof/>
            <w:webHidden/>
          </w:rPr>
          <w:t>13</w:t>
        </w:r>
        <w:r w:rsidR="002B3FD6">
          <w:rPr>
            <w:noProof/>
            <w:webHidden/>
          </w:rPr>
          <w:fldChar w:fldCharType="end"/>
        </w:r>
      </w:hyperlink>
    </w:p>
    <w:p w14:paraId="77ABA1FB" w14:textId="77777777" w:rsidR="002B3FD6" w:rsidRDefault="001A2E39">
      <w:pPr>
        <w:pStyle w:val="Tabledesillustrations"/>
        <w:tabs>
          <w:tab w:val="right" w:leader="dot" w:pos="9062"/>
        </w:tabs>
        <w:rPr>
          <w:noProof/>
          <w:szCs w:val="22"/>
          <w:lang w:eastAsia="fr-FR"/>
        </w:rPr>
      </w:pPr>
      <w:hyperlink w:anchor="_Toc435366223" w:history="1">
        <w:r w:rsidR="002B3FD6" w:rsidRPr="00D22D1C">
          <w:rPr>
            <w:rStyle w:val="Lienhypertexte"/>
            <w:noProof/>
          </w:rPr>
          <w:t>Figure 5: Rapport d'exécution des tests de performance</w:t>
        </w:r>
        <w:r w:rsidR="002B3FD6">
          <w:rPr>
            <w:noProof/>
            <w:webHidden/>
          </w:rPr>
          <w:tab/>
        </w:r>
        <w:r w:rsidR="002B3FD6">
          <w:rPr>
            <w:noProof/>
            <w:webHidden/>
          </w:rPr>
          <w:fldChar w:fldCharType="begin"/>
        </w:r>
        <w:r w:rsidR="002B3FD6">
          <w:rPr>
            <w:noProof/>
            <w:webHidden/>
          </w:rPr>
          <w:instrText xml:space="preserve"> PAGEREF _Toc435366223 \h </w:instrText>
        </w:r>
        <w:r w:rsidR="002B3FD6">
          <w:rPr>
            <w:noProof/>
            <w:webHidden/>
          </w:rPr>
        </w:r>
        <w:r w:rsidR="002B3FD6">
          <w:rPr>
            <w:noProof/>
            <w:webHidden/>
          </w:rPr>
          <w:fldChar w:fldCharType="separate"/>
        </w:r>
        <w:r w:rsidR="002B3FD6">
          <w:rPr>
            <w:noProof/>
            <w:webHidden/>
          </w:rPr>
          <w:t>14</w:t>
        </w:r>
        <w:r w:rsidR="002B3FD6">
          <w:rPr>
            <w:noProof/>
            <w:webHidden/>
          </w:rPr>
          <w:fldChar w:fldCharType="end"/>
        </w:r>
      </w:hyperlink>
    </w:p>
    <w:p w14:paraId="0E720EB3" w14:textId="77777777" w:rsidR="002B3FD6" w:rsidRDefault="001A2E39">
      <w:pPr>
        <w:pStyle w:val="Tabledesillustrations"/>
        <w:tabs>
          <w:tab w:val="right" w:leader="dot" w:pos="9062"/>
        </w:tabs>
        <w:rPr>
          <w:noProof/>
          <w:szCs w:val="22"/>
          <w:lang w:eastAsia="fr-FR"/>
        </w:rPr>
      </w:pPr>
      <w:hyperlink w:anchor="_Toc435366224" w:history="1">
        <w:r w:rsidR="002B3FD6" w:rsidRPr="00D22D1C">
          <w:rPr>
            <w:rStyle w:val="Lienhypertexte"/>
            <w:noProof/>
          </w:rPr>
          <w:t>Figure 5 : Rapport d'exécution des tests de l'application Android</w:t>
        </w:r>
        <w:r w:rsidR="002B3FD6">
          <w:rPr>
            <w:noProof/>
            <w:webHidden/>
          </w:rPr>
          <w:tab/>
        </w:r>
        <w:r w:rsidR="002B3FD6">
          <w:rPr>
            <w:noProof/>
            <w:webHidden/>
          </w:rPr>
          <w:fldChar w:fldCharType="begin"/>
        </w:r>
        <w:r w:rsidR="002B3FD6">
          <w:rPr>
            <w:noProof/>
            <w:webHidden/>
          </w:rPr>
          <w:instrText xml:space="preserve"> PAGEREF _Toc435366224 \h </w:instrText>
        </w:r>
        <w:r w:rsidR="002B3FD6">
          <w:rPr>
            <w:noProof/>
            <w:webHidden/>
          </w:rPr>
        </w:r>
        <w:r w:rsidR="002B3FD6">
          <w:rPr>
            <w:noProof/>
            <w:webHidden/>
          </w:rPr>
          <w:fldChar w:fldCharType="separate"/>
        </w:r>
        <w:r w:rsidR="002B3FD6">
          <w:rPr>
            <w:noProof/>
            <w:webHidden/>
          </w:rPr>
          <w:t>14</w:t>
        </w:r>
        <w:r w:rsidR="002B3FD6">
          <w:rPr>
            <w:noProof/>
            <w:webHidden/>
          </w:rPr>
          <w:fldChar w:fldCharType="end"/>
        </w:r>
      </w:hyperlink>
    </w:p>
    <w:p w14:paraId="48AAADE3" w14:textId="77777777" w:rsidR="002B3FD6" w:rsidRDefault="001A2E39">
      <w:pPr>
        <w:pStyle w:val="Tabledesillustrations"/>
        <w:tabs>
          <w:tab w:val="right" w:leader="dot" w:pos="9062"/>
        </w:tabs>
        <w:rPr>
          <w:noProof/>
          <w:szCs w:val="22"/>
          <w:lang w:eastAsia="fr-FR"/>
        </w:rPr>
      </w:pPr>
      <w:hyperlink w:anchor="_Toc435366225" w:history="1">
        <w:r w:rsidR="002B3FD6" w:rsidRPr="00D22D1C">
          <w:rPr>
            <w:rStyle w:val="Lienhypertexte"/>
            <w:noProof/>
          </w:rPr>
          <w:t>Figure 6 : Rapport d'erreur d'un test de l'application Android</w:t>
        </w:r>
        <w:r w:rsidR="002B3FD6">
          <w:rPr>
            <w:noProof/>
            <w:webHidden/>
          </w:rPr>
          <w:tab/>
        </w:r>
        <w:r w:rsidR="002B3FD6">
          <w:rPr>
            <w:noProof/>
            <w:webHidden/>
          </w:rPr>
          <w:fldChar w:fldCharType="begin"/>
        </w:r>
        <w:r w:rsidR="002B3FD6">
          <w:rPr>
            <w:noProof/>
            <w:webHidden/>
          </w:rPr>
          <w:instrText xml:space="preserve"> PAGEREF _Toc435366225 \h </w:instrText>
        </w:r>
        <w:r w:rsidR="002B3FD6">
          <w:rPr>
            <w:noProof/>
            <w:webHidden/>
          </w:rPr>
        </w:r>
        <w:r w:rsidR="002B3FD6">
          <w:rPr>
            <w:noProof/>
            <w:webHidden/>
          </w:rPr>
          <w:fldChar w:fldCharType="separate"/>
        </w:r>
        <w:r w:rsidR="002B3FD6">
          <w:rPr>
            <w:noProof/>
            <w:webHidden/>
          </w:rPr>
          <w:t>15</w:t>
        </w:r>
        <w:r w:rsidR="002B3FD6">
          <w:rPr>
            <w:noProof/>
            <w:webHidden/>
          </w:rPr>
          <w:fldChar w:fldCharType="end"/>
        </w:r>
      </w:hyperlink>
    </w:p>
    <w:p w14:paraId="56DDB488" w14:textId="77777777" w:rsidR="002B3FD6" w:rsidRDefault="001A2E39">
      <w:pPr>
        <w:pStyle w:val="Tabledesillustrations"/>
        <w:tabs>
          <w:tab w:val="right" w:leader="dot" w:pos="9062"/>
        </w:tabs>
        <w:rPr>
          <w:noProof/>
          <w:szCs w:val="22"/>
          <w:lang w:eastAsia="fr-FR"/>
        </w:rPr>
      </w:pPr>
      <w:hyperlink w:anchor="_Toc435366226" w:history="1">
        <w:r w:rsidR="002B3FD6" w:rsidRPr="00D22D1C">
          <w:rPr>
            <w:rStyle w:val="Lienhypertexte"/>
            <w:noProof/>
          </w:rPr>
          <w:t>Figure 8 : Rapport d'exécution des tests de l’application iPhone</w:t>
        </w:r>
        <w:r w:rsidR="002B3FD6">
          <w:rPr>
            <w:noProof/>
            <w:webHidden/>
          </w:rPr>
          <w:tab/>
        </w:r>
        <w:r w:rsidR="002B3FD6">
          <w:rPr>
            <w:noProof/>
            <w:webHidden/>
          </w:rPr>
          <w:fldChar w:fldCharType="begin"/>
        </w:r>
        <w:r w:rsidR="002B3FD6">
          <w:rPr>
            <w:noProof/>
            <w:webHidden/>
          </w:rPr>
          <w:instrText xml:space="preserve"> PAGEREF _Toc435366226 \h </w:instrText>
        </w:r>
        <w:r w:rsidR="002B3FD6">
          <w:rPr>
            <w:noProof/>
            <w:webHidden/>
          </w:rPr>
        </w:r>
        <w:r w:rsidR="002B3FD6">
          <w:rPr>
            <w:noProof/>
            <w:webHidden/>
          </w:rPr>
          <w:fldChar w:fldCharType="separate"/>
        </w:r>
        <w:r w:rsidR="002B3FD6">
          <w:rPr>
            <w:noProof/>
            <w:webHidden/>
          </w:rPr>
          <w:t>16</w:t>
        </w:r>
        <w:r w:rsidR="002B3FD6">
          <w:rPr>
            <w:noProof/>
            <w:webHidden/>
          </w:rPr>
          <w:fldChar w:fldCharType="end"/>
        </w:r>
      </w:hyperlink>
    </w:p>
    <w:p w14:paraId="1263A1CC" w14:textId="77777777" w:rsidR="002B3FD6" w:rsidRDefault="001A2E39">
      <w:pPr>
        <w:pStyle w:val="Tabledesillustrations"/>
        <w:tabs>
          <w:tab w:val="right" w:leader="dot" w:pos="9062"/>
        </w:tabs>
        <w:rPr>
          <w:noProof/>
          <w:szCs w:val="22"/>
          <w:lang w:eastAsia="fr-FR"/>
        </w:rPr>
      </w:pPr>
      <w:hyperlink w:anchor="_Toc435366227" w:history="1">
        <w:r w:rsidR="002B3FD6" w:rsidRPr="00D22D1C">
          <w:rPr>
            <w:rStyle w:val="Lienhypertexte"/>
            <w:noProof/>
          </w:rPr>
          <w:t>Figure 9 : Fenêtre de test sous Visual Studio</w:t>
        </w:r>
        <w:r w:rsidR="002B3FD6">
          <w:rPr>
            <w:noProof/>
            <w:webHidden/>
          </w:rPr>
          <w:tab/>
        </w:r>
        <w:r w:rsidR="002B3FD6">
          <w:rPr>
            <w:noProof/>
            <w:webHidden/>
          </w:rPr>
          <w:fldChar w:fldCharType="begin"/>
        </w:r>
        <w:r w:rsidR="002B3FD6">
          <w:rPr>
            <w:noProof/>
            <w:webHidden/>
          </w:rPr>
          <w:instrText xml:space="preserve"> PAGEREF _Toc435366227 \h </w:instrText>
        </w:r>
        <w:r w:rsidR="002B3FD6">
          <w:rPr>
            <w:noProof/>
            <w:webHidden/>
          </w:rPr>
        </w:r>
        <w:r w:rsidR="002B3FD6">
          <w:rPr>
            <w:noProof/>
            <w:webHidden/>
          </w:rPr>
          <w:fldChar w:fldCharType="separate"/>
        </w:r>
        <w:r w:rsidR="002B3FD6">
          <w:rPr>
            <w:noProof/>
            <w:webHidden/>
          </w:rPr>
          <w:t>17</w:t>
        </w:r>
        <w:r w:rsidR="002B3FD6">
          <w:rPr>
            <w:noProof/>
            <w:webHidden/>
          </w:rPr>
          <w:fldChar w:fldCharType="end"/>
        </w:r>
      </w:hyperlink>
    </w:p>
    <w:p w14:paraId="1342C12A" w14:textId="77777777" w:rsidR="002B3FD6" w:rsidRDefault="001A2E39">
      <w:pPr>
        <w:pStyle w:val="Tabledesillustrations"/>
        <w:tabs>
          <w:tab w:val="right" w:leader="dot" w:pos="9062"/>
        </w:tabs>
        <w:rPr>
          <w:noProof/>
          <w:szCs w:val="22"/>
          <w:lang w:eastAsia="fr-FR"/>
        </w:rPr>
      </w:pPr>
      <w:hyperlink r:id="rId17" w:anchor="_Toc435366228" w:history="1">
        <w:r w:rsidR="002B3FD6" w:rsidRPr="00D22D1C">
          <w:rPr>
            <w:rStyle w:val="Lienhypertexte"/>
            <w:noProof/>
          </w:rPr>
          <w:t>Figure 10 : Exemple de test unitaire avec QTestLib</w:t>
        </w:r>
        <w:r w:rsidR="002B3FD6">
          <w:rPr>
            <w:noProof/>
            <w:webHidden/>
          </w:rPr>
          <w:tab/>
        </w:r>
        <w:r w:rsidR="002B3FD6">
          <w:rPr>
            <w:noProof/>
            <w:webHidden/>
          </w:rPr>
          <w:fldChar w:fldCharType="begin"/>
        </w:r>
        <w:r w:rsidR="002B3FD6">
          <w:rPr>
            <w:noProof/>
            <w:webHidden/>
          </w:rPr>
          <w:instrText xml:space="preserve"> PAGEREF _Toc435366228 \h </w:instrText>
        </w:r>
        <w:r w:rsidR="002B3FD6">
          <w:rPr>
            <w:noProof/>
            <w:webHidden/>
          </w:rPr>
        </w:r>
        <w:r w:rsidR="002B3FD6">
          <w:rPr>
            <w:noProof/>
            <w:webHidden/>
          </w:rPr>
          <w:fldChar w:fldCharType="separate"/>
        </w:r>
        <w:r w:rsidR="002B3FD6">
          <w:rPr>
            <w:noProof/>
            <w:webHidden/>
          </w:rPr>
          <w:t>18</w:t>
        </w:r>
        <w:r w:rsidR="002B3FD6">
          <w:rPr>
            <w:noProof/>
            <w:webHidden/>
          </w:rPr>
          <w:fldChar w:fldCharType="end"/>
        </w:r>
      </w:hyperlink>
    </w:p>
    <w:p w14:paraId="02F928A0" w14:textId="77777777" w:rsidR="002B3FD6" w:rsidRDefault="001A2E39">
      <w:pPr>
        <w:pStyle w:val="Tabledesillustrations"/>
        <w:tabs>
          <w:tab w:val="right" w:leader="dot" w:pos="9062"/>
        </w:tabs>
        <w:rPr>
          <w:noProof/>
          <w:szCs w:val="22"/>
          <w:lang w:eastAsia="fr-FR"/>
        </w:rPr>
      </w:pPr>
      <w:hyperlink r:id="rId18" w:anchor="_Toc435366229" w:history="1">
        <w:r w:rsidR="002B3FD6" w:rsidRPr="00D22D1C">
          <w:rPr>
            <w:rStyle w:val="Lienhypertexte"/>
            <w:noProof/>
          </w:rPr>
          <w:t>Figure 11 : Ajout d'un test dans la configuration d'exécution avec QT</w:t>
        </w:r>
        <w:r w:rsidR="002B3FD6">
          <w:rPr>
            <w:noProof/>
            <w:webHidden/>
          </w:rPr>
          <w:tab/>
        </w:r>
        <w:r w:rsidR="002B3FD6">
          <w:rPr>
            <w:noProof/>
            <w:webHidden/>
          </w:rPr>
          <w:fldChar w:fldCharType="begin"/>
        </w:r>
        <w:r w:rsidR="002B3FD6">
          <w:rPr>
            <w:noProof/>
            <w:webHidden/>
          </w:rPr>
          <w:instrText xml:space="preserve"> PAGEREF _Toc435366229 \h </w:instrText>
        </w:r>
        <w:r w:rsidR="002B3FD6">
          <w:rPr>
            <w:noProof/>
            <w:webHidden/>
          </w:rPr>
        </w:r>
        <w:r w:rsidR="002B3FD6">
          <w:rPr>
            <w:noProof/>
            <w:webHidden/>
          </w:rPr>
          <w:fldChar w:fldCharType="separate"/>
        </w:r>
        <w:r w:rsidR="002B3FD6">
          <w:rPr>
            <w:noProof/>
            <w:webHidden/>
          </w:rPr>
          <w:t>18</w:t>
        </w:r>
        <w:r w:rsidR="002B3FD6">
          <w:rPr>
            <w:noProof/>
            <w:webHidden/>
          </w:rPr>
          <w:fldChar w:fldCharType="end"/>
        </w:r>
      </w:hyperlink>
    </w:p>
    <w:p w14:paraId="2B9836BA" w14:textId="77777777" w:rsidR="002B3FD6" w:rsidRDefault="001A2E39">
      <w:pPr>
        <w:pStyle w:val="Tabledesillustrations"/>
        <w:tabs>
          <w:tab w:val="right" w:leader="dot" w:pos="9062"/>
        </w:tabs>
        <w:rPr>
          <w:noProof/>
          <w:szCs w:val="22"/>
          <w:lang w:eastAsia="fr-FR"/>
        </w:rPr>
      </w:pPr>
      <w:hyperlink r:id="rId19" w:anchor="_Toc435366230" w:history="1">
        <w:r w:rsidR="002B3FD6" w:rsidRPr="00D22D1C">
          <w:rPr>
            <w:rStyle w:val="Lienhypertexte"/>
            <w:noProof/>
          </w:rPr>
          <w:t>Figure 12 : Compilation des tests avec QT</w:t>
        </w:r>
        <w:r w:rsidR="002B3FD6">
          <w:rPr>
            <w:noProof/>
            <w:webHidden/>
          </w:rPr>
          <w:tab/>
        </w:r>
        <w:r w:rsidR="002B3FD6">
          <w:rPr>
            <w:noProof/>
            <w:webHidden/>
          </w:rPr>
          <w:fldChar w:fldCharType="begin"/>
        </w:r>
        <w:r w:rsidR="002B3FD6">
          <w:rPr>
            <w:noProof/>
            <w:webHidden/>
          </w:rPr>
          <w:instrText xml:space="preserve"> PAGEREF _Toc435366230 \h </w:instrText>
        </w:r>
        <w:r w:rsidR="002B3FD6">
          <w:rPr>
            <w:noProof/>
            <w:webHidden/>
          </w:rPr>
        </w:r>
        <w:r w:rsidR="002B3FD6">
          <w:rPr>
            <w:noProof/>
            <w:webHidden/>
          </w:rPr>
          <w:fldChar w:fldCharType="separate"/>
        </w:r>
        <w:r w:rsidR="002B3FD6">
          <w:rPr>
            <w:noProof/>
            <w:webHidden/>
          </w:rPr>
          <w:t>18</w:t>
        </w:r>
        <w:r w:rsidR="002B3FD6">
          <w:rPr>
            <w:noProof/>
            <w:webHidden/>
          </w:rPr>
          <w:fldChar w:fldCharType="end"/>
        </w:r>
      </w:hyperlink>
    </w:p>
    <w:p w14:paraId="097844AF" w14:textId="77777777" w:rsidR="002B3FD6" w:rsidRDefault="001A2E39">
      <w:pPr>
        <w:pStyle w:val="Tabledesillustrations"/>
        <w:tabs>
          <w:tab w:val="right" w:leader="dot" w:pos="9062"/>
        </w:tabs>
        <w:rPr>
          <w:noProof/>
          <w:szCs w:val="22"/>
          <w:lang w:eastAsia="fr-FR"/>
        </w:rPr>
      </w:pPr>
      <w:hyperlink r:id="rId20" w:anchor="_Toc435366231" w:history="1">
        <w:r w:rsidR="002B3FD6" w:rsidRPr="00D22D1C">
          <w:rPr>
            <w:rStyle w:val="Lienhypertexte"/>
            <w:noProof/>
          </w:rPr>
          <w:t>Figure 13 : Exemple de test unitaire avec QT [succès]</w:t>
        </w:r>
        <w:r w:rsidR="002B3FD6">
          <w:rPr>
            <w:noProof/>
            <w:webHidden/>
          </w:rPr>
          <w:tab/>
        </w:r>
        <w:r w:rsidR="002B3FD6">
          <w:rPr>
            <w:noProof/>
            <w:webHidden/>
          </w:rPr>
          <w:fldChar w:fldCharType="begin"/>
        </w:r>
        <w:r w:rsidR="002B3FD6">
          <w:rPr>
            <w:noProof/>
            <w:webHidden/>
          </w:rPr>
          <w:instrText xml:space="preserve"> PAGEREF _Toc435366231 \h </w:instrText>
        </w:r>
        <w:r w:rsidR="002B3FD6">
          <w:rPr>
            <w:noProof/>
            <w:webHidden/>
          </w:rPr>
        </w:r>
        <w:r w:rsidR="002B3FD6">
          <w:rPr>
            <w:noProof/>
            <w:webHidden/>
          </w:rPr>
          <w:fldChar w:fldCharType="separate"/>
        </w:r>
        <w:r w:rsidR="002B3FD6">
          <w:rPr>
            <w:noProof/>
            <w:webHidden/>
          </w:rPr>
          <w:t>19</w:t>
        </w:r>
        <w:r w:rsidR="002B3FD6">
          <w:rPr>
            <w:noProof/>
            <w:webHidden/>
          </w:rPr>
          <w:fldChar w:fldCharType="end"/>
        </w:r>
      </w:hyperlink>
    </w:p>
    <w:p w14:paraId="65EFA026" w14:textId="77777777" w:rsidR="002B3FD6" w:rsidRDefault="001A2E39">
      <w:pPr>
        <w:pStyle w:val="Tabledesillustrations"/>
        <w:tabs>
          <w:tab w:val="right" w:leader="dot" w:pos="9062"/>
        </w:tabs>
        <w:rPr>
          <w:noProof/>
          <w:szCs w:val="22"/>
          <w:lang w:eastAsia="fr-FR"/>
        </w:rPr>
      </w:pPr>
      <w:hyperlink r:id="rId21" w:anchor="_Toc435366232" w:history="1">
        <w:r w:rsidR="002B3FD6" w:rsidRPr="00D22D1C">
          <w:rPr>
            <w:rStyle w:val="Lienhypertexte"/>
            <w:noProof/>
          </w:rPr>
          <w:t>Figure 14 : Définition d'une configuration de lancement de tests sur Android Studio</w:t>
        </w:r>
        <w:r w:rsidR="002B3FD6">
          <w:rPr>
            <w:noProof/>
            <w:webHidden/>
          </w:rPr>
          <w:tab/>
        </w:r>
        <w:r w:rsidR="002B3FD6">
          <w:rPr>
            <w:noProof/>
            <w:webHidden/>
          </w:rPr>
          <w:fldChar w:fldCharType="begin"/>
        </w:r>
        <w:r w:rsidR="002B3FD6">
          <w:rPr>
            <w:noProof/>
            <w:webHidden/>
          </w:rPr>
          <w:instrText xml:space="preserve"> PAGEREF _Toc435366232 \h </w:instrText>
        </w:r>
        <w:r w:rsidR="002B3FD6">
          <w:rPr>
            <w:noProof/>
            <w:webHidden/>
          </w:rPr>
        </w:r>
        <w:r w:rsidR="002B3FD6">
          <w:rPr>
            <w:noProof/>
            <w:webHidden/>
          </w:rPr>
          <w:fldChar w:fldCharType="separate"/>
        </w:r>
        <w:r w:rsidR="002B3FD6">
          <w:rPr>
            <w:noProof/>
            <w:webHidden/>
          </w:rPr>
          <w:t>22</w:t>
        </w:r>
        <w:r w:rsidR="002B3FD6">
          <w:rPr>
            <w:noProof/>
            <w:webHidden/>
          </w:rPr>
          <w:fldChar w:fldCharType="end"/>
        </w:r>
      </w:hyperlink>
    </w:p>
    <w:p w14:paraId="2FD4B6AF" w14:textId="77777777" w:rsidR="00181574" w:rsidRPr="00B4087B" w:rsidRDefault="00FA4DDE" w:rsidP="00181574">
      <w:pPr>
        <w:sectPr w:rsidR="00181574" w:rsidRPr="00B4087B" w:rsidSect="00991748">
          <w:footerReference w:type="default" r:id="rId22"/>
          <w:headerReference w:type="first" r:id="rId23"/>
          <w:pgSz w:w="11906" w:h="16838"/>
          <w:pgMar w:top="1417" w:right="1417" w:bottom="1417" w:left="1417" w:header="568" w:footer="708" w:gutter="0"/>
          <w:pgNumType w:start="0"/>
          <w:cols w:space="708"/>
          <w:docGrid w:linePitch="360"/>
        </w:sectPr>
      </w:pPr>
      <w:r>
        <w:rPr>
          <w:smallCaps/>
          <w:sz w:val="20"/>
          <w:szCs w:val="20"/>
        </w:rPr>
        <w:fldChar w:fldCharType="end"/>
      </w:r>
    </w:p>
    <w:p w14:paraId="0E711CBD" w14:textId="77777777" w:rsidR="00D876BF" w:rsidRDefault="00D876BF" w:rsidP="00D876BF">
      <w:pPr>
        <w:pStyle w:val="Titre1"/>
      </w:pPr>
      <w:bookmarkStart w:id="0" w:name="_Toc435303529"/>
      <w:bookmarkStart w:id="1" w:name="_Toc435280432"/>
      <w:bookmarkStart w:id="2" w:name="_Toc435366186"/>
      <w:r>
        <w:lastRenderedPageBreak/>
        <w:t>Introduction</w:t>
      </w:r>
      <w:bookmarkEnd w:id="0"/>
      <w:bookmarkEnd w:id="1"/>
      <w:bookmarkEnd w:id="2"/>
    </w:p>
    <w:p w14:paraId="246824E0" w14:textId="77777777" w:rsidR="00D876BF" w:rsidRDefault="00D876BF" w:rsidP="00D876BF">
      <w:pPr>
        <w:pStyle w:val="Titre2"/>
      </w:pPr>
      <w:bookmarkStart w:id="3" w:name="_Toc435303530"/>
      <w:bookmarkStart w:id="4" w:name="_Toc435280433"/>
      <w:bookmarkStart w:id="5" w:name="_Toc435366187"/>
      <w:r>
        <w:t>Objectif de l’EIP</w:t>
      </w:r>
      <w:bookmarkEnd w:id="3"/>
      <w:bookmarkEnd w:id="4"/>
      <w:bookmarkEnd w:id="5"/>
    </w:p>
    <w:p w14:paraId="4A5B7147" w14:textId="77777777" w:rsidR="00D876BF" w:rsidRDefault="00D876BF" w:rsidP="00B2508F">
      <w:pPr>
        <w:pStyle w:val="Default"/>
        <w:jc w:val="both"/>
        <w:rPr>
          <w:sz w:val="22"/>
          <w:szCs w:val="22"/>
        </w:rPr>
      </w:pPr>
      <w:r>
        <w:rPr>
          <w:sz w:val="22"/>
          <w:szCs w:val="22"/>
        </w:rPr>
        <w:t xml:space="preserve">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 </w:t>
      </w:r>
    </w:p>
    <w:p w14:paraId="31158AB5" w14:textId="77777777" w:rsidR="00D876BF" w:rsidRDefault="00D876BF" w:rsidP="00D876BF">
      <w:pPr>
        <w:pStyle w:val="Default"/>
        <w:rPr>
          <w:sz w:val="22"/>
          <w:szCs w:val="22"/>
        </w:rPr>
      </w:pPr>
    </w:p>
    <w:p w14:paraId="22771A65" w14:textId="77777777" w:rsidR="00D876BF" w:rsidRPr="00745840" w:rsidRDefault="00D876BF" w:rsidP="00D876BF">
      <w:r>
        <w:t xml:space="preserve">Les </w:t>
      </w:r>
      <w:proofErr w:type="spellStart"/>
      <w:r>
        <w:t>Epitech</w:t>
      </w:r>
      <w:proofErr w:type="spellEnd"/>
      <w:r>
        <w:t xml:space="preserve"> </w:t>
      </w:r>
      <w:proofErr w:type="spellStart"/>
      <w:r>
        <w:t>Innovative</w:t>
      </w:r>
      <w:proofErr w:type="spellEnd"/>
      <w:r>
        <w:t xml:space="preserve"> </w:t>
      </w:r>
      <w:proofErr w:type="spellStart"/>
      <w:r>
        <w:t>Projects</w:t>
      </w:r>
      <w:proofErr w:type="spellEnd"/>
      <w:r>
        <w:t xml:space="preserve"> sont des projets à réaliser sur le cycle master du cursus </w:t>
      </w:r>
      <w:proofErr w:type="spellStart"/>
      <w:r>
        <w:t>Epitech</w:t>
      </w:r>
      <w:proofErr w:type="spellEnd"/>
      <w:r>
        <w:t>.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14:paraId="4E3C69F6" w14:textId="77777777" w:rsidR="00D876BF" w:rsidRDefault="00D876BF" w:rsidP="00D876BF">
      <w:pPr>
        <w:pStyle w:val="Titre2"/>
      </w:pPr>
      <w:bookmarkStart w:id="6" w:name="_Toc435303531"/>
      <w:bookmarkStart w:id="7" w:name="_Toc435280434"/>
      <w:bookmarkStart w:id="8" w:name="_Toc435366188"/>
      <w:r>
        <w:t>Principe de base du système</w:t>
      </w:r>
      <w:bookmarkEnd w:id="6"/>
      <w:bookmarkEnd w:id="7"/>
      <w:bookmarkEnd w:id="8"/>
    </w:p>
    <w:p w14:paraId="7EB9D0F7" w14:textId="59B2725A" w:rsidR="00D876BF" w:rsidRDefault="00D876BF" w:rsidP="00B2508F">
      <w:pPr>
        <w:pStyle w:val="Default"/>
        <w:jc w:val="both"/>
        <w:rPr>
          <w:sz w:val="22"/>
          <w:szCs w:val="22"/>
        </w:rPr>
      </w:pPr>
      <w:r>
        <w:rPr>
          <w:sz w:val="22"/>
          <w:szCs w:val="22"/>
        </w:rPr>
        <w:t xml:space="preserve">Music </w:t>
      </w:r>
      <w:proofErr w:type="spellStart"/>
      <w:r>
        <w:rPr>
          <w:sz w:val="22"/>
          <w:szCs w:val="22"/>
        </w:rPr>
        <w:t>Sheet</w:t>
      </w:r>
      <w:proofErr w:type="spellEnd"/>
      <w:r>
        <w:rPr>
          <w:sz w:val="22"/>
          <w:szCs w:val="22"/>
        </w:rPr>
        <w:t xml:space="preserve"> </w:t>
      </w:r>
      <w:proofErr w:type="spellStart"/>
      <w:r>
        <w:rPr>
          <w:sz w:val="22"/>
          <w:szCs w:val="22"/>
        </w:rPr>
        <w:t>Writer</w:t>
      </w:r>
      <w:proofErr w:type="spellEnd"/>
      <w:r>
        <w:rPr>
          <w:sz w:val="22"/>
          <w:szCs w:val="22"/>
        </w:rPr>
        <w:t xml:space="preserve"> est un logiciel d’édition de partition destiné aux musiciens néophytes et amateurs qui n’ont pas forcément les connaissances théoriques du solfège pour écrire leurs compositions. Il se présente donc comme tout logiciel d’édition de partition existant, mais apporte une fonctionnalité majeur</w:t>
      </w:r>
      <w:r w:rsidR="00CE4038">
        <w:rPr>
          <w:sz w:val="22"/>
          <w:szCs w:val="22"/>
        </w:rPr>
        <w:t>e</w:t>
      </w:r>
      <w:r>
        <w:rPr>
          <w:sz w:val="22"/>
          <w:szCs w:val="22"/>
        </w:rPr>
        <w:t xml:space="preserve"> : la génération d’une partition depuis un piano ou une guitare branchés à l’aide d’un câble JACK ou d’une interface audio USB. </w:t>
      </w:r>
    </w:p>
    <w:p w14:paraId="39928253" w14:textId="77777777" w:rsidR="00D876BF" w:rsidRDefault="00D876BF" w:rsidP="00D876BF">
      <w:pPr>
        <w:pStyle w:val="Default"/>
        <w:rPr>
          <w:sz w:val="22"/>
          <w:szCs w:val="22"/>
        </w:rPr>
      </w:pPr>
    </w:p>
    <w:p w14:paraId="449E87E3" w14:textId="77777777" w:rsidR="00D876BF" w:rsidRDefault="00D876BF" w:rsidP="00B2508F">
      <w:pPr>
        <w:pStyle w:val="Default"/>
        <w:jc w:val="both"/>
        <w:rPr>
          <w:sz w:val="22"/>
          <w:szCs w:val="22"/>
        </w:rPr>
      </w:pPr>
      <w:r>
        <w:rPr>
          <w:sz w:val="22"/>
          <w:szCs w:val="22"/>
        </w:rPr>
        <w:t xml:space="preserve">Le mot d’ordre de Music </w:t>
      </w:r>
      <w:proofErr w:type="spellStart"/>
      <w:r>
        <w:rPr>
          <w:sz w:val="22"/>
          <w:szCs w:val="22"/>
        </w:rPr>
        <w:t>Sheet</w:t>
      </w:r>
      <w:proofErr w:type="spellEnd"/>
      <w:r>
        <w:rPr>
          <w:sz w:val="22"/>
          <w:szCs w:val="22"/>
        </w:rPr>
        <w:t xml:space="preserve"> </w:t>
      </w:r>
      <w:proofErr w:type="spellStart"/>
      <w:r>
        <w:rPr>
          <w:sz w:val="22"/>
          <w:szCs w:val="22"/>
        </w:rPr>
        <w:t>Writer</w:t>
      </w:r>
      <w:proofErr w:type="spellEnd"/>
      <w:r>
        <w:rPr>
          <w:sz w:val="22"/>
          <w:szCs w:val="22"/>
        </w:rPr>
        <w:t xml:space="preserve"> est d’être simple d’utilisation. En effet, en ajoutant cette fonctionnalité, nous simplifions la phase d’écriture lors de la composition d’une musique. Laissant l’utilisateur se concentrer sur la musique avant son écriture.  Bien entendu, les musiciens aguerris ne seront pas en reste puisque Music </w:t>
      </w:r>
      <w:proofErr w:type="spellStart"/>
      <w:r>
        <w:rPr>
          <w:sz w:val="22"/>
          <w:szCs w:val="22"/>
        </w:rPr>
        <w:t>Sheet</w:t>
      </w:r>
      <w:proofErr w:type="spellEnd"/>
      <w:r>
        <w:rPr>
          <w:sz w:val="22"/>
          <w:szCs w:val="22"/>
        </w:rPr>
        <w:t xml:space="preserve"> </w:t>
      </w:r>
      <w:proofErr w:type="spellStart"/>
      <w:r>
        <w:rPr>
          <w:sz w:val="22"/>
          <w:szCs w:val="22"/>
        </w:rPr>
        <w:t>Writer</w:t>
      </w:r>
      <w:proofErr w:type="spellEnd"/>
      <w:r>
        <w:rPr>
          <w:sz w:val="22"/>
          <w:szCs w:val="22"/>
        </w:rPr>
        <w:t xml:space="preserve"> incorporera les outils qui leur permettront d’écrire leurs musiques de manière très précise.</w:t>
      </w:r>
    </w:p>
    <w:p w14:paraId="10CFF239" w14:textId="77777777" w:rsidR="00D876BF" w:rsidRDefault="00D876BF" w:rsidP="00D876BF">
      <w:pPr>
        <w:pStyle w:val="Default"/>
        <w:rPr>
          <w:sz w:val="22"/>
          <w:szCs w:val="22"/>
        </w:rPr>
      </w:pPr>
    </w:p>
    <w:p w14:paraId="148C379F" w14:textId="15F152CB" w:rsidR="00D876BF" w:rsidRDefault="00D876BF" w:rsidP="00D876BF">
      <w:r>
        <w:t xml:space="preserve">Ce projet est composé de plusieurs projets. Le principal est le logiciel d’édition de partition à proprement parler. Il sera disponible à la fois sur les plateformes Windows et Mac OS. Le second projet est le site internet qui permettra de vendre le logiciel. Ce site internet aura aussi des fonctionnalités communautaires basiques (partage de partition, suivi d’utilisateurs, mise en favoris de partitions…). Enfin, trois applications mobiles seront aussi développées et elles permettront d’accéder à l’aspect communautaire développé autour de Music </w:t>
      </w:r>
      <w:proofErr w:type="spellStart"/>
      <w:r>
        <w:t>Sheet</w:t>
      </w:r>
      <w:proofErr w:type="spellEnd"/>
      <w:r>
        <w:t xml:space="preserve"> </w:t>
      </w:r>
      <w:proofErr w:type="spellStart"/>
      <w:r>
        <w:t>Writer</w:t>
      </w:r>
      <w:proofErr w:type="spellEnd"/>
      <w:r>
        <w:t>.</w:t>
      </w:r>
    </w:p>
    <w:p w14:paraId="72E0E76B" w14:textId="71E623AD" w:rsidR="00B2508F" w:rsidRPr="00B2508F" w:rsidRDefault="00B2508F" w:rsidP="00B2508F">
      <w:pPr>
        <w:jc w:val="left"/>
      </w:pPr>
      <w:r>
        <w:br w:type="page"/>
      </w:r>
    </w:p>
    <w:p w14:paraId="623E8A1A" w14:textId="77777777" w:rsidR="00D876BF" w:rsidRDefault="00D876BF" w:rsidP="00D876BF">
      <w:pPr>
        <w:pStyle w:val="Titre1"/>
      </w:pPr>
      <w:bookmarkStart w:id="9" w:name="_Toc435303532"/>
      <w:bookmarkStart w:id="10" w:name="_Toc435280435"/>
      <w:bookmarkStart w:id="11" w:name="_Toc435366189"/>
      <w:r w:rsidRPr="00066F1F">
        <w:lastRenderedPageBreak/>
        <w:t>Version</w:t>
      </w:r>
      <w:r>
        <w:t>/release</w:t>
      </w:r>
      <w:bookmarkEnd w:id="9"/>
      <w:bookmarkEnd w:id="10"/>
      <w:bookmarkEnd w:id="11"/>
    </w:p>
    <w:p w14:paraId="14450241" w14:textId="77777777" w:rsidR="00D876BF" w:rsidRPr="00BE16BC" w:rsidRDefault="00D876BF" w:rsidP="00D876BF">
      <w:pPr>
        <w:pStyle w:val="Titre2"/>
      </w:pPr>
      <w:bookmarkStart w:id="12" w:name="_Toc435303533"/>
      <w:bookmarkStart w:id="13" w:name="_Toc435280436"/>
      <w:bookmarkStart w:id="14" w:name="_Toc435366190"/>
      <w:r>
        <w:t>Numérotation des versions</w:t>
      </w:r>
      <w:bookmarkEnd w:id="12"/>
      <w:bookmarkEnd w:id="13"/>
      <w:bookmarkEnd w:id="14"/>
    </w:p>
    <w:p w14:paraId="6AAC1984" w14:textId="77777777" w:rsidR="000B7698" w:rsidRDefault="00D876BF" w:rsidP="00D876BF">
      <w:r>
        <w:t xml:space="preserve">Malgré le fait que le projet soit constitué de différents livrables, </w:t>
      </w:r>
      <w:r w:rsidR="000B7698">
        <w:t>les différentes versions de chacun des livrable suivra la même numérotation.</w:t>
      </w:r>
    </w:p>
    <w:p w14:paraId="44038530" w14:textId="6F5260FC" w:rsidR="00B2508F" w:rsidRDefault="000B7698" w:rsidP="00D876BF">
      <w:r>
        <w:t xml:space="preserve">Les release de versions majeures seront de la forme </w:t>
      </w:r>
      <w:r w:rsidR="00C4501A">
        <w:t>vX.0</w:t>
      </w:r>
      <w:r>
        <w:t xml:space="preserve"> où X correspond au numéro de</w:t>
      </w:r>
      <w:r w:rsidR="00D876BF">
        <w:t xml:space="preserve"> version majeure,</w:t>
      </w:r>
      <w:r w:rsidR="00B2508F">
        <w:t xml:space="preserve"> cette valeur s’incrémente de 1</w:t>
      </w:r>
      <w:r w:rsidR="00D876BF">
        <w:t xml:space="preserve"> à chaque</w:t>
      </w:r>
      <w:r w:rsidR="00B2508F">
        <w:t xml:space="preserve"> release</w:t>
      </w:r>
      <w:r w:rsidR="00D876BF">
        <w:t xml:space="preserve"> d’un livrable. </w:t>
      </w:r>
    </w:p>
    <w:p w14:paraId="30F2CDA8" w14:textId="77777777" w:rsidR="00C4501A" w:rsidRDefault="00C4501A" w:rsidP="00C4501A">
      <w:r>
        <w:t>D’autres releases mineures pourront être faites si :</w:t>
      </w:r>
    </w:p>
    <w:p w14:paraId="6DC87AC6" w14:textId="04B79065" w:rsidR="00C4501A" w:rsidRDefault="00C4501A" w:rsidP="0036514D">
      <w:pPr>
        <w:pStyle w:val="Paragraphedeliste"/>
        <w:numPr>
          <w:ilvl w:val="0"/>
          <w:numId w:val="19"/>
        </w:numPr>
        <w:jc w:val="both"/>
      </w:pPr>
      <w:r>
        <w:t>Une fonctionnalité rapide à implémenter est fortement demandée par la communauté et/ou devient urgent à implémenter pour satisfaire l’expérience Music</w:t>
      </w:r>
      <w:r w:rsidR="006C2A4E">
        <w:t xml:space="preserve"> </w:t>
      </w:r>
      <w:proofErr w:type="spellStart"/>
      <w:r>
        <w:t>Sheet</w:t>
      </w:r>
      <w:proofErr w:type="spellEnd"/>
      <w:r w:rsidR="006C2A4E">
        <w:t xml:space="preserve"> </w:t>
      </w:r>
      <w:proofErr w:type="spellStart"/>
      <w:r>
        <w:t>Writer</w:t>
      </w:r>
      <w:proofErr w:type="spellEnd"/>
      <w:r>
        <w:t>.</w:t>
      </w:r>
    </w:p>
    <w:p w14:paraId="51DB833E" w14:textId="422B1ABF" w:rsidR="00D876BF" w:rsidRDefault="0075556D" w:rsidP="0036514D">
      <w:pPr>
        <w:pStyle w:val="Paragraphedeliste"/>
        <w:numPr>
          <w:ilvl w:val="0"/>
          <w:numId w:val="19"/>
        </w:numPr>
        <w:jc w:val="both"/>
      </w:pPr>
      <w:r>
        <w:t>Des bugs</w:t>
      </w:r>
      <w:r w:rsidR="00C4501A">
        <w:t xml:space="preserve"> sont trouvés sur l’application, soit par l’équipe de développement, soit pas la communauté.</w:t>
      </w:r>
    </w:p>
    <w:p w14:paraId="7EBE8CB7" w14:textId="111DAC27" w:rsidR="00C4501A" w:rsidRDefault="00ED6432" w:rsidP="00C4501A">
      <w:r>
        <w:t xml:space="preserve">La notation </w:t>
      </w:r>
      <w:proofErr w:type="gramStart"/>
      <w:r>
        <w:t>d’une</w:t>
      </w:r>
      <w:proofErr w:type="gramEnd"/>
      <w:r>
        <w:t xml:space="preserve"> release sera donc</w:t>
      </w:r>
      <w:r w:rsidR="00C4501A">
        <w:t xml:space="preserve"> sous la forme X.Y où X est le numéro de la release majeure en cours et Y est le numéro de la release mineure.</w:t>
      </w:r>
      <w:r w:rsidR="00E258E5">
        <w:t>0</w:t>
      </w:r>
    </w:p>
    <w:p w14:paraId="60B4EBBD" w14:textId="77777777" w:rsidR="00E03BCD" w:rsidRDefault="00E03BCD">
      <w:pPr>
        <w:jc w:val="left"/>
        <w:rPr>
          <w:rFonts w:asciiTheme="majorHAnsi" w:eastAsiaTheme="majorEastAsia" w:hAnsiTheme="majorHAnsi" w:cstheme="majorBidi"/>
          <w:color w:val="2E74B5" w:themeColor="accent1" w:themeShade="BF"/>
          <w:sz w:val="26"/>
          <w:szCs w:val="26"/>
        </w:rPr>
      </w:pPr>
      <w:bookmarkStart w:id="15" w:name="_Toc435303534"/>
      <w:bookmarkStart w:id="16" w:name="_Toc435280437"/>
      <w:r>
        <w:br w:type="page"/>
      </w:r>
    </w:p>
    <w:p w14:paraId="4EF3206C" w14:textId="39D5F8C2" w:rsidR="00D876BF" w:rsidRDefault="00D876BF" w:rsidP="00D876BF">
      <w:pPr>
        <w:pStyle w:val="Titre2"/>
      </w:pPr>
      <w:bookmarkStart w:id="17" w:name="_Toc435366191"/>
      <w:r>
        <w:lastRenderedPageBreak/>
        <w:t>Logiciel</w:t>
      </w:r>
      <w:bookmarkEnd w:id="15"/>
      <w:bookmarkEnd w:id="16"/>
      <w:bookmarkEnd w:id="17"/>
    </w:p>
    <w:p w14:paraId="602F9C7C" w14:textId="77777777" w:rsidR="00D876BF" w:rsidRDefault="00D876BF" w:rsidP="00D876BF">
      <w:pPr>
        <w:pStyle w:val="Titre3"/>
      </w:pPr>
      <w:r>
        <w:t>Plan de release</w:t>
      </w:r>
    </w:p>
    <w:tbl>
      <w:tblPr>
        <w:tblStyle w:val="Style1"/>
        <w:tblW w:w="10774" w:type="dxa"/>
        <w:tblInd w:w="-856" w:type="dxa"/>
        <w:tblLook w:val="04A0" w:firstRow="1" w:lastRow="0" w:firstColumn="1" w:lastColumn="0" w:noHBand="0" w:noVBand="1"/>
      </w:tblPr>
      <w:tblGrid>
        <w:gridCol w:w="879"/>
        <w:gridCol w:w="1106"/>
        <w:gridCol w:w="5103"/>
        <w:gridCol w:w="3686"/>
      </w:tblGrid>
      <w:tr w:rsidR="00D876BF" w14:paraId="24738751" w14:textId="77777777" w:rsidTr="00ED47FA">
        <w:trPr>
          <w:cnfStyle w:val="100000000000" w:firstRow="1" w:lastRow="0" w:firstColumn="0" w:lastColumn="0" w:oddVBand="0" w:evenVBand="0" w:oddHBand="0" w:evenHBand="0" w:firstRowFirstColumn="0" w:firstRowLastColumn="0" w:lastRowFirstColumn="0" w:lastRowLastColumn="0"/>
        </w:trPr>
        <w:tc>
          <w:tcPr>
            <w:tcW w:w="879" w:type="dxa"/>
          </w:tcPr>
          <w:p w14:paraId="1D93254E" w14:textId="77777777" w:rsidR="00D876BF" w:rsidRPr="00624006" w:rsidRDefault="00D876BF" w:rsidP="00ED47FA">
            <w:pPr>
              <w:jc w:val="center"/>
              <w:rPr>
                <w:sz w:val="20"/>
                <w:szCs w:val="20"/>
              </w:rPr>
            </w:pPr>
            <w:r w:rsidRPr="00624006">
              <w:rPr>
                <w:sz w:val="20"/>
                <w:szCs w:val="20"/>
              </w:rPr>
              <w:t>Numéro de version</w:t>
            </w:r>
          </w:p>
        </w:tc>
        <w:tc>
          <w:tcPr>
            <w:tcW w:w="1106" w:type="dxa"/>
          </w:tcPr>
          <w:p w14:paraId="310AD629" w14:textId="77777777" w:rsidR="00D876BF" w:rsidRPr="00624006" w:rsidRDefault="00D876BF" w:rsidP="00ED47FA">
            <w:pPr>
              <w:jc w:val="center"/>
              <w:rPr>
                <w:sz w:val="20"/>
                <w:szCs w:val="20"/>
              </w:rPr>
            </w:pPr>
            <w:r w:rsidRPr="00624006">
              <w:rPr>
                <w:sz w:val="20"/>
                <w:szCs w:val="20"/>
              </w:rPr>
              <w:t>Date de sortie prévue</w:t>
            </w:r>
          </w:p>
        </w:tc>
        <w:tc>
          <w:tcPr>
            <w:tcW w:w="5103" w:type="dxa"/>
          </w:tcPr>
          <w:p w14:paraId="07C6BEE9" w14:textId="77777777" w:rsidR="00D876BF" w:rsidRPr="00624006" w:rsidRDefault="00D876BF" w:rsidP="00ED47FA">
            <w:pPr>
              <w:jc w:val="center"/>
              <w:rPr>
                <w:sz w:val="20"/>
                <w:szCs w:val="20"/>
              </w:rPr>
            </w:pPr>
            <w:r w:rsidRPr="00624006">
              <w:rPr>
                <w:sz w:val="20"/>
                <w:szCs w:val="20"/>
              </w:rPr>
              <w:t>Description</w:t>
            </w:r>
          </w:p>
        </w:tc>
        <w:tc>
          <w:tcPr>
            <w:tcW w:w="3686" w:type="dxa"/>
          </w:tcPr>
          <w:p w14:paraId="6E96A637" w14:textId="700BBA83" w:rsidR="00D876BF" w:rsidRPr="00624006" w:rsidRDefault="000457B0" w:rsidP="000457B0">
            <w:pPr>
              <w:jc w:val="center"/>
              <w:rPr>
                <w:sz w:val="20"/>
                <w:szCs w:val="20"/>
              </w:rPr>
            </w:pPr>
            <w:r>
              <w:rPr>
                <w:sz w:val="20"/>
                <w:szCs w:val="20"/>
              </w:rPr>
              <w:t>Fonctionnalités</w:t>
            </w:r>
          </w:p>
        </w:tc>
      </w:tr>
      <w:tr w:rsidR="00D876BF" w14:paraId="3417C38E" w14:textId="77777777" w:rsidTr="00ED47FA">
        <w:tc>
          <w:tcPr>
            <w:tcW w:w="879" w:type="dxa"/>
          </w:tcPr>
          <w:p w14:paraId="7F1AE14C" w14:textId="77777777" w:rsidR="00D876BF" w:rsidRPr="00624006" w:rsidRDefault="00D876BF" w:rsidP="00ED47FA">
            <w:pPr>
              <w:jc w:val="center"/>
              <w:rPr>
                <w:sz w:val="20"/>
                <w:szCs w:val="20"/>
              </w:rPr>
            </w:pPr>
            <w:r w:rsidRPr="00624006">
              <w:rPr>
                <w:sz w:val="20"/>
                <w:szCs w:val="20"/>
              </w:rPr>
              <w:t>1.0</w:t>
            </w:r>
          </w:p>
        </w:tc>
        <w:tc>
          <w:tcPr>
            <w:tcW w:w="1106" w:type="dxa"/>
          </w:tcPr>
          <w:p w14:paraId="45422DA0" w14:textId="77777777" w:rsidR="00D876BF" w:rsidRPr="00624006" w:rsidRDefault="00D876BF" w:rsidP="00ED47FA">
            <w:pPr>
              <w:jc w:val="center"/>
              <w:rPr>
                <w:sz w:val="20"/>
                <w:szCs w:val="20"/>
              </w:rPr>
            </w:pPr>
            <w:r>
              <w:rPr>
                <w:sz w:val="20"/>
                <w:szCs w:val="20"/>
              </w:rPr>
              <w:t>18/03/16</w:t>
            </w:r>
          </w:p>
        </w:tc>
        <w:tc>
          <w:tcPr>
            <w:tcW w:w="5103" w:type="dxa"/>
          </w:tcPr>
          <w:p w14:paraId="16DD2746" w14:textId="5388FF6B" w:rsidR="00D876BF" w:rsidRPr="00624006" w:rsidRDefault="00D876BF" w:rsidP="000457B0">
            <w:pPr>
              <w:rPr>
                <w:sz w:val="20"/>
                <w:szCs w:val="20"/>
              </w:rPr>
            </w:pPr>
            <w:r>
              <w:rPr>
                <w:sz w:val="20"/>
                <w:szCs w:val="20"/>
              </w:rPr>
              <w:t>Cette version sera la première version du logiciel. Elle implémente</w:t>
            </w:r>
            <w:r w:rsidR="000457B0">
              <w:rPr>
                <w:sz w:val="20"/>
                <w:szCs w:val="20"/>
              </w:rPr>
              <w:t>ra les fonctionnalités de bases</w:t>
            </w:r>
            <w:r>
              <w:rPr>
                <w:sz w:val="20"/>
                <w:szCs w:val="20"/>
              </w:rPr>
              <w:t xml:space="preserve">, à savoir la gestion de projet, la lecture et l’édition de partition. </w:t>
            </w:r>
          </w:p>
        </w:tc>
        <w:tc>
          <w:tcPr>
            <w:tcW w:w="3686" w:type="dxa"/>
          </w:tcPr>
          <w:p w14:paraId="3D385B3B" w14:textId="77777777" w:rsidR="00D876BF" w:rsidRDefault="00D876BF" w:rsidP="00ED47FA">
            <w:r w:rsidRPr="00505D12">
              <w:rPr>
                <w:b/>
              </w:rPr>
              <w:t>Gérer un projet :</w:t>
            </w:r>
          </w:p>
          <w:p w14:paraId="3610C61E" w14:textId="70E0AEBB" w:rsidR="00D876BF" w:rsidRDefault="00F2592D" w:rsidP="00D876BF">
            <w:pPr>
              <w:pStyle w:val="Paragraphedeliste"/>
              <w:numPr>
                <w:ilvl w:val="0"/>
                <w:numId w:val="20"/>
              </w:numPr>
            </w:pPr>
            <w:r>
              <w:t>C</w:t>
            </w:r>
            <w:r w:rsidR="00D876BF">
              <w:t>réer un projet</w:t>
            </w:r>
          </w:p>
          <w:p w14:paraId="3C8D4504" w14:textId="4EA5204B" w:rsidR="00D876BF" w:rsidRDefault="00F2592D" w:rsidP="00D876BF">
            <w:pPr>
              <w:pStyle w:val="Paragraphedeliste"/>
              <w:numPr>
                <w:ilvl w:val="0"/>
                <w:numId w:val="20"/>
              </w:numPr>
            </w:pPr>
            <w:r>
              <w:t>O</w:t>
            </w:r>
            <w:r w:rsidR="00D876BF">
              <w:t>uvrir / fermer un projet</w:t>
            </w:r>
          </w:p>
          <w:p w14:paraId="129D754F" w14:textId="6C827354" w:rsidR="00D876BF" w:rsidRDefault="00F2592D" w:rsidP="00D876BF">
            <w:pPr>
              <w:pStyle w:val="Paragraphedeliste"/>
              <w:numPr>
                <w:ilvl w:val="0"/>
                <w:numId w:val="20"/>
              </w:numPr>
            </w:pPr>
            <w:r>
              <w:t>S</w:t>
            </w:r>
            <w:r w:rsidR="00D876BF">
              <w:t>auvegarder un projet</w:t>
            </w:r>
          </w:p>
          <w:p w14:paraId="3DAA1CC9" w14:textId="16C53B1E" w:rsidR="00D876BF" w:rsidRDefault="00F2592D" w:rsidP="00D876BF">
            <w:pPr>
              <w:pStyle w:val="Paragraphedeliste"/>
              <w:numPr>
                <w:ilvl w:val="0"/>
                <w:numId w:val="20"/>
              </w:numPr>
            </w:pPr>
            <w:r>
              <w:t>I</w:t>
            </w:r>
            <w:r w:rsidR="00D876BF">
              <w:t>mporter un projet</w:t>
            </w:r>
          </w:p>
          <w:p w14:paraId="421F10A1" w14:textId="52A57249" w:rsidR="00D876BF" w:rsidRDefault="00F2592D" w:rsidP="00D876BF">
            <w:pPr>
              <w:pStyle w:val="Paragraphedeliste"/>
              <w:numPr>
                <w:ilvl w:val="0"/>
                <w:numId w:val="20"/>
              </w:numPr>
            </w:pPr>
            <w:r>
              <w:t>E</w:t>
            </w:r>
            <w:r w:rsidR="00D876BF">
              <w:t>xporter un projet</w:t>
            </w:r>
          </w:p>
          <w:p w14:paraId="3CCDC083" w14:textId="77777777" w:rsidR="00D876BF" w:rsidRPr="006D0D38" w:rsidRDefault="00D876BF" w:rsidP="00ED47FA">
            <w:r w:rsidRPr="006D0D38">
              <w:rPr>
                <w:b/>
              </w:rPr>
              <w:t>Lire une partition :</w:t>
            </w:r>
          </w:p>
          <w:p w14:paraId="3C5F3B21" w14:textId="107F1D6C" w:rsidR="00D876BF" w:rsidRDefault="00F2592D" w:rsidP="00D876BF">
            <w:pPr>
              <w:pStyle w:val="Paragraphedeliste"/>
              <w:numPr>
                <w:ilvl w:val="0"/>
                <w:numId w:val="20"/>
              </w:numPr>
            </w:pPr>
            <w:r>
              <w:t>D</w:t>
            </w:r>
            <w:r w:rsidR="00D876BF">
              <w:t>émarrer la lecture</w:t>
            </w:r>
          </w:p>
          <w:p w14:paraId="2C6C3D27" w14:textId="3FD9DD6A" w:rsidR="00D876BF" w:rsidRDefault="00F2592D" w:rsidP="00D876BF">
            <w:pPr>
              <w:pStyle w:val="Paragraphedeliste"/>
              <w:numPr>
                <w:ilvl w:val="0"/>
                <w:numId w:val="20"/>
              </w:numPr>
            </w:pPr>
            <w:r>
              <w:t>M</w:t>
            </w:r>
            <w:r w:rsidR="00D876BF">
              <w:t>ettre en pause la lecture</w:t>
            </w:r>
          </w:p>
          <w:p w14:paraId="4F72C4AE" w14:textId="60185E22" w:rsidR="00D876BF" w:rsidRDefault="00F2592D" w:rsidP="00D876BF">
            <w:pPr>
              <w:pStyle w:val="Paragraphedeliste"/>
              <w:numPr>
                <w:ilvl w:val="0"/>
                <w:numId w:val="20"/>
              </w:numPr>
            </w:pPr>
            <w:r>
              <w:t>P</w:t>
            </w:r>
            <w:r w:rsidR="00D876BF">
              <w:t>lacer et déplacer le curseur de lecture</w:t>
            </w:r>
          </w:p>
          <w:p w14:paraId="00F013F1" w14:textId="77777777" w:rsidR="00D876BF" w:rsidRPr="00505D12" w:rsidRDefault="00D876BF" w:rsidP="00ED47FA">
            <w:pPr>
              <w:rPr>
                <w:b/>
              </w:rPr>
            </w:pPr>
            <w:r w:rsidRPr="00505D12">
              <w:rPr>
                <w:b/>
              </w:rPr>
              <w:t>Editer une partition :</w:t>
            </w:r>
          </w:p>
          <w:p w14:paraId="1539B808" w14:textId="77777777" w:rsidR="00D876BF" w:rsidRDefault="00D876BF" w:rsidP="00D876BF">
            <w:pPr>
              <w:pStyle w:val="Paragraphedeliste"/>
              <w:numPr>
                <w:ilvl w:val="0"/>
                <w:numId w:val="20"/>
              </w:numPr>
            </w:pPr>
            <w:r>
              <w:t>Modifier le type de mesure</w:t>
            </w:r>
          </w:p>
          <w:p w14:paraId="6255B637" w14:textId="77777777" w:rsidR="00D876BF" w:rsidRDefault="00D876BF" w:rsidP="00D876BF">
            <w:pPr>
              <w:pStyle w:val="Paragraphedeliste"/>
              <w:numPr>
                <w:ilvl w:val="0"/>
                <w:numId w:val="20"/>
              </w:numPr>
            </w:pPr>
            <w:r>
              <w:t>Placer / supprimer un élément musical</w:t>
            </w:r>
          </w:p>
          <w:p w14:paraId="0D3C40E0" w14:textId="77777777" w:rsidR="00D876BF" w:rsidRDefault="00D876BF" w:rsidP="00D876BF">
            <w:pPr>
              <w:pStyle w:val="Paragraphedeliste"/>
              <w:numPr>
                <w:ilvl w:val="0"/>
                <w:numId w:val="20"/>
              </w:numPr>
            </w:pPr>
            <w:r>
              <w:t>Modifier le tempo</w:t>
            </w:r>
          </w:p>
          <w:p w14:paraId="5B9187EC" w14:textId="77777777" w:rsidR="00D876BF" w:rsidRDefault="00D876BF" w:rsidP="00D876BF">
            <w:pPr>
              <w:pStyle w:val="Paragraphedeliste"/>
              <w:numPr>
                <w:ilvl w:val="0"/>
                <w:numId w:val="20"/>
              </w:numPr>
            </w:pPr>
            <w:r>
              <w:t>Placer les curseurs d’édition</w:t>
            </w:r>
          </w:p>
          <w:p w14:paraId="79184B90" w14:textId="77777777" w:rsidR="00D876BF" w:rsidRPr="006D0D38" w:rsidRDefault="00D876BF" w:rsidP="00D876BF">
            <w:pPr>
              <w:pStyle w:val="Paragraphedeliste"/>
              <w:numPr>
                <w:ilvl w:val="0"/>
                <w:numId w:val="20"/>
              </w:numPr>
            </w:pPr>
            <w:r>
              <w:t>Ajouter les notes à la partition</w:t>
            </w:r>
          </w:p>
        </w:tc>
      </w:tr>
      <w:tr w:rsidR="00D876BF" w14:paraId="0441E95F" w14:textId="77777777" w:rsidTr="00ED47FA">
        <w:tc>
          <w:tcPr>
            <w:tcW w:w="879" w:type="dxa"/>
          </w:tcPr>
          <w:p w14:paraId="0EB5FC53" w14:textId="77777777" w:rsidR="00D876BF" w:rsidRPr="00624006" w:rsidRDefault="00D876BF" w:rsidP="00ED47FA">
            <w:pPr>
              <w:jc w:val="center"/>
              <w:rPr>
                <w:sz w:val="20"/>
                <w:szCs w:val="20"/>
              </w:rPr>
            </w:pPr>
            <w:r w:rsidRPr="00624006">
              <w:rPr>
                <w:sz w:val="20"/>
                <w:szCs w:val="20"/>
              </w:rPr>
              <w:t>2.0</w:t>
            </w:r>
          </w:p>
        </w:tc>
        <w:tc>
          <w:tcPr>
            <w:tcW w:w="1106" w:type="dxa"/>
          </w:tcPr>
          <w:p w14:paraId="769DB88B" w14:textId="77777777" w:rsidR="00D876BF" w:rsidRPr="00624006" w:rsidRDefault="00D876BF" w:rsidP="00ED47FA">
            <w:pPr>
              <w:jc w:val="center"/>
              <w:rPr>
                <w:sz w:val="20"/>
                <w:szCs w:val="20"/>
              </w:rPr>
            </w:pPr>
            <w:r>
              <w:rPr>
                <w:sz w:val="20"/>
                <w:szCs w:val="20"/>
              </w:rPr>
              <w:t>13/05/16</w:t>
            </w:r>
          </w:p>
        </w:tc>
        <w:tc>
          <w:tcPr>
            <w:tcW w:w="5103" w:type="dxa"/>
          </w:tcPr>
          <w:p w14:paraId="1BBD95C6" w14:textId="1AD20540" w:rsidR="00D876BF" w:rsidRPr="00624006" w:rsidRDefault="00D876BF" w:rsidP="00ED47FA">
            <w:pPr>
              <w:rPr>
                <w:sz w:val="20"/>
                <w:szCs w:val="20"/>
              </w:rPr>
            </w:pPr>
            <w:r>
              <w:rPr>
                <w:sz w:val="20"/>
                <w:szCs w:val="20"/>
              </w:rPr>
              <w:t>Dans cette version, l’utilisateur pour générer une partition directement en jouant de son instrument branché par port MIDI.</w:t>
            </w:r>
          </w:p>
        </w:tc>
        <w:tc>
          <w:tcPr>
            <w:tcW w:w="3686" w:type="dxa"/>
          </w:tcPr>
          <w:p w14:paraId="27D728B8" w14:textId="59CFAEAC" w:rsidR="00850649" w:rsidRPr="00850649" w:rsidRDefault="00D876BF" w:rsidP="00850649">
            <w:pPr>
              <w:rPr>
                <w:sz w:val="20"/>
                <w:szCs w:val="20"/>
              </w:rPr>
            </w:pPr>
            <w:r w:rsidRPr="00505D12">
              <w:rPr>
                <w:b/>
              </w:rPr>
              <w:t>Générer une</w:t>
            </w:r>
            <w:r w:rsidR="00850649">
              <w:rPr>
                <w:b/>
              </w:rPr>
              <w:t xml:space="preserve"> partition par port MIDI</w:t>
            </w:r>
            <w:r w:rsidR="00850649" w:rsidRPr="00850649">
              <w:rPr>
                <w:sz w:val="20"/>
                <w:szCs w:val="20"/>
              </w:rPr>
              <w:t xml:space="preserve"> </w:t>
            </w:r>
          </w:p>
        </w:tc>
      </w:tr>
      <w:tr w:rsidR="00D876BF" w14:paraId="28985255" w14:textId="77777777" w:rsidTr="00ED47FA">
        <w:tc>
          <w:tcPr>
            <w:tcW w:w="879" w:type="dxa"/>
          </w:tcPr>
          <w:p w14:paraId="6FA2A2C6" w14:textId="77777777" w:rsidR="00D876BF" w:rsidRPr="00624006" w:rsidRDefault="00D876BF" w:rsidP="00ED47FA">
            <w:pPr>
              <w:jc w:val="center"/>
              <w:rPr>
                <w:sz w:val="20"/>
                <w:szCs w:val="20"/>
              </w:rPr>
            </w:pPr>
            <w:r w:rsidRPr="00624006">
              <w:rPr>
                <w:sz w:val="20"/>
                <w:szCs w:val="20"/>
              </w:rPr>
              <w:t>3.0</w:t>
            </w:r>
          </w:p>
        </w:tc>
        <w:tc>
          <w:tcPr>
            <w:tcW w:w="1106" w:type="dxa"/>
          </w:tcPr>
          <w:p w14:paraId="4D4B67C9" w14:textId="3BD47E8A" w:rsidR="00D876BF" w:rsidRPr="00624006" w:rsidRDefault="00D876BF" w:rsidP="00ED47FA">
            <w:pPr>
              <w:jc w:val="center"/>
              <w:rPr>
                <w:sz w:val="20"/>
                <w:szCs w:val="20"/>
              </w:rPr>
            </w:pPr>
            <w:r>
              <w:rPr>
                <w:sz w:val="20"/>
                <w:szCs w:val="20"/>
              </w:rPr>
              <w:t>30/09/</w:t>
            </w:r>
            <w:r w:rsidR="0006424C">
              <w:rPr>
                <w:sz w:val="20"/>
                <w:szCs w:val="20"/>
              </w:rPr>
              <w:t>16</w:t>
            </w:r>
          </w:p>
        </w:tc>
        <w:tc>
          <w:tcPr>
            <w:tcW w:w="5103" w:type="dxa"/>
          </w:tcPr>
          <w:p w14:paraId="60D96C8C" w14:textId="2F479252" w:rsidR="00D876BF" w:rsidRPr="00624006" w:rsidRDefault="00D876BF" w:rsidP="000457B0">
            <w:pPr>
              <w:rPr>
                <w:sz w:val="20"/>
                <w:szCs w:val="20"/>
              </w:rPr>
            </w:pPr>
            <w:r>
              <w:rPr>
                <w:sz w:val="20"/>
                <w:szCs w:val="20"/>
              </w:rPr>
              <w:t xml:space="preserve">Cette version sera </w:t>
            </w:r>
            <w:r w:rsidR="000457B0">
              <w:rPr>
                <w:sz w:val="20"/>
                <w:szCs w:val="20"/>
              </w:rPr>
              <w:t xml:space="preserve">la version finale du logiciel. </w:t>
            </w:r>
            <w:r>
              <w:rPr>
                <w:sz w:val="20"/>
                <w:szCs w:val="20"/>
              </w:rPr>
              <w:t>Dans cette version, l’utilisateur pour générer une partition directement en jouant de son instrument branché par port JACK</w:t>
            </w:r>
          </w:p>
        </w:tc>
        <w:tc>
          <w:tcPr>
            <w:tcW w:w="3686" w:type="dxa"/>
          </w:tcPr>
          <w:p w14:paraId="0EB09D89" w14:textId="5685B133" w:rsidR="00D876BF" w:rsidRPr="00492B47" w:rsidRDefault="00D876BF" w:rsidP="00850649">
            <w:r>
              <w:rPr>
                <w:b/>
              </w:rPr>
              <w:t>Générer une partition par port JACK </w:t>
            </w:r>
          </w:p>
        </w:tc>
      </w:tr>
    </w:tbl>
    <w:p w14:paraId="08479CF0" w14:textId="2FAE5145" w:rsidR="00D876BF" w:rsidRPr="007D2015" w:rsidRDefault="00D876BF" w:rsidP="007D2015">
      <w:pPr>
        <w:pStyle w:val="Lgende"/>
        <w:jc w:val="center"/>
        <w:rPr>
          <w:noProof/>
        </w:rPr>
      </w:pPr>
      <w:bookmarkStart w:id="18" w:name="_Toc435304435"/>
      <w:bookmarkStart w:id="19" w:name="_Toc435366212"/>
      <w:r>
        <w:t xml:space="preserve">Tableau </w:t>
      </w:r>
      <w:r w:rsidR="001A2E39">
        <w:fldChar w:fldCharType="begin"/>
      </w:r>
      <w:r w:rsidR="001A2E39">
        <w:instrText xml:space="preserve"> SEQ Tableau \* ARABIC </w:instrText>
      </w:r>
      <w:r w:rsidR="001A2E39">
        <w:fldChar w:fldCharType="separate"/>
      </w:r>
      <w:r w:rsidR="00585A76">
        <w:rPr>
          <w:noProof/>
        </w:rPr>
        <w:t>1</w:t>
      </w:r>
      <w:r w:rsidR="001A2E39">
        <w:rPr>
          <w:noProof/>
        </w:rPr>
        <w:fldChar w:fldCharType="end"/>
      </w:r>
      <w:r>
        <w:t xml:space="preserve"> : Plan de</w:t>
      </w:r>
      <w:r>
        <w:rPr>
          <w:noProof/>
        </w:rPr>
        <w:t xml:space="preserve"> release du logiciel</w:t>
      </w:r>
      <w:bookmarkEnd w:id="18"/>
      <w:bookmarkEnd w:id="19"/>
    </w:p>
    <w:p w14:paraId="6B5C1155" w14:textId="77777777" w:rsidR="00E03BCD" w:rsidRDefault="00E03BCD">
      <w:pPr>
        <w:jc w:val="left"/>
        <w:rPr>
          <w:rFonts w:asciiTheme="majorHAnsi" w:eastAsiaTheme="majorEastAsia" w:hAnsiTheme="majorHAnsi" w:cstheme="majorBidi"/>
          <w:color w:val="2E74B5" w:themeColor="accent1" w:themeShade="BF"/>
          <w:sz w:val="26"/>
          <w:szCs w:val="26"/>
        </w:rPr>
      </w:pPr>
      <w:bookmarkStart w:id="20" w:name="_Toc435303535"/>
      <w:bookmarkStart w:id="21" w:name="_Toc435280438"/>
      <w:r>
        <w:br w:type="page"/>
      </w:r>
    </w:p>
    <w:p w14:paraId="417B68C9" w14:textId="17C49385" w:rsidR="00D876BF" w:rsidRDefault="00D876BF" w:rsidP="00D876BF">
      <w:pPr>
        <w:pStyle w:val="Titre2"/>
      </w:pPr>
      <w:bookmarkStart w:id="22" w:name="_Toc435366192"/>
      <w:r>
        <w:lastRenderedPageBreak/>
        <w:t>Site Web</w:t>
      </w:r>
      <w:bookmarkEnd w:id="20"/>
      <w:bookmarkEnd w:id="21"/>
      <w:bookmarkEnd w:id="22"/>
    </w:p>
    <w:p w14:paraId="366FAF07" w14:textId="77777777" w:rsidR="00D876BF" w:rsidRDefault="00D876BF" w:rsidP="00D876BF">
      <w:pPr>
        <w:pStyle w:val="Titre3"/>
      </w:pPr>
      <w:r>
        <w:t>Plan de release</w:t>
      </w:r>
    </w:p>
    <w:tbl>
      <w:tblPr>
        <w:tblStyle w:val="Style1"/>
        <w:tblW w:w="10774" w:type="dxa"/>
        <w:tblInd w:w="-856" w:type="dxa"/>
        <w:tblLook w:val="04A0" w:firstRow="1" w:lastRow="0" w:firstColumn="1" w:lastColumn="0" w:noHBand="0" w:noVBand="1"/>
      </w:tblPr>
      <w:tblGrid>
        <w:gridCol w:w="879"/>
        <w:gridCol w:w="1106"/>
        <w:gridCol w:w="5103"/>
        <w:gridCol w:w="3686"/>
      </w:tblGrid>
      <w:tr w:rsidR="00D876BF" w14:paraId="652F46D5" w14:textId="77777777" w:rsidTr="00ED47FA">
        <w:trPr>
          <w:cnfStyle w:val="100000000000" w:firstRow="1" w:lastRow="0" w:firstColumn="0" w:lastColumn="0" w:oddVBand="0" w:evenVBand="0" w:oddHBand="0" w:evenHBand="0" w:firstRowFirstColumn="0" w:firstRowLastColumn="0" w:lastRowFirstColumn="0" w:lastRowLastColumn="0"/>
        </w:trPr>
        <w:tc>
          <w:tcPr>
            <w:tcW w:w="879" w:type="dxa"/>
          </w:tcPr>
          <w:p w14:paraId="759A685F" w14:textId="77777777" w:rsidR="00D876BF" w:rsidRPr="00624006" w:rsidRDefault="00D876BF" w:rsidP="00ED47FA">
            <w:pPr>
              <w:jc w:val="center"/>
              <w:rPr>
                <w:sz w:val="20"/>
                <w:szCs w:val="20"/>
              </w:rPr>
            </w:pPr>
            <w:r w:rsidRPr="00624006">
              <w:rPr>
                <w:sz w:val="20"/>
                <w:szCs w:val="20"/>
              </w:rPr>
              <w:t>Numéro de version</w:t>
            </w:r>
          </w:p>
        </w:tc>
        <w:tc>
          <w:tcPr>
            <w:tcW w:w="1106" w:type="dxa"/>
          </w:tcPr>
          <w:p w14:paraId="3FA2F3A1" w14:textId="77777777" w:rsidR="00D876BF" w:rsidRPr="00624006" w:rsidRDefault="00D876BF" w:rsidP="00ED47FA">
            <w:pPr>
              <w:jc w:val="center"/>
              <w:rPr>
                <w:sz w:val="20"/>
                <w:szCs w:val="20"/>
              </w:rPr>
            </w:pPr>
            <w:r w:rsidRPr="00624006">
              <w:rPr>
                <w:sz w:val="20"/>
                <w:szCs w:val="20"/>
              </w:rPr>
              <w:t>Date de sortie prévue</w:t>
            </w:r>
          </w:p>
        </w:tc>
        <w:tc>
          <w:tcPr>
            <w:tcW w:w="5103" w:type="dxa"/>
          </w:tcPr>
          <w:p w14:paraId="69694FB6" w14:textId="77777777" w:rsidR="00D876BF" w:rsidRPr="00624006" w:rsidRDefault="00D876BF" w:rsidP="00ED47FA">
            <w:pPr>
              <w:jc w:val="center"/>
              <w:rPr>
                <w:sz w:val="20"/>
                <w:szCs w:val="20"/>
              </w:rPr>
            </w:pPr>
            <w:r w:rsidRPr="00624006">
              <w:rPr>
                <w:sz w:val="20"/>
                <w:szCs w:val="20"/>
              </w:rPr>
              <w:t>Description</w:t>
            </w:r>
          </w:p>
        </w:tc>
        <w:tc>
          <w:tcPr>
            <w:tcW w:w="3686" w:type="dxa"/>
          </w:tcPr>
          <w:p w14:paraId="0823EC5C" w14:textId="77777777" w:rsidR="00D876BF" w:rsidRPr="00624006" w:rsidRDefault="00D876BF" w:rsidP="00ED47FA">
            <w:pPr>
              <w:jc w:val="center"/>
              <w:rPr>
                <w:sz w:val="20"/>
                <w:szCs w:val="20"/>
              </w:rPr>
            </w:pPr>
            <w:r w:rsidRPr="00624006">
              <w:rPr>
                <w:sz w:val="20"/>
                <w:szCs w:val="20"/>
              </w:rPr>
              <w:t>Fonctionnalités ajoutées</w:t>
            </w:r>
          </w:p>
        </w:tc>
      </w:tr>
      <w:tr w:rsidR="00193169" w14:paraId="33D9887D" w14:textId="77777777" w:rsidTr="00ED47FA">
        <w:tc>
          <w:tcPr>
            <w:tcW w:w="879" w:type="dxa"/>
          </w:tcPr>
          <w:p w14:paraId="4773F5C4" w14:textId="65BF37F7" w:rsidR="00193169" w:rsidRPr="00624006" w:rsidRDefault="00193169" w:rsidP="00ED47FA">
            <w:pPr>
              <w:jc w:val="center"/>
              <w:rPr>
                <w:sz w:val="20"/>
                <w:szCs w:val="20"/>
              </w:rPr>
            </w:pPr>
            <w:r>
              <w:rPr>
                <w:sz w:val="20"/>
                <w:szCs w:val="20"/>
              </w:rPr>
              <w:t>0.1</w:t>
            </w:r>
          </w:p>
        </w:tc>
        <w:tc>
          <w:tcPr>
            <w:tcW w:w="1106" w:type="dxa"/>
          </w:tcPr>
          <w:p w14:paraId="46A846DB" w14:textId="079F254B" w:rsidR="00193169" w:rsidRPr="00624006" w:rsidRDefault="00193169" w:rsidP="00ED47FA">
            <w:pPr>
              <w:jc w:val="center"/>
              <w:rPr>
                <w:sz w:val="20"/>
                <w:szCs w:val="20"/>
              </w:rPr>
            </w:pPr>
            <w:r>
              <w:rPr>
                <w:sz w:val="20"/>
                <w:szCs w:val="20"/>
              </w:rPr>
              <w:t>18/03/16</w:t>
            </w:r>
          </w:p>
        </w:tc>
        <w:tc>
          <w:tcPr>
            <w:tcW w:w="5103" w:type="dxa"/>
          </w:tcPr>
          <w:p w14:paraId="40B3138E" w14:textId="6FC4C2D8" w:rsidR="00193169" w:rsidRPr="00624006" w:rsidRDefault="00324CD6" w:rsidP="00324CD6">
            <w:pPr>
              <w:rPr>
                <w:sz w:val="20"/>
                <w:szCs w:val="20"/>
              </w:rPr>
            </w:pPr>
            <w:r>
              <w:rPr>
                <w:sz w:val="20"/>
                <w:szCs w:val="20"/>
              </w:rPr>
              <w:t>Cette version sera la première version du logiciel. Elle permettra d’avoir accès à la première version du Site Web. Il inclura une présentation de celui-ci ainsi les fonctionnalités de gestion de compte.</w:t>
            </w:r>
          </w:p>
        </w:tc>
        <w:tc>
          <w:tcPr>
            <w:tcW w:w="3686" w:type="dxa"/>
          </w:tcPr>
          <w:p w14:paraId="2E7F2017" w14:textId="750DEB59" w:rsidR="00193169" w:rsidRDefault="00193169" w:rsidP="00193169">
            <w:pPr>
              <w:jc w:val="left"/>
              <w:rPr>
                <w:b/>
              </w:rPr>
            </w:pPr>
            <w:r w:rsidRPr="00193169">
              <w:rPr>
                <w:b/>
              </w:rPr>
              <w:t>Vitrine</w:t>
            </w:r>
            <w:r>
              <w:rPr>
                <w:b/>
              </w:rPr>
              <w:t> :</w:t>
            </w:r>
          </w:p>
          <w:p w14:paraId="320AB28A" w14:textId="19002ED9" w:rsidR="00193169" w:rsidRDefault="00193169" w:rsidP="00193169">
            <w:pPr>
              <w:pStyle w:val="Paragraphedeliste"/>
              <w:numPr>
                <w:ilvl w:val="0"/>
                <w:numId w:val="32"/>
              </w:numPr>
            </w:pPr>
            <w:r>
              <w:t xml:space="preserve">Présentation de Music </w:t>
            </w:r>
            <w:proofErr w:type="spellStart"/>
            <w:r>
              <w:t>Sheet</w:t>
            </w:r>
            <w:proofErr w:type="spellEnd"/>
            <w:r>
              <w:t xml:space="preserve"> </w:t>
            </w:r>
            <w:proofErr w:type="spellStart"/>
            <w:r>
              <w:t>Writer</w:t>
            </w:r>
            <w:proofErr w:type="spellEnd"/>
          </w:p>
          <w:p w14:paraId="3711F01B" w14:textId="3748FF80" w:rsidR="00193169" w:rsidRPr="00193169" w:rsidRDefault="00193169" w:rsidP="00193169">
            <w:pPr>
              <w:pStyle w:val="Paragraphedeliste"/>
              <w:numPr>
                <w:ilvl w:val="0"/>
                <w:numId w:val="32"/>
              </w:numPr>
            </w:pPr>
            <w:r>
              <w:t>Plateforme d’achat</w:t>
            </w:r>
          </w:p>
          <w:p w14:paraId="06BC2766" w14:textId="5EEAFDA9" w:rsidR="00193169" w:rsidRDefault="00193169" w:rsidP="00193169">
            <w:r>
              <w:rPr>
                <w:b/>
              </w:rPr>
              <w:t>Gestion de compte utilisateur</w:t>
            </w:r>
            <w:r w:rsidRPr="00505D12">
              <w:rPr>
                <w:b/>
              </w:rPr>
              <w:t xml:space="preserve"> :</w:t>
            </w:r>
          </w:p>
          <w:p w14:paraId="41FB42D1" w14:textId="77777777" w:rsidR="00193169" w:rsidRDefault="00193169" w:rsidP="00193169">
            <w:pPr>
              <w:pStyle w:val="Paragraphedeliste"/>
              <w:numPr>
                <w:ilvl w:val="0"/>
                <w:numId w:val="20"/>
              </w:numPr>
            </w:pPr>
            <w:r>
              <w:t>Création de compte</w:t>
            </w:r>
          </w:p>
          <w:p w14:paraId="41A1A0F8" w14:textId="77777777" w:rsidR="00193169" w:rsidRDefault="00193169" w:rsidP="00193169">
            <w:pPr>
              <w:pStyle w:val="Paragraphedeliste"/>
              <w:numPr>
                <w:ilvl w:val="0"/>
                <w:numId w:val="20"/>
              </w:numPr>
            </w:pPr>
            <w:r>
              <w:t>Connexion/Déconnexion</w:t>
            </w:r>
          </w:p>
          <w:p w14:paraId="59CF1A3F" w14:textId="792EBCB9" w:rsidR="00324CD6" w:rsidRDefault="00324CD6" w:rsidP="00193169">
            <w:pPr>
              <w:pStyle w:val="Paragraphedeliste"/>
              <w:numPr>
                <w:ilvl w:val="0"/>
                <w:numId w:val="20"/>
              </w:numPr>
            </w:pPr>
            <w:r>
              <w:t>Modification des informations de compte</w:t>
            </w:r>
          </w:p>
          <w:p w14:paraId="3101F9D1" w14:textId="3556194C" w:rsidR="00193169" w:rsidRPr="00193169" w:rsidRDefault="00193169" w:rsidP="00193169">
            <w:pPr>
              <w:pStyle w:val="Paragraphedeliste"/>
              <w:numPr>
                <w:ilvl w:val="0"/>
                <w:numId w:val="20"/>
              </w:numPr>
            </w:pPr>
            <w:r>
              <w:t>Gestion de ses partitions</w:t>
            </w:r>
          </w:p>
        </w:tc>
      </w:tr>
      <w:tr w:rsidR="00D876BF" w14:paraId="44EF9AEB" w14:textId="77777777" w:rsidTr="00ED47FA">
        <w:tc>
          <w:tcPr>
            <w:tcW w:w="879" w:type="dxa"/>
          </w:tcPr>
          <w:p w14:paraId="020A3D69" w14:textId="1D78824F" w:rsidR="00D876BF" w:rsidRPr="00624006" w:rsidRDefault="001C61E9" w:rsidP="00ED47FA">
            <w:pPr>
              <w:jc w:val="center"/>
              <w:rPr>
                <w:sz w:val="20"/>
                <w:szCs w:val="20"/>
              </w:rPr>
            </w:pPr>
            <w:r>
              <w:rPr>
                <w:sz w:val="20"/>
                <w:szCs w:val="20"/>
              </w:rPr>
              <w:t>1.0</w:t>
            </w:r>
          </w:p>
        </w:tc>
        <w:tc>
          <w:tcPr>
            <w:tcW w:w="1106" w:type="dxa"/>
          </w:tcPr>
          <w:p w14:paraId="5DE29E50" w14:textId="38617207" w:rsidR="00D876BF" w:rsidRPr="00624006" w:rsidRDefault="001C61E9" w:rsidP="00ED47FA">
            <w:pPr>
              <w:jc w:val="center"/>
              <w:rPr>
                <w:sz w:val="20"/>
                <w:szCs w:val="20"/>
              </w:rPr>
            </w:pPr>
            <w:r>
              <w:rPr>
                <w:sz w:val="20"/>
                <w:szCs w:val="20"/>
              </w:rPr>
              <w:t>08/04</w:t>
            </w:r>
            <w:r w:rsidR="00D876BF">
              <w:rPr>
                <w:sz w:val="20"/>
                <w:szCs w:val="20"/>
              </w:rPr>
              <w:t>/16</w:t>
            </w:r>
          </w:p>
        </w:tc>
        <w:tc>
          <w:tcPr>
            <w:tcW w:w="5103" w:type="dxa"/>
          </w:tcPr>
          <w:p w14:paraId="59E0539B" w14:textId="09A630B4" w:rsidR="00D876BF" w:rsidRPr="00624006" w:rsidRDefault="00324CD6" w:rsidP="003073C3">
            <w:pPr>
              <w:rPr>
                <w:sz w:val="20"/>
                <w:szCs w:val="20"/>
              </w:rPr>
            </w:pPr>
            <w:r>
              <w:rPr>
                <w:sz w:val="20"/>
                <w:szCs w:val="20"/>
              </w:rPr>
              <w:t>Cette version inclura les fonctionnalité</w:t>
            </w:r>
            <w:r w:rsidR="0049301A">
              <w:rPr>
                <w:sz w:val="20"/>
                <w:szCs w:val="20"/>
              </w:rPr>
              <w:t>s</w:t>
            </w:r>
            <w:r>
              <w:rPr>
                <w:sz w:val="20"/>
                <w:szCs w:val="20"/>
              </w:rPr>
              <w:t xml:space="preserve"> de partage de partition</w:t>
            </w:r>
            <w:r w:rsidR="003073C3">
              <w:rPr>
                <w:sz w:val="20"/>
                <w:szCs w:val="20"/>
              </w:rPr>
              <w:t>s</w:t>
            </w:r>
            <w:r>
              <w:rPr>
                <w:sz w:val="20"/>
                <w:szCs w:val="20"/>
              </w:rPr>
              <w:t xml:space="preserve"> ainsi que de recherche du contenu de la communauté.</w:t>
            </w:r>
          </w:p>
        </w:tc>
        <w:tc>
          <w:tcPr>
            <w:tcW w:w="3686" w:type="dxa"/>
          </w:tcPr>
          <w:p w14:paraId="0DF44B69" w14:textId="6BC6D146" w:rsidR="00D876BF" w:rsidRPr="00505D12" w:rsidRDefault="00D876BF" w:rsidP="00ED47FA">
            <w:pPr>
              <w:rPr>
                <w:b/>
              </w:rPr>
            </w:pPr>
            <w:r>
              <w:rPr>
                <w:b/>
              </w:rPr>
              <w:t>Gestion de la communauté</w:t>
            </w:r>
            <w:r w:rsidRPr="00505D12">
              <w:rPr>
                <w:b/>
              </w:rPr>
              <w:t> :</w:t>
            </w:r>
          </w:p>
          <w:p w14:paraId="6FFDB669" w14:textId="77777777" w:rsidR="00D876BF" w:rsidRDefault="00D876BF" w:rsidP="00D876BF">
            <w:pPr>
              <w:pStyle w:val="Paragraphedeliste"/>
              <w:numPr>
                <w:ilvl w:val="0"/>
                <w:numId w:val="20"/>
              </w:numPr>
            </w:pPr>
            <w:r>
              <w:t>Rechercher un utilisateur</w:t>
            </w:r>
          </w:p>
          <w:p w14:paraId="734BCDFB" w14:textId="77777777" w:rsidR="00D876BF" w:rsidRDefault="00D876BF" w:rsidP="00D876BF">
            <w:pPr>
              <w:pStyle w:val="Paragraphedeliste"/>
              <w:numPr>
                <w:ilvl w:val="0"/>
                <w:numId w:val="20"/>
              </w:numPr>
            </w:pPr>
            <w:r>
              <w:t>Recherche une partition</w:t>
            </w:r>
          </w:p>
          <w:p w14:paraId="3E2A0F7E" w14:textId="77777777" w:rsidR="00D876BF" w:rsidRPr="009C5E25" w:rsidRDefault="00D876BF" w:rsidP="00D876BF">
            <w:pPr>
              <w:pStyle w:val="Paragraphedeliste"/>
              <w:numPr>
                <w:ilvl w:val="0"/>
                <w:numId w:val="20"/>
              </w:numPr>
            </w:pPr>
            <w:r w:rsidRPr="009C5E25">
              <w:t>Consulter un profil utilisateur</w:t>
            </w:r>
          </w:p>
          <w:p w14:paraId="6EA1319B" w14:textId="77777777" w:rsidR="00D876BF" w:rsidRPr="009C5E25" w:rsidRDefault="00D876BF" w:rsidP="00D876BF">
            <w:pPr>
              <w:pStyle w:val="Paragraphedeliste"/>
              <w:numPr>
                <w:ilvl w:val="0"/>
                <w:numId w:val="20"/>
              </w:numPr>
              <w:rPr>
                <w:sz w:val="20"/>
                <w:szCs w:val="20"/>
              </w:rPr>
            </w:pPr>
            <w:r w:rsidRPr="009C5E25">
              <w:t>Ajouter une partition</w:t>
            </w:r>
            <w:r>
              <w:t xml:space="preserve"> en favoris</w:t>
            </w:r>
          </w:p>
          <w:p w14:paraId="38F90989" w14:textId="77777777" w:rsidR="00D876BF" w:rsidRPr="00A315B7" w:rsidRDefault="00D876BF" w:rsidP="00D876BF">
            <w:pPr>
              <w:pStyle w:val="Paragraphedeliste"/>
              <w:numPr>
                <w:ilvl w:val="0"/>
                <w:numId w:val="20"/>
              </w:numPr>
              <w:rPr>
                <w:sz w:val="20"/>
                <w:szCs w:val="20"/>
              </w:rPr>
            </w:pPr>
            <w:r>
              <w:t>S’abonner à un utilisateur</w:t>
            </w:r>
          </w:p>
        </w:tc>
      </w:tr>
    </w:tbl>
    <w:p w14:paraId="02759C34" w14:textId="7569AF59" w:rsidR="00D876BF" w:rsidRDefault="00D876BF" w:rsidP="00D876BF">
      <w:pPr>
        <w:pStyle w:val="Lgende"/>
        <w:jc w:val="center"/>
      </w:pPr>
      <w:bookmarkStart w:id="23" w:name="_Toc435366213"/>
      <w:r>
        <w:t xml:space="preserve">Tableau </w:t>
      </w:r>
      <w:r w:rsidR="001A2E39">
        <w:fldChar w:fldCharType="begin"/>
      </w:r>
      <w:r w:rsidR="001A2E39">
        <w:instrText xml:space="preserve"> SEQ Tableau \* ARABIC </w:instrText>
      </w:r>
      <w:r w:rsidR="001A2E39">
        <w:fldChar w:fldCharType="separate"/>
      </w:r>
      <w:r w:rsidR="00585A76">
        <w:rPr>
          <w:noProof/>
        </w:rPr>
        <w:t>2</w:t>
      </w:r>
      <w:r w:rsidR="001A2E39">
        <w:rPr>
          <w:noProof/>
        </w:rPr>
        <w:fldChar w:fldCharType="end"/>
      </w:r>
      <w:r>
        <w:t xml:space="preserve"> : Plan de release du site web</w:t>
      </w:r>
      <w:bookmarkEnd w:id="23"/>
    </w:p>
    <w:p w14:paraId="74F62412" w14:textId="77777777" w:rsidR="00D876BF" w:rsidRPr="00DD5544" w:rsidRDefault="00D876BF" w:rsidP="00D876BF">
      <w:r>
        <w:br w:type="page"/>
      </w:r>
    </w:p>
    <w:p w14:paraId="21D2B4B0" w14:textId="5F85F680" w:rsidR="00D876BF" w:rsidRDefault="00D876BF" w:rsidP="00D876BF">
      <w:pPr>
        <w:pStyle w:val="Titre2"/>
      </w:pPr>
      <w:bookmarkStart w:id="24" w:name="_Toc435303536"/>
      <w:bookmarkStart w:id="25" w:name="_Toc435280439"/>
      <w:bookmarkStart w:id="26" w:name="_Toc435366193"/>
      <w:r>
        <w:lastRenderedPageBreak/>
        <w:t>Applications mobiles</w:t>
      </w:r>
      <w:bookmarkEnd w:id="24"/>
      <w:bookmarkEnd w:id="25"/>
      <w:bookmarkEnd w:id="26"/>
    </w:p>
    <w:p w14:paraId="314E8463" w14:textId="254EE11D" w:rsidR="007A03D5" w:rsidRPr="007A03D5" w:rsidRDefault="007A03D5" w:rsidP="007A03D5">
      <w:pPr>
        <w:pStyle w:val="ExplainationChapter"/>
      </w:pPr>
      <w:r>
        <w:t>Les applications mobiles resp</w:t>
      </w:r>
      <w:r w:rsidR="007E140E">
        <w:t>ectent le même plan de releases. La séparation en trois tableaux différents facilitera les modifications potentielles à effectuer sur l’un d’entre eux.</w:t>
      </w:r>
    </w:p>
    <w:p w14:paraId="2B6A8EF1" w14:textId="77777777" w:rsidR="00D876BF" w:rsidRDefault="00D876BF" w:rsidP="00D876BF">
      <w:pPr>
        <w:pStyle w:val="Titre3"/>
      </w:pPr>
      <w:r>
        <w:t>Android</w:t>
      </w:r>
    </w:p>
    <w:p w14:paraId="31FA8693" w14:textId="77777777" w:rsidR="00D876BF" w:rsidRPr="00574D2B" w:rsidRDefault="00D876BF" w:rsidP="00D876BF">
      <w:pPr>
        <w:pStyle w:val="Titre4"/>
        <w:numPr>
          <w:ilvl w:val="3"/>
          <w:numId w:val="1"/>
        </w:numPr>
      </w:pPr>
      <w:r>
        <w:t>Plan de release</w:t>
      </w:r>
    </w:p>
    <w:tbl>
      <w:tblPr>
        <w:tblStyle w:val="Style1"/>
        <w:tblW w:w="10774" w:type="dxa"/>
        <w:tblInd w:w="-856" w:type="dxa"/>
        <w:tblLook w:val="04A0" w:firstRow="1" w:lastRow="0" w:firstColumn="1" w:lastColumn="0" w:noHBand="0" w:noVBand="1"/>
      </w:tblPr>
      <w:tblGrid>
        <w:gridCol w:w="879"/>
        <w:gridCol w:w="1182"/>
        <w:gridCol w:w="3610"/>
        <w:gridCol w:w="5103"/>
      </w:tblGrid>
      <w:tr w:rsidR="00D876BF" w14:paraId="405155E1" w14:textId="77777777" w:rsidTr="00ED47FA">
        <w:trPr>
          <w:cnfStyle w:val="100000000000" w:firstRow="1" w:lastRow="0" w:firstColumn="0" w:lastColumn="0" w:oddVBand="0" w:evenVBand="0" w:oddHBand="0" w:evenHBand="0" w:firstRowFirstColumn="0" w:firstRowLastColumn="0" w:lastRowFirstColumn="0" w:lastRowLastColumn="0"/>
        </w:trPr>
        <w:tc>
          <w:tcPr>
            <w:tcW w:w="879" w:type="dxa"/>
            <w:tcBorders>
              <w:top w:val="single" w:sz="4" w:space="0" w:color="auto"/>
              <w:left w:val="single" w:sz="4" w:space="0" w:color="auto"/>
              <w:bottom w:val="single" w:sz="4" w:space="0" w:color="auto"/>
              <w:right w:val="single" w:sz="4" w:space="0" w:color="auto"/>
            </w:tcBorders>
            <w:hideMark/>
          </w:tcPr>
          <w:p w14:paraId="730972C4" w14:textId="77777777" w:rsidR="00D876BF" w:rsidRDefault="00D876BF" w:rsidP="00ED47FA">
            <w:pPr>
              <w:jc w:val="center"/>
              <w:rPr>
                <w:sz w:val="20"/>
                <w:szCs w:val="20"/>
              </w:rPr>
            </w:pPr>
            <w:r>
              <w:rPr>
                <w:sz w:val="20"/>
                <w:szCs w:val="20"/>
              </w:rPr>
              <w:t>Numéro de version</w:t>
            </w:r>
          </w:p>
        </w:tc>
        <w:tc>
          <w:tcPr>
            <w:tcW w:w="1182" w:type="dxa"/>
            <w:tcBorders>
              <w:top w:val="single" w:sz="4" w:space="0" w:color="auto"/>
              <w:left w:val="single" w:sz="4" w:space="0" w:color="auto"/>
              <w:bottom w:val="single" w:sz="4" w:space="0" w:color="auto"/>
              <w:right w:val="single" w:sz="4" w:space="0" w:color="auto"/>
            </w:tcBorders>
            <w:hideMark/>
          </w:tcPr>
          <w:p w14:paraId="4C84C057" w14:textId="77777777" w:rsidR="00D876BF" w:rsidRDefault="00D876BF" w:rsidP="00ED47FA">
            <w:pPr>
              <w:jc w:val="center"/>
              <w:rPr>
                <w:sz w:val="20"/>
                <w:szCs w:val="20"/>
              </w:rPr>
            </w:pPr>
            <w:r>
              <w:rPr>
                <w:sz w:val="20"/>
                <w:szCs w:val="20"/>
              </w:rPr>
              <w:t>Date de sortie prévue</w:t>
            </w:r>
          </w:p>
        </w:tc>
        <w:tc>
          <w:tcPr>
            <w:tcW w:w="3610" w:type="dxa"/>
            <w:tcBorders>
              <w:top w:val="single" w:sz="4" w:space="0" w:color="auto"/>
              <w:left w:val="single" w:sz="4" w:space="0" w:color="auto"/>
              <w:bottom w:val="single" w:sz="4" w:space="0" w:color="auto"/>
              <w:right w:val="single" w:sz="4" w:space="0" w:color="auto"/>
            </w:tcBorders>
            <w:hideMark/>
          </w:tcPr>
          <w:p w14:paraId="1BD39C41" w14:textId="77777777" w:rsidR="00D876BF" w:rsidRDefault="00D876BF" w:rsidP="00ED47FA">
            <w:pPr>
              <w:jc w:val="center"/>
              <w:rPr>
                <w:sz w:val="20"/>
                <w:szCs w:val="20"/>
              </w:rPr>
            </w:pPr>
            <w:r>
              <w:rPr>
                <w:sz w:val="20"/>
                <w:szCs w:val="20"/>
              </w:rPr>
              <w:t>Description</w:t>
            </w:r>
          </w:p>
        </w:tc>
        <w:tc>
          <w:tcPr>
            <w:tcW w:w="5103" w:type="dxa"/>
            <w:tcBorders>
              <w:top w:val="single" w:sz="4" w:space="0" w:color="auto"/>
              <w:left w:val="single" w:sz="4" w:space="0" w:color="auto"/>
              <w:bottom w:val="single" w:sz="4" w:space="0" w:color="auto"/>
              <w:right w:val="single" w:sz="4" w:space="0" w:color="auto"/>
            </w:tcBorders>
            <w:hideMark/>
          </w:tcPr>
          <w:p w14:paraId="201E2A81" w14:textId="77777777" w:rsidR="00D876BF" w:rsidRDefault="00D876BF" w:rsidP="00ED47FA">
            <w:pPr>
              <w:jc w:val="center"/>
              <w:rPr>
                <w:sz w:val="20"/>
                <w:szCs w:val="20"/>
              </w:rPr>
            </w:pPr>
            <w:r>
              <w:rPr>
                <w:sz w:val="20"/>
                <w:szCs w:val="20"/>
              </w:rPr>
              <w:t>Fonctionnalités ajoutées</w:t>
            </w:r>
          </w:p>
        </w:tc>
      </w:tr>
      <w:tr w:rsidR="00D876BF" w14:paraId="53BF8D93" w14:textId="77777777" w:rsidTr="00ED47FA">
        <w:tc>
          <w:tcPr>
            <w:tcW w:w="879" w:type="dxa"/>
            <w:tcBorders>
              <w:top w:val="single" w:sz="4" w:space="0" w:color="auto"/>
              <w:left w:val="single" w:sz="4" w:space="0" w:color="auto"/>
              <w:bottom w:val="single" w:sz="4" w:space="0" w:color="auto"/>
              <w:right w:val="single" w:sz="4" w:space="0" w:color="auto"/>
            </w:tcBorders>
            <w:hideMark/>
          </w:tcPr>
          <w:p w14:paraId="0B58695D" w14:textId="77777777" w:rsidR="00D876BF" w:rsidRDefault="00D876BF" w:rsidP="00ED47FA">
            <w:pPr>
              <w:rPr>
                <w:sz w:val="20"/>
                <w:szCs w:val="20"/>
              </w:rPr>
            </w:pPr>
            <w:r>
              <w:rPr>
                <w:sz w:val="20"/>
                <w:szCs w:val="20"/>
              </w:rPr>
              <w:t>1.0</w:t>
            </w:r>
          </w:p>
        </w:tc>
        <w:tc>
          <w:tcPr>
            <w:tcW w:w="1182" w:type="dxa"/>
            <w:tcBorders>
              <w:top w:val="single" w:sz="4" w:space="0" w:color="auto"/>
              <w:left w:val="single" w:sz="4" w:space="0" w:color="auto"/>
              <w:bottom w:val="single" w:sz="4" w:space="0" w:color="auto"/>
              <w:right w:val="single" w:sz="4" w:space="0" w:color="auto"/>
            </w:tcBorders>
            <w:hideMark/>
          </w:tcPr>
          <w:p w14:paraId="59CED958" w14:textId="77777777" w:rsidR="00D876BF" w:rsidRDefault="00D876BF" w:rsidP="00ED47FA">
            <w:pPr>
              <w:rPr>
                <w:sz w:val="20"/>
                <w:szCs w:val="20"/>
              </w:rPr>
            </w:pPr>
            <w:r>
              <w:rPr>
                <w:sz w:val="20"/>
                <w:szCs w:val="20"/>
              </w:rPr>
              <w:t>4/08/2016</w:t>
            </w:r>
          </w:p>
        </w:tc>
        <w:tc>
          <w:tcPr>
            <w:tcW w:w="3610" w:type="dxa"/>
            <w:tcBorders>
              <w:top w:val="single" w:sz="4" w:space="0" w:color="auto"/>
              <w:left w:val="single" w:sz="4" w:space="0" w:color="auto"/>
              <w:bottom w:val="single" w:sz="4" w:space="0" w:color="auto"/>
              <w:right w:val="single" w:sz="4" w:space="0" w:color="auto"/>
            </w:tcBorders>
            <w:hideMark/>
          </w:tcPr>
          <w:p w14:paraId="6F74E686" w14:textId="77777777" w:rsidR="00D876BF" w:rsidRDefault="00D876BF" w:rsidP="00ED47FA">
            <w:pPr>
              <w:rPr>
                <w:sz w:val="20"/>
                <w:szCs w:val="20"/>
              </w:rPr>
            </w:pPr>
            <w:r>
              <w:rPr>
                <w:sz w:val="20"/>
                <w:szCs w:val="20"/>
              </w:rPr>
              <w:t>Cette version sera la première version de l’application Android. Elle sortira en même temps que la première version du logiciel. Aucune version n’est prévus avant car la gestion des partitions ne sera pas utilisé sans le logiciel et l’aspect communautaire ne sera pas assez poussez pour se suffire à lui seul.</w:t>
            </w:r>
          </w:p>
        </w:tc>
        <w:tc>
          <w:tcPr>
            <w:tcW w:w="5103" w:type="dxa"/>
            <w:tcBorders>
              <w:top w:val="single" w:sz="4" w:space="0" w:color="auto"/>
              <w:left w:val="single" w:sz="4" w:space="0" w:color="auto"/>
              <w:bottom w:val="single" w:sz="4" w:space="0" w:color="auto"/>
              <w:right w:val="single" w:sz="4" w:space="0" w:color="auto"/>
            </w:tcBorders>
            <w:hideMark/>
          </w:tcPr>
          <w:p w14:paraId="72BC8F8C" w14:textId="77777777" w:rsidR="00D876BF" w:rsidRDefault="00D876BF" w:rsidP="00D876BF">
            <w:pPr>
              <w:pStyle w:val="Paragraphedeliste"/>
              <w:numPr>
                <w:ilvl w:val="0"/>
                <w:numId w:val="25"/>
              </w:numPr>
              <w:rPr>
                <w:sz w:val="20"/>
                <w:szCs w:val="20"/>
              </w:rPr>
            </w:pPr>
            <w:r>
              <w:rPr>
                <w:sz w:val="20"/>
                <w:szCs w:val="20"/>
              </w:rPr>
              <w:t>Création et connexion à un compte utilisateur</w:t>
            </w:r>
          </w:p>
          <w:p w14:paraId="46DBEB37" w14:textId="77777777" w:rsidR="00D876BF" w:rsidRDefault="00D876BF" w:rsidP="00D876BF">
            <w:pPr>
              <w:pStyle w:val="Paragraphedeliste"/>
              <w:numPr>
                <w:ilvl w:val="0"/>
                <w:numId w:val="25"/>
              </w:numPr>
              <w:rPr>
                <w:sz w:val="20"/>
                <w:szCs w:val="20"/>
              </w:rPr>
            </w:pPr>
            <w:r>
              <w:rPr>
                <w:sz w:val="20"/>
                <w:szCs w:val="20"/>
              </w:rPr>
              <w:t>Gestion des informations personnelles</w:t>
            </w:r>
          </w:p>
          <w:p w14:paraId="7DDB7278" w14:textId="77777777" w:rsidR="00D876BF" w:rsidRDefault="00D876BF" w:rsidP="00D876BF">
            <w:pPr>
              <w:pStyle w:val="Paragraphedeliste"/>
              <w:numPr>
                <w:ilvl w:val="0"/>
                <w:numId w:val="25"/>
              </w:numPr>
              <w:rPr>
                <w:sz w:val="20"/>
                <w:szCs w:val="20"/>
              </w:rPr>
            </w:pPr>
            <w:r>
              <w:rPr>
                <w:sz w:val="20"/>
                <w:szCs w:val="20"/>
              </w:rPr>
              <w:t>Consultation des partitions de l’utilisateur</w:t>
            </w:r>
          </w:p>
          <w:p w14:paraId="66C36F76" w14:textId="77777777" w:rsidR="00D876BF" w:rsidRDefault="00D876BF" w:rsidP="00D876BF">
            <w:pPr>
              <w:pStyle w:val="Paragraphedeliste"/>
              <w:numPr>
                <w:ilvl w:val="0"/>
                <w:numId w:val="25"/>
              </w:numPr>
              <w:rPr>
                <w:sz w:val="20"/>
                <w:szCs w:val="20"/>
              </w:rPr>
            </w:pPr>
            <w:r>
              <w:rPr>
                <w:sz w:val="20"/>
                <w:szCs w:val="20"/>
              </w:rPr>
              <w:t>Gestion des partitions favorites de l’utilisateur</w:t>
            </w:r>
          </w:p>
          <w:p w14:paraId="7297E418" w14:textId="77777777" w:rsidR="00D876BF" w:rsidRDefault="00D876BF" w:rsidP="00D876BF">
            <w:pPr>
              <w:pStyle w:val="Paragraphedeliste"/>
              <w:numPr>
                <w:ilvl w:val="0"/>
                <w:numId w:val="25"/>
              </w:numPr>
              <w:rPr>
                <w:sz w:val="20"/>
                <w:szCs w:val="20"/>
              </w:rPr>
            </w:pPr>
            <w:r>
              <w:rPr>
                <w:sz w:val="20"/>
                <w:szCs w:val="20"/>
              </w:rPr>
              <w:t>Gestion des abonnements de l’utilisateur</w:t>
            </w:r>
          </w:p>
          <w:p w14:paraId="481671F1" w14:textId="77777777" w:rsidR="00D876BF" w:rsidRDefault="00D876BF" w:rsidP="00D876BF">
            <w:pPr>
              <w:pStyle w:val="Paragraphedeliste"/>
              <w:numPr>
                <w:ilvl w:val="0"/>
                <w:numId w:val="25"/>
              </w:numPr>
              <w:rPr>
                <w:sz w:val="20"/>
                <w:szCs w:val="20"/>
              </w:rPr>
            </w:pPr>
            <w:r>
              <w:rPr>
                <w:sz w:val="20"/>
                <w:szCs w:val="20"/>
              </w:rPr>
              <w:t>Recherche d’utilisateur</w:t>
            </w:r>
          </w:p>
          <w:p w14:paraId="201E02E5" w14:textId="77777777" w:rsidR="00D876BF" w:rsidRDefault="00D876BF" w:rsidP="00D876BF">
            <w:pPr>
              <w:pStyle w:val="Paragraphedeliste"/>
              <w:numPr>
                <w:ilvl w:val="0"/>
                <w:numId w:val="25"/>
              </w:numPr>
              <w:rPr>
                <w:sz w:val="20"/>
                <w:szCs w:val="20"/>
              </w:rPr>
            </w:pPr>
            <w:r>
              <w:rPr>
                <w:sz w:val="20"/>
                <w:szCs w:val="20"/>
              </w:rPr>
              <w:t>Recherche de partition</w:t>
            </w:r>
          </w:p>
          <w:p w14:paraId="3A61C496" w14:textId="77777777" w:rsidR="00D876BF" w:rsidRDefault="00D876BF" w:rsidP="00D876BF">
            <w:pPr>
              <w:pStyle w:val="Paragraphedeliste"/>
              <w:numPr>
                <w:ilvl w:val="0"/>
                <w:numId w:val="25"/>
              </w:numPr>
              <w:rPr>
                <w:sz w:val="20"/>
                <w:szCs w:val="20"/>
              </w:rPr>
            </w:pPr>
            <w:r>
              <w:rPr>
                <w:sz w:val="20"/>
                <w:szCs w:val="20"/>
              </w:rPr>
              <w:t>Lecture sonore d’une partition</w:t>
            </w:r>
          </w:p>
        </w:tc>
      </w:tr>
      <w:tr w:rsidR="00D876BF" w14:paraId="1D2C079E" w14:textId="77777777" w:rsidTr="00ED47FA">
        <w:tc>
          <w:tcPr>
            <w:tcW w:w="879" w:type="dxa"/>
            <w:tcBorders>
              <w:top w:val="single" w:sz="4" w:space="0" w:color="auto"/>
              <w:left w:val="single" w:sz="4" w:space="0" w:color="auto"/>
              <w:bottom w:val="single" w:sz="4" w:space="0" w:color="auto"/>
              <w:right w:val="single" w:sz="4" w:space="0" w:color="auto"/>
            </w:tcBorders>
            <w:hideMark/>
          </w:tcPr>
          <w:p w14:paraId="76A72D7F" w14:textId="77777777" w:rsidR="00D876BF" w:rsidRDefault="00D876BF" w:rsidP="00ED47FA">
            <w:pPr>
              <w:rPr>
                <w:sz w:val="20"/>
                <w:szCs w:val="20"/>
              </w:rPr>
            </w:pPr>
            <w:r>
              <w:rPr>
                <w:sz w:val="20"/>
                <w:szCs w:val="20"/>
              </w:rPr>
              <w:t>2.0</w:t>
            </w:r>
          </w:p>
        </w:tc>
        <w:tc>
          <w:tcPr>
            <w:tcW w:w="1182" w:type="dxa"/>
            <w:tcBorders>
              <w:top w:val="single" w:sz="4" w:space="0" w:color="auto"/>
              <w:left w:val="single" w:sz="4" w:space="0" w:color="auto"/>
              <w:bottom w:val="single" w:sz="4" w:space="0" w:color="auto"/>
              <w:right w:val="single" w:sz="4" w:space="0" w:color="auto"/>
            </w:tcBorders>
            <w:hideMark/>
          </w:tcPr>
          <w:p w14:paraId="06894CF6" w14:textId="77777777" w:rsidR="00D876BF" w:rsidRDefault="00D876BF" w:rsidP="00ED47FA">
            <w:pPr>
              <w:rPr>
                <w:sz w:val="20"/>
                <w:szCs w:val="20"/>
              </w:rPr>
            </w:pPr>
            <w:r>
              <w:rPr>
                <w:sz w:val="20"/>
                <w:szCs w:val="20"/>
              </w:rPr>
              <w:t>30/03/2017</w:t>
            </w:r>
          </w:p>
        </w:tc>
        <w:tc>
          <w:tcPr>
            <w:tcW w:w="3610" w:type="dxa"/>
            <w:tcBorders>
              <w:top w:val="single" w:sz="4" w:space="0" w:color="auto"/>
              <w:left w:val="single" w:sz="4" w:space="0" w:color="auto"/>
              <w:bottom w:val="single" w:sz="4" w:space="0" w:color="auto"/>
              <w:right w:val="single" w:sz="4" w:space="0" w:color="auto"/>
            </w:tcBorders>
            <w:hideMark/>
          </w:tcPr>
          <w:p w14:paraId="5C5A3B87" w14:textId="049AA285" w:rsidR="00D876BF" w:rsidRDefault="00D876BF" w:rsidP="00ED47FA">
            <w:pPr>
              <w:rPr>
                <w:sz w:val="20"/>
                <w:szCs w:val="20"/>
              </w:rPr>
            </w:pPr>
            <w:r>
              <w:rPr>
                <w:sz w:val="20"/>
                <w:szCs w:val="20"/>
              </w:rPr>
              <w:t xml:space="preserve">Cette version sera tournée vers les fonctionnalités communautaires et commencera son approche vers </w:t>
            </w:r>
            <w:r w:rsidR="00324CD6">
              <w:rPr>
                <w:sz w:val="20"/>
                <w:szCs w:val="20"/>
              </w:rPr>
              <w:t>l’implémentation des</w:t>
            </w:r>
            <w:r>
              <w:rPr>
                <w:sz w:val="20"/>
                <w:szCs w:val="20"/>
              </w:rPr>
              <w:t xml:space="preserve"> fonctionnalités d’édition de partitions.</w:t>
            </w:r>
          </w:p>
        </w:tc>
        <w:tc>
          <w:tcPr>
            <w:tcW w:w="5103" w:type="dxa"/>
            <w:tcBorders>
              <w:top w:val="single" w:sz="4" w:space="0" w:color="auto"/>
              <w:left w:val="single" w:sz="4" w:space="0" w:color="auto"/>
              <w:bottom w:val="single" w:sz="4" w:space="0" w:color="auto"/>
              <w:right w:val="single" w:sz="4" w:space="0" w:color="auto"/>
            </w:tcBorders>
            <w:hideMark/>
          </w:tcPr>
          <w:p w14:paraId="0CAA92CC" w14:textId="77777777" w:rsidR="00D876BF" w:rsidRDefault="00D876BF" w:rsidP="00D876BF">
            <w:pPr>
              <w:pStyle w:val="Paragraphedeliste"/>
              <w:numPr>
                <w:ilvl w:val="0"/>
                <w:numId w:val="26"/>
              </w:numPr>
              <w:rPr>
                <w:sz w:val="20"/>
                <w:szCs w:val="20"/>
              </w:rPr>
            </w:pPr>
            <w:r>
              <w:rPr>
                <w:sz w:val="20"/>
                <w:szCs w:val="20"/>
              </w:rPr>
              <w:t>Correction de bugs</w:t>
            </w:r>
          </w:p>
          <w:p w14:paraId="06CE4D0B" w14:textId="77777777" w:rsidR="00D876BF" w:rsidRDefault="00D876BF" w:rsidP="00D876BF">
            <w:pPr>
              <w:pStyle w:val="Paragraphedeliste"/>
              <w:numPr>
                <w:ilvl w:val="0"/>
                <w:numId w:val="26"/>
              </w:numPr>
              <w:rPr>
                <w:sz w:val="20"/>
                <w:szCs w:val="20"/>
              </w:rPr>
            </w:pPr>
            <w:r>
              <w:rPr>
                <w:sz w:val="20"/>
                <w:szCs w:val="20"/>
              </w:rPr>
              <w:t>Commenter les partitions</w:t>
            </w:r>
          </w:p>
          <w:p w14:paraId="336E4390" w14:textId="77777777" w:rsidR="00D876BF" w:rsidRDefault="00D876BF" w:rsidP="00D876BF">
            <w:pPr>
              <w:pStyle w:val="Paragraphedeliste"/>
              <w:numPr>
                <w:ilvl w:val="0"/>
                <w:numId w:val="26"/>
              </w:numPr>
              <w:rPr>
                <w:sz w:val="20"/>
                <w:szCs w:val="20"/>
              </w:rPr>
            </w:pPr>
            <w:r>
              <w:rPr>
                <w:sz w:val="20"/>
                <w:szCs w:val="20"/>
              </w:rPr>
              <w:t>Envoie de message à d’autre utilisateur</w:t>
            </w:r>
          </w:p>
          <w:p w14:paraId="2822B75E" w14:textId="77777777" w:rsidR="00D876BF" w:rsidRDefault="00D876BF" w:rsidP="00D876BF">
            <w:pPr>
              <w:pStyle w:val="Paragraphedeliste"/>
              <w:numPr>
                <w:ilvl w:val="0"/>
                <w:numId w:val="26"/>
              </w:numPr>
              <w:rPr>
                <w:sz w:val="20"/>
                <w:szCs w:val="20"/>
              </w:rPr>
            </w:pPr>
            <w:r>
              <w:rPr>
                <w:sz w:val="20"/>
                <w:szCs w:val="20"/>
              </w:rPr>
              <w:t>Lecture d’une partition</w:t>
            </w:r>
          </w:p>
          <w:p w14:paraId="56E152A2" w14:textId="77777777" w:rsidR="00D876BF" w:rsidRDefault="00D876BF" w:rsidP="00D876BF">
            <w:pPr>
              <w:pStyle w:val="Paragraphedeliste"/>
              <w:numPr>
                <w:ilvl w:val="0"/>
                <w:numId w:val="26"/>
              </w:numPr>
              <w:rPr>
                <w:sz w:val="20"/>
                <w:szCs w:val="20"/>
              </w:rPr>
            </w:pPr>
            <w:r>
              <w:rPr>
                <w:sz w:val="20"/>
                <w:szCs w:val="20"/>
              </w:rPr>
              <w:t>Téléchargement d’une partition depuis le serveur sous format PDF</w:t>
            </w:r>
          </w:p>
        </w:tc>
      </w:tr>
      <w:tr w:rsidR="00D876BF" w14:paraId="27D832A5" w14:textId="77777777" w:rsidTr="00ED47FA">
        <w:tc>
          <w:tcPr>
            <w:tcW w:w="879" w:type="dxa"/>
            <w:tcBorders>
              <w:top w:val="single" w:sz="4" w:space="0" w:color="auto"/>
              <w:left w:val="single" w:sz="4" w:space="0" w:color="auto"/>
              <w:bottom w:val="single" w:sz="4" w:space="0" w:color="auto"/>
              <w:right w:val="single" w:sz="4" w:space="0" w:color="auto"/>
            </w:tcBorders>
            <w:hideMark/>
          </w:tcPr>
          <w:p w14:paraId="3D2CE80E" w14:textId="77777777" w:rsidR="00D876BF" w:rsidRDefault="00D876BF" w:rsidP="00ED47FA">
            <w:pPr>
              <w:rPr>
                <w:sz w:val="20"/>
                <w:szCs w:val="20"/>
              </w:rPr>
            </w:pPr>
            <w:r>
              <w:rPr>
                <w:sz w:val="20"/>
                <w:szCs w:val="20"/>
              </w:rPr>
              <w:t>3.0</w:t>
            </w:r>
          </w:p>
        </w:tc>
        <w:tc>
          <w:tcPr>
            <w:tcW w:w="1182" w:type="dxa"/>
            <w:tcBorders>
              <w:top w:val="single" w:sz="4" w:space="0" w:color="auto"/>
              <w:left w:val="single" w:sz="4" w:space="0" w:color="auto"/>
              <w:bottom w:val="single" w:sz="4" w:space="0" w:color="auto"/>
              <w:right w:val="single" w:sz="4" w:space="0" w:color="auto"/>
            </w:tcBorders>
            <w:hideMark/>
          </w:tcPr>
          <w:p w14:paraId="7ECF28A4" w14:textId="77777777" w:rsidR="00D876BF" w:rsidRDefault="00D876BF" w:rsidP="00ED47FA">
            <w:pPr>
              <w:rPr>
                <w:sz w:val="20"/>
                <w:szCs w:val="20"/>
              </w:rPr>
            </w:pPr>
            <w:r>
              <w:rPr>
                <w:sz w:val="20"/>
                <w:szCs w:val="20"/>
              </w:rPr>
              <w:t>30/09/2017</w:t>
            </w:r>
          </w:p>
        </w:tc>
        <w:tc>
          <w:tcPr>
            <w:tcW w:w="3610" w:type="dxa"/>
            <w:tcBorders>
              <w:top w:val="single" w:sz="4" w:space="0" w:color="auto"/>
              <w:left w:val="single" w:sz="4" w:space="0" w:color="auto"/>
              <w:bottom w:val="single" w:sz="4" w:space="0" w:color="auto"/>
              <w:right w:val="single" w:sz="4" w:space="0" w:color="auto"/>
            </w:tcBorders>
            <w:hideMark/>
          </w:tcPr>
          <w:p w14:paraId="6C570753" w14:textId="77777777" w:rsidR="00D876BF" w:rsidRDefault="00D876BF" w:rsidP="00ED47FA">
            <w:pPr>
              <w:rPr>
                <w:sz w:val="20"/>
                <w:szCs w:val="20"/>
              </w:rPr>
            </w:pPr>
            <w:r>
              <w:rPr>
                <w:sz w:val="20"/>
                <w:szCs w:val="20"/>
              </w:rPr>
              <w:t>Cette version rapprochera les fonctionnalités de lecture et d’édition de partition du logiciel et de l’application Android.</w:t>
            </w:r>
          </w:p>
        </w:tc>
        <w:tc>
          <w:tcPr>
            <w:tcW w:w="5103" w:type="dxa"/>
            <w:tcBorders>
              <w:top w:val="single" w:sz="4" w:space="0" w:color="auto"/>
              <w:left w:val="single" w:sz="4" w:space="0" w:color="auto"/>
              <w:bottom w:val="single" w:sz="4" w:space="0" w:color="auto"/>
              <w:right w:val="single" w:sz="4" w:space="0" w:color="auto"/>
            </w:tcBorders>
            <w:hideMark/>
          </w:tcPr>
          <w:p w14:paraId="61C0DCC8" w14:textId="77777777" w:rsidR="00D876BF" w:rsidRDefault="00D876BF" w:rsidP="00D876BF">
            <w:pPr>
              <w:numPr>
                <w:ilvl w:val="0"/>
                <w:numId w:val="27"/>
              </w:numPr>
              <w:contextualSpacing/>
              <w:jc w:val="left"/>
              <w:rPr>
                <w:sz w:val="20"/>
                <w:szCs w:val="20"/>
              </w:rPr>
            </w:pPr>
            <w:r>
              <w:rPr>
                <w:sz w:val="20"/>
                <w:szCs w:val="20"/>
              </w:rPr>
              <w:t>Correction de bugs</w:t>
            </w:r>
          </w:p>
          <w:p w14:paraId="3EE2D892" w14:textId="4B3FA100" w:rsidR="00D876BF" w:rsidRDefault="00D876BF" w:rsidP="00D876BF">
            <w:pPr>
              <w:numPr>
                <w:ilvl w:val="0"/>
                <w:numId w:val="27"/>
              </w:numPr>
              <w:contextualSpacing/>
              <w:jc w:val="left"/>
              <w:rPr>
                <w:sz w:val="20"/>
                <w:szCs w:val="20"/>
              </w:rPr>
            </w:pPr>
            <w:r>
              <w:rPr>
                <w:sz w:val="20"/>
                <w:szCs w:val="20"/>
              </w:rPr>
              <w:t>Création d’un projet Music</w:t>
            </w:r>
            <w:r w:rsidR="001C61E9">
              <w:rPr>
                <w:sz w:val="20"/>
                <w:szCs w:val="20"/>
              </w:rPr>
              <w:t xml:space="preserve"> </w:t>
            </w:r>
            <w:proofErr w:type="spellStart"/>
            <w:r>
              <w:rPr>
                <w:sz w:val="20"/>
                <w:szCs w:val="20"/>
              </w:rPr>
              <w:t>Sheet</w:t>
            </w:r>
            <w:proofErr w:type="spellEnd"/>
            <w:r w:rsidR="001C61E9">
              <w:rPr>
                <w:sz w:val="20"/>
                <w:szCs w:val="20"/>
              </w:rPr>
              <w:t xml:space="preserve"> </w:t>
            </w:r>
            <w:proofErr w:type="spellStart"/>
            <w:r>
              <w:rPr>
                <w:sz w:val="20"/>
                <w:szCs w:val="20"/>
              </w:rPr>
              <w:t>Writer</w:t>
            </w:r>
            <w:proofErr w:type="spellEnd"/>
          </w:p>
          <w:p w14:paraId="1F9B32CE" w14:textId="77777777" w:rsidR="00D876BF" w:rsidRDefault="00D876BF" w:rsidP="00D876BF">
            <w:pPr>
              <w:numPr>
                <w:ilvl w:val="0"/>
                <w:numId w:val="27"/>
              </w:numPr>
              <w:contextualSpacing/>
              <w:jc w:val="left"/>
              <w:rPr>
                <w:sz w:val="20"/>
                <w:szCs w:val="20"/>
              </w:rPr>
            </w:pPr>
            <w:r>
              <w:rPr>
                <w:sz w:val="20"/>
                <w:szCs w:val="20"/>
              </w:rPr>
              <w:t>Edition « note-à-note » d’une partition</w:t>
            </w:r>
          </w:p>
          <w:p w14:paraId="1FF8D38B" w14:textId="7DEF3825" w:rsidR="00D876BF" w:rsidRDefault="00D876BF" w:rsidP="00D876BF">
            <w:pPr>
              <w:numPr>
                <w:ilvl w:val="0"/>
                <w:numId w:val="27"/>
              </w:numPr>
              <w:contextualSpacing/>
              <w:jc w:val="left"/>
              <w:rPr>
                <w:sz w:val="20"/>
                <w:szCs w:val="20"/>
              </w:rPr>
            </w:pPr>
            <w:r>
              <w:rPr>
                <w:sz w:val="20"/>
                <w:szCs w:val="20"/>
              </w:rPr>
              <w:t>Téléchargement d’une partition vers et depuis le serveur sous forme de projet Music</w:t>
            </w:r>
            <w:r w:rsidR="007A03D5">
              <w:rPr>
                <w:sz w:val="20"/>
                <w:szCs w:val="20"/>
              </w:rPr>
              <w:t xml:space="preserve"> </w:t>
            </w:r>
            <w:proofErr w:type="spellStart"/>
            <w:r>
              <w:rPr>
                <w:sz w:val="20"/>
                <w:szCs w:val="20"/>
              </w:rPr>
              <w:t>Sheet</w:t>
            </w:r>
            <w:proofErr w:type="spellEnd"/>
            <w:r w:rsidR="007A03D5">
              <w:rPr>
                <w:sz w:val="20"/>
                <w:szCs w:val="20"/>
              </w:rPr>
              <w:t xml:space="preserve"> </w:t>
            </w:r>
            <w:proofErr w:type="spellStart"/>
            <w:r>
              <w:rPr>
                <w:sz w:val="20"/>
                <w:szCs w:val="20"/>
              </w:rPr>
              <w:t>Writer</w:t>
            </w:r>
            <w:proofErr w:type="spellEnd"/>
          </w:p>
        </w:tc>
      </w:tr>
    </w:tbl>
    <w:p w14:paraId="2C1BB1CB" w14:textId="2EAF133B" w:rsidR="00D876BF" w:rsidRDefault="00D876BF" w:rsidP="00D876BF">
      <w:pPr>
        <w:pStyle w:val="Lgende"/>
        <w:jc w:val="center"/>
      </w:pPr>
      <w:bookmarkStart w:id="27" w:name="_Toc435366214"/>
      <w:r>
        <w:t xml:space="preserve">Tableau </w:t>
      </w:r>
      <w:r w:rsidR="001A2E39">
        <w:fldChar w:fldCharType="begin"/>
      </w:r>
      <w:r w:rsidR="001A2E39">
        <w:instrText xml:space="preserve"> SEQ Tableau \* ARABIC </w:instrText>
      </w:r>
      <w:r w:rsidR="001A2E39">
        <w:fldChar w:fldCharType="separate"/>
      </w:r>
      <w:r w:rsidR="00585A76">
        <w:rPr>
          <w:noProof/>
        </w:rPr>
        <w:t>3</w:t>
      </w:r>
      <w:r w:rsidR="001A2E39">
        <w:rPr>
          <w:noProof/>
        </w:rPr>
        <w:fldChar w:fldCharType="end"/>
      </w:r>
      <w:r>
        <w:t xml:space="preserve"> : Plan de release de l'application Android</w:t>
      </w:r>
      <w:bookmarkEnd w:id="27"/>
    </w:p>
    <w:p w14:paraId="3D808805" w14:textId="77777777" w:rsidR="00D876BF" w:rsidRPr="00574D2B" w:rsidRDefault="00D876BF" w:rsidP="00D876BF">
      <w:r>
        <w:br w:type="page"/>
      </w:r>
    </w:p>
    <w:p w14:paraId="06EF0867" w14:textId="75C92E18" w:rsidR="00D876BF" w:rsidRDefault="009C075B" w:rsidP="00D876BF">
      <w:pPr>
        <w:pStyle w:val="Titre3"/>
      </w:pPr>
      <w:proofErr w:type="gramStart"/>
      <w:r>
        <w:lastRenderedPageBreak/>
        <w:t>i</w:t>
      </w:r>
      <w:r w:rsidR="00FD6BFE">
        <w:t>Phone</w:t>
      </w:r>
      <w:proofErr w:type="gramEnd"/>
    </w:p>
    <w:p w14:paraId="1B221011" w14:textId="77777777" w:rsidR="00D876BF" w:rsidRPr="00574D2B" w:rsidRDefault="00D876BF" w:rsidP="00D876BF">
      <w:pPr>
        <w:pStyle w:val="Titre4"/>
        <w:numPr>
          <w:ilvl w:val="3"/>
          <w:numId w:val="1"/>
        </w:numPr>
      </w:pPr>
      <w:r>
        <w:t>Plan de release</w:t>
      </w:r>
    </w:p>
    <w:tbl>
      <w:tblPr>
        <w:tblStyle w:val="Style1"/>
        <w:tblW w:w="10774" w:type="dxa"/>
        <w:tblInd w:w="-856" w:type="dxa"/>
        <w:tblLook w:val="04A0" w:firstRow="1" w:lastRow="0" w:firstColumn="1" w:lastColumn="0" w:noHBand="0" w:noVBand="1"/>
      </w:tblPr>
      <w:tblGrid>
        <w:gridCol w:w="879"/>
        <w:gridCol w:w="1182"/>
        <w:gridCol w:w="3610"/>
        <w:gridCol w:w="5103"/>
      </w:tblGrid>
      <w:tr w:rsidR="00D876BF" w14:paraId="0C163F8E" w14:textId="77777777" w:rsidTr="00ED47FA">
        <w:trPr>
          <w:cnfStyle w:val="100000000000" w:firstRow="1" w:lastRow="0" w:firstColumn="0" w:lastColumn="0" w:oddVBand="0" w:evenVBand="0" w:oddHBand="0" w:evenHBand="0" w:firstRowFirstColumn="0" w:firstRowLastColumn="0" w:lastRowFirstColumn="0" w:lastRowLastColumn="0"/>
        </w:trPr>
        <w:tc>
          <w:tcPr>
            <w:tcW w:w="879" w:type="dxa"/>
            <w:tcBorders>
              <w:top w:val="single" w:sz="4" w:space="0" w:color="auto"/>
              <w:left w:val="single" w:sz="4" w:space="0" w:color="auto"/>
              <w:bottom w:val="single" w:sz="4" w:space="0" w:color="auto"/>
              <w:right w:val="single" w:sz="4" w:space="0" w:color="auto"/>
            </w:tcBorders>
            <w:hideMark/>
          </w:tcPr>
          <w:p w14:paraId="04CF1BF2" w14:textId="77777777" w:rsidR="00D876BF" w:rsidRDefault="00D876BF" w:rsidP="00ED47FA">
            <w:pPr>
              <w:jc w:val="center"/>
              <w:rPr>
                <w:sz w:val="20"/>
                <w:szCs w:val="20"/>
              </w:rPr>
            </w:pPr>
            <w:r>
              <w:rPr>
                <w:sz w:val="20"/>
                <w:szCs w:val="20"/>
              </w:rPr>
              <w:t>Numéro de version</w:t>
            </w:r>
          </w:p>
        </w:tc>
        <w:tc>
          <w:tcPr>
            <w:tcW w:w="1182" w:type="dxa"/>
            <w:tcBorders>
              <w:top w:val="single" w:sz="4" w:space="0" w:color="auto"/>
              <w:left w:val="single" w:sz="4" w:space="0" w:color="auto"/>
              <w:bottom w:val="single" w:sz="4" w:space="0" w:color="auto"/>
              <w:right w:val="single" w:sz="4" w:space="0" w:color="auto"/>
            </w:tcBorders>
            <w:hideMark/>
          </w:tcPr>
          <w:p w14:paraId="186FB622" w14:textId="77777777" w:rsidR="00D876BF" w:rsidRDefault="00D876BF" w:rsidP="00ED47FA">
            <w:pPr>
              <w:jc w:val="center"/>
              <w:rPr>
                <w:sz w:val="20"/>
                <w:szCs w:val="20"/>
              </w:rPr>
            </w:pPr>
            <w:r>
              <w:rPr>
                <w:sz w:val="20"/>
                <w:szCs w:val="20"/>
              </w:rPr>
              <w:t>Date de sortie prévue</w:t>
            </w:r>
          </w:p>
        </w:tc>
        <w:tc>
          <w:tcPr>
            <w:tcW w:w="3610" w:type="dxa"/>
            <w:tcBorders>
              <w:top w:val="single" w:sz="4" w:space="0" w:color="auto"/>
              <w:left w:val="single" w:sz="4" w:space="0" w:color="auto"/>
              <w:bottom w:val="single" w:sz="4" w:space="0" w:color="auto"/>
              <w:right w:val="single" w:sz="4" w:space="0" w:color="auto"/>
            </w:tcBorders>
            <w:hideMark/>
          </w:tcPr>
          <w:p w14:paraId="10AAF811" w14:textId="77777777" w:rsidR="00D876BF" w:rsidRDefault="00D876BF" w:rsidP="00ED47FA">
            <w:pPr>
              <w:jc w:val="center"/>
              <w:rPr>
                <w:sz w:val="20"/>
                <w:szCs w:val="20"/>
              </w:rPr>
            </w:pPr>
            <w:r>
              <w:rPr>
                <w:sz w:val="20"/>
                <w:szCs w:val="20"/>
              </w:rPr>
              <w:t>Description</w:t>
            </w:r>
          </w:p>
        </w:tc>
        <w:tc>
          <w:tcPr>
            <w:tcW w:w="5103" w:type="dxa"/>
            <w:tcBorders>
              <w:top w:val="single" w:sz="4" w:space="0" w:color="auto"/>
              <w:left w:val="single" w:sz="4" w:space="0" w:color="auto"/>
              <w:bottom w:val="single" w:sz="4" w:space="0" w:color="auto"/>
              <w:right w:val="single" w:sz="4" w:space="0" w:color="auto"/>
            </w:tcBorders>
            <w:hideMark/>
          </w:tcPr>
          <w:p w14:paraId="09FB631F" w14:textId="77777777" w:rsidR="00D876BF" w:rsidRDefault="00D876BF" w:rsidP="00ED47FA">
            <w:pPr>
              <w:jc w:val="center"/>
              <w:rPr>
                <w:sz w:val="20"/>
                <w:szCs w:val="20"/>
              </w:rPr>
            </w:pPr>
            <w:r>
              <w:rPr>
                <w:sz w:val="20"/>
                <w:szCs w:val="20"/>
              </w:rPr>
              <w:t>Fonctionnalités ajoutées</w:t>
            </w:r>
          </w:p>
        </w:tc>
      </w:tr>
      <w:tr w:rsidR="00D876BF" w14:paraId="293E40E9" w14:textId="77777777" w:rsidTr="00ED47FA">
        <w:tc>
          <w:tcPr>
            <w:tcW w:w="879" w:type="dxa"/>
            <w:tcBorders>
              <w:top w:val="single" w:sz="4" w:space="0" w:color="auto"/>
              <w:left w:val="single" w:sz="4" w:space="0" w:color="auto"/>
              <w:bottom w:val="single" w:sz="4" w:space="0" w:color="auto"/>
              <w:right w:val="single" w:sz="4" w:space="0" w:color="auto"/>
            </w:tcBorders>
            <w:hideMark/>
          </w:tcPr>
          <w:p w14:paraId="4C90F344" w14:textId="77777777" w:rsidR="00D876BF" w:rsidRDefault="00D876BF" w:rsidP="00ED47FA">
            <w:pPr>
              <w:rPr>
                <w:sz w:val="20"/>
                <w:szCs w:val="20"/>
              </w:rPr>
            </w:pPr>
            <w:r>
              <w:rPr>
                <w:sz w:val="20"/>
                <w:szCs w:val="20"/>
              </w:rPr>
              <w:t>1.0</w:t>
            </w:r>
          </w:p>
        </w:tc>
        <w:tc>
          <w:tcPr>
            <w:tcW w:w="1182" w:type="dxa"/>
            <w:tcBorders>
              <w:top w:val="single" w:sz="4" w:space="0" w:color="auto"/>
              <w:left w:val="single" w:sz="4" w:space="0" w:color="auto"/>
              <w:bottom w:val="single" w:sz="4" w:space="0" w:color="auto"/>
              <w:right w:val="single" w:sz="4" w:space="0" w:color="auto"/>
            </w:tcBorders>
            <w:hideMark/>
          </w:tcPr>
          <w:p w14:paraId="6FD158E2" w14:textId="77777777" w:rsidR="00D876BF" w:rsidRDefault="00D876BF" w:rsidP="00ED47FA">
            <w:pPr>
              <w:rPr>
                <w:sz w:val="20"/>
                <w:szCs w:val="20"/>
              </w:rPr>
            </w:pPr>
            <w:r>
              <w:rPr>
                <w:sz w:val="20"/>
                <w:szCs w:val="20"/>
              </w:rPr>
              <w:t>4/08/2016</w:t>
            </w:r>
          </w:p>
        </w:tc>
        <w:tc>
          <w:tcPr>
            <w:tcW w:w="3610" w:type="dxa"/>
            <w:tcBorders>
              <w:top w:val="single" w:sz="4" w:space="0" w:color="auto"/>
              <w:left w:val="single" w:sz="4" w:space="0" w:color="auto"/>
              <w:bottom w:val="single" w:sz="4" w:space="0" w:color="auto"/>
              <w:right w:val="single" w:sz="4" w:space="0" w:color="auto"/>
            </w:tcBorders>
            <w:hideMark/>
          </w:tcPr>
          <w:p w14:paraId="4D4BC67E" w14:textId="77777777" w:rsidR="00D876BF" w:rsidRDefault="00D876BF" w:rsidP="00ED47FA">
            <w:pPr>
              <w:rPr>
                <w:sz w:val="20"/>
                <w:szCs w:val="20"/>
              </w:rPr>
            </w:pPr>
            <w:r>
              <w:rPr>
                <w:sz w:val="20"/>
                <w:szCs w:val="20"/>
              </w:rPr>
              <w:t>Cette version sera la première version de l’application IOS. Elle sortira en même temps que la première version du logiciel. Aucune version n’est prévus avant car la gestion des partitions ne sera pas utilisé sans le logiciel et l’aspect communautaire ne sera pas assez poussez pour se suffire à lui seul.</w:t>
            </w:r>
          </w:p>
        </w:tc>
        <w:tc>
          <w:tcPr>
            <w:tcW w:w="5103" w:type="dxa"/>
            <w:tcBorders>
              <w:top w:val="single" w:sz="4" w:space="0" w:color="auto"/>
              <w:left w:val="single" w:sz="4" w:space="0" w:color="auto"/>
              <w:bottom w:val="single" w:sz="4" w:space="0" w:color="auto"/>
              <w:right w:val="single" w:sz="4" w:space="0" w:color="auto"/>
            </w:tcBorders>
            <w:hideMark/>
          </w:tcPr>
          <w:p w14:paraId="6F0ABB4B" w14:textId="77777777" w:rsidR="00D876BF" w:rsidRDefault="00D876BF" w:rsidP="00D876BF">
            <w:pPr>
              <w:pStyle w:val="Paragraphedeliste"/>
              <w:numPr>
                <w:ilvl w:val="0"/>
                <w:numId w:val="25"/>
              </w:numPr>
              <w:rPr>
                <w:sz w:val="20"/>
                <w:szCs w:val="20"/>
              </w:rPr>
            </w:pPr>
            <w:r>
              <w:rPr>
                <w:sz w:val="20"/>
                <w:szCs w:val="20"/>
              </w:rPr>
              <w:t>Création et connexion à un compte utilisateur</w:t>
            </w:r>
          </w:p>
          <w:p w14:paraId="09C01F31" w14:textId="77777777" w:rsidR="00D876BF" w:rsidRDefault="00D876BF" w:rsidP="00D876BF">
            <w:pPr>
              <w:pStyle w:val="Paragraphedeliste"/>
              <w:numPr>
                <w:ilvl w:val="0"/>
                <w:numId w:val="25"/>
              </w:numPr>
              <w:rPr>
                <w:sz w:val="20"/>
                <w:szCs w:val="20"/>
              </w:rPr>
            </w:pPr>
            <w:r>
              <w:rPr>
                <w:sz w:val="20"/>
                <w:szCs w:val="20"/>
              </w:rPr>
              <w:t>Gestion des informations personnelles</w:t>
            </w:r>
          </w:p>
          <w:p w14:paraId="2A79407E" w14:textId="77777777" w:rsidR="00D876BF" w:rsidRDefault="00D876BF" w:rsidP="00D876BF">
            <w:pPr>
              <w:pStyle w:val="Paragraphedeliste"/>
              <w:numPr>
                <w:ilvl w:val="0"/>
                <w:numId w:val="25"/>
              </w:numPr>
              <w:rPr>
                <w:sz w:val="20"/>
                <w:szCs w:val="20"/>
              </w:rPr>
            </w:pPr>
            <w:r>
              <w:rPr>
                <w:sz w:val="20"/>
                <w:szCs w:val="20"/>
              </w:rPr>
              <w:t>Consultation des partitions de l’utilisateur</w:t>
            </w:r>
          </w:p>
          <w:p w14:paraId="08ABE344" w14:textId="77777777" w:rsidR="00D876BF" w:rsidRDefault="00D876BF" w:rsidP="00D876BF">
            <w:pPr>
              <w:pStyle w:val="Paragraphedeliste"/>
              <w:numPr>
                <w:ilvl w:val="0"/>
                <w:numId w:val="25"/>
              </w:numPr>
              <w:rPr>
                <w:sz w:val="20"/>
                <w:szCs w:val="20"/>
              </w:rPr>
            </w:pPr>
            <w:r>
              <w:rPr>
                <w:sz w:val="20"/>
                <w:szCs w:val="20"/>
              </w:rPr>
              <w:t>Gestion des partitions favorites de l’utilisateur</w:t>
            </w:r>
          </w:p>
          <w:p w14:paraId="453A51BD" w14:textId="77777777" w:rsidR="00D876BF" w:rsidRDefault="00D876BF" w:rsidP="00D876BF">
            <w:pPr>
              <w:pStyle w:val="Paragraphedeliste"/>
              <w:numPr>
                <w:ilvl w:val="0"/>
                <w:numId w:val="25"/>
              </w:numPr>
              <w:rPr>
                <w:sz w:val="20"/>
                <w:szCs w:val="20"/>
              </w:rPr>
            </w:pPr>
            <w:r>
              <w:rPr>
                <w:sz w:val="20"/>
                <w:szCs w:val="20"/>
              </w:rPr>
              <w:t>Gestion des abonnements de l’utilisateur</w:t>
            </w:r>
          </w:p>
          <w:p w14:paraId="695E95AD" w14:textId="77777777" w:rsidR="00D876BF" w:rsidRDefault="00D876BF" w:rsidP="00D876BF">
            <w:pPr>
              <w:pStyle w:val="Paragraphedeliste"/>
              <w:numPr>
                <w:ilvl w:val="0"/>
                <w:numId w:val="25"/>
              </w:numPr>
              <w:rPr>
                <w:sz w:val="20"/>
                <w:szCs w:val="20"/>
              </w:rPr>
            </w:pPr>
            <w:r>
              <w:rPr>
                <w:sz w:val="20"/>
                <w:szCs w:val="20"/>
              </w:rPr>
              <w:t>Recherche d’utilisateur</w:t>
            </w:r>
          </w:p>
          <w:p w14:paraId="6CA0FBC4" w14:textId="77777777" w:rsidR="00D876BF" w:rsidRDefault="00D876BF" w:rsidP="00D876BF">
            <w:pPr>
              <w:pStyle w:val="Paragraphedeliste"/>
              <w:numPr>
                <w:ilvl w:val="0"/>
                <w:numId w:val="25"/>
              </w:numPr>
              <w:rPr>
                <w:sz w:val="20"/>
                <w:szCs w:val="20"/>
              </w:rPr>
            </w:pPr>
            <w:r>
              <w:rPr>
                <w:sz w:val="20"/>
                <w:szCs w:val="20"/>
              </w:rPr>
              <w:t>Recherche de partition</w:t>
            </w:r>
          </w:p>
          <w:p w14:paraId="76E779F2" w14:textId="77777777" w:rsidR="00D876BF" w:rsidRDefault="00D876BF" w:rsidP="00D876BF">
            <w:pPr>
              <w:pStyle w:val="Paragraphedeliste"/>
              <w:numPr>
                <w:ilvl w:val="0"/>
                <w:numId w:val="25"/>
              </w:numPr>
              <w:rPr>
                <w:sz w:val="20"/>
                <w:szCs w:val="20"/>
              </w:rPr>
            </w:pPr>
            <w:r>
              <w:rPr>
                <w:sz w:val="20"/>
                <w:szCs w:val="20"/>
              </w:rPr>
              <w:t>Lecture sonore d’une partition</w:t>
            </w:r>
          </w:p>
        </w:tc>
      </w:tr>
      <w:tr w:rsidR="00D876BF" w14:paraId="17BF70FE" w14:textId="77777777" w:rsidTr="00ED47FA">
        <w:tc>
          <w:tcPr>
            <w:tcW w:w="879" w:type="dxa"/>
            <w:tcBorders>
              <w:top w:val="single" w:sz="4" w:space="0" w:color="auto"/>
              <w:left w:val="single" w:sz="4" w:space="0" w:color="auto"/>
              <w:bottom w:val="single" w:sz="4" w:space="0" w:color="auto"/>
              <w:right w:val="single" w:sz="4" w:space="0" w:color="auto"/>
            </w:tcBorders>
            <w:hideMark/>
          </w:tcPr>
          <w:p w14:paraId="544CF832" w14:textId="77777777" w:rsidR="00D876BF" w:rsidRDefault="00D876BF" w:rsidP="00ED47FA">
            <w:pPr>
              <w:rPr>
                <w:sz w:val="20"/>
                <w:szCs w:val="20"/>
              </w:rPr>
            </w:pPr>
            <w:r>
              <w:rPr>
                <w:sz w:val="20"/>
                <w:szCs w:val="20"/>
              </w:rPr>
              <w:t>2.0</w:t>
            </w:r>
          </w:p>
        </w:tc>
        <w:tc>
          <w:tcPr>
            <w:tcW w:w="1182" w:type="dxa"/>
            <w:tcBorders>
              <w:top w:val="single" w:sz="4" w:space="0" w:color="auto"/>
              <w:left w:val="single" w:sz="4" w:space="0" w:color="auto"/>
              <w:bottom w:val="single" w:sz="4" w:space="0" w:color="auto"/>
              <w:right w:val="single" w:sz="4" w:space="0" w:color="auto"/>
            </w:tcBorders>
            <w:hideMark/>
          </w:tcPr>
          <w:p w14:paraId="27DA6FEE" w14:textId="77777777" w:rsidR="00D876BF" w:rsidRDefault="00D876BF" w:rsidP="00ED47FA">
            <w:pPr>
              <w:rPr>
                <w:sz w:val="20"/>
                <w:szCs w:val="20"/>
              </w:rPr>
            </w:pPr>
            <w:r>
              <w:rPr>
                <w:sz w:val="20"/>
                <w:szCs w:val="20"/>
              </w:rPr>
              <w:t>30/03/2017</w:t>
            </w:r>
          </w:p>
        </w:tc>
        <w:tc>
          <w:tcPr>
            <w:tcW w:w="3610" w:type="dxa"/>
            <w:tcBorders>
              <w:top w:val="single" w:sz="4" w:space="0" w:color="auto"/>
              <w:left w:val="single" w:sz="4" w:space="0" w:color="auto"/>
              <w:bottom w:val="single" w:sz="4" w:space="0" w:color="auto"/>
              <w:right w:val="single" w:sz="4" w:space="0" w:color="auto"/>
            </w:tcBorders>
            <w:hideMark/>
          </w:tcPr>
          <w:p w14:paraId="0204C82B" w14:textId="710082A9" w:rsidR="00D876BF" w:rsidRDefault="00D876BF" w:rsidP="00ED47FA">
            <w:pPr>
              <w:rPr>
                <w:sz w:val="20"/>
                <w:szCs w:val="20"/>
              </w:rPr>
            </w:pPr>
            <w:r>
              <w:rPr>
                <w:sz w:val="20"/>
                <w:szCs w:val="20"/>
              </w:rPr>
              <w:t xml:space="preserve">Cette version sera tournée vers les fonctionnalités communautaires et commencera son approche vers </w:t>
            </w:r>
            <w:r w:rsidR="00324CD6">
              <w:rPr>
                <w:sz w:val="20"/>
                <w:szCs w:val="20"/>
              </w:rPr>
              <w:t>l’implémentation des</w:t>
            </w:r>
            <w:r>
              <w:rPr>
                <w:sz w:val="20"/>
                <w:szCs w:val="20"/>
              </w:rPr>
              <w:t xml:space="preserve"> fonctionnalités d’édition de partitions.</w:t>
            </w:r>
          </w:p>
        </w:tc>
        <w:tc>
          <w:tcPr>
            <w:tcW w:w="5103" w:type="dxa"/>
            <w:tcBorders>
              <w:top w:val="single" w:sz="4" w:space="0" w:color="auto"/>
              <w:left w:val="single" w:sz="4" w:space="0" w:color="auto"/>
              <w:bottom w:val="single" w:sz="4" w:space="0" w:color="auto"/>
              <w:right w:val="single" w:sz="4" w:space="0" w:color="auto"/>
            </w:tcBorders>
            <w:hideMark/>
          </w:tcPr>
          <w:p w14:paraId="0C7FD0C6" w14:textId="77777777" w:rsidR="00D876BF" w:rsidRDefault="00D876BF" w:rsidP="00D876BF">
            <w:pPr>
              <w:pStyle w:val="Paragraphedeliste"/>
              <w:numPr>
                <w:ilvl w:val="0"/>
                <w:numId w:val="26"/>
              </w:numPr>
              <w:rPr>
                <w:sz w:val="20"/>
                <w:szCs w:val="20"/>
              </w:rPr>
            </w:pPr>
            <w:r>
              <w:rPr>
                <w:sz w:val="20"/>
                <w:szCs w:val="20"/>
              </w:rPr>
              <w:t>Correction de bugs</w:t>
            </w:r>
          </w:p>
          <w:p w14:paraId="1E78E36C" w14:textId="77777777" w:rsidR="00D876BF" w:rsidRDefault="00D876BF" w:rsidP="00D876BF">
            <w:pPr>
              <w:pStyle w:val="Paragraphedeliste"/>
              <w:numPr>
                <w:ilvl w:val="0"/>
                <w:numId w:val="26"/>
              </w:numPr>
              <w:rPr>
                <w:sz w:val="20"/>
                <w:szCs w:val="20"/>
              </w:rPr>
            </w:pPr>
            <w:r>
              <w:rPr>
                <w:sz w:val="20"/>
                <w:szCs w:val="20"/>
              </w:rPr>
              <w:t>Commenter les partitions</w:t>
            </w:r>
          </w:p>
          <w:p w14:paraId="1EB96624" w14:textId="77777777" w:rsidR="00D876BF" w:rsidRDefault="00D876BF" w:rsidP="00D876BF">
            <w:pPr>
              <w:pStyle w:val="Paragraphedeliste"/>
              <w:numPr>
                <w:ilvl w:val="0"/>
                <w:numId w:val="26"/>
              </w:numPr>
              <w:rPr>
                <w:sz w:val="20"/>
                <w:szCs w:val="20"/>
              </w:rPr>
            </w:pPr>
            <w:r>
              <w:rPr>
                <w:sz w:val="20"/>
                <w:szCs w:val="20"/>
              </w:rPr>
              <w:t>Envoie de message à d’autre utilisateur</w:t>
            </w:r>
          </w:p>
          <w:p w14:paraId="49903B59" w14:textId="77777777" w:rsidR="00D876BF" w:rsidRDefault="00D876BF" w:rsidP="00D876BF">
            <w:pPr>
              <w:pStyle w:val="Paragraphedeliste"/>
              <w:numPr>
                <w:ilvl w:val="0"/>
                <w:numId w:val="26"/>
              </w:numPr>
              <w:rPr>
                <w:sz w:val="20"/>
                <w:szCs w:val="20"/>
              </w:rPr>
            </w:pPr>
            <w:r>
              <w:rPr>
                <w:sz w:val="20"/>
                <w:szCs w:val="20"/>
              </w:rPr>
              <w:t>Lecture d’une partition</w:t>
            </w:r>
          </w:p>
          <w:p w14:paraId="3D41935F" w14:textId="77777777" w:rsidR="00D876BF" w:rsidRDefault="00D876BF" w:rsidP="00D876BF">
            <w:pPr>
              <w:pStyle w:val="Paragraphedeliste"/>
              <w:numPr>
                <w:ilvl w:val="0"/>
                <w:numId w:val="26"/>
              </w:numPr>
              <w:rPr>
                <w:sz w:val="20"/>
                <w:szCs w:val="20"/>
              </w:rPr>
            </w:pPr>
            <w:r>
              <w:rPr>
                <w:sz w:val="20"/>
                <w:szCs w:val="20"/>
              </w:rPr>
              <w:t>Téléchargement d’une partition depuis le serveur sous format PDF</w:t>
            </w:r>
          </w:p>
        </w:tc>
      </w:tr>
      <w:tr w:rsidR="00D876BF" w14:paraId="35A66D63" w14:textId="77777777" w:rsidTr="00ED47FA">
        <w:tc>
          <w:tcPr>
            <w:tcW w:w="879" w:type="dxa"/>
            <w:tcBorders>
              <w:top w:val="single" w:sz="4" w:space="0" w:color="auto"/>
              <w:left w:val="single" w:sz="4" w:space="0" w:color="auto"/>
              <w:bottom w:val="single" w:sz="4" w:space="0" w:color="auto"/>
              <w:right w:val="single" w:sz="4" w:space="0" w:color="auto"/>
            </w:tcBorders>
            <w:hideMark/>
          </w:tcPr>
          <w:p w14:paraId="265E6CB5" w14:textId="77777777" w:rsidR="00D876BF" w:rsidRDefault="00D876BF" w:rsidP="00ED47FA">
            <w:pPr>
              <w:rPr>
                <w:sz w:val="20"/>
                <w:szCs w:val="20"/>
              </w:rPr>
            </w:pPr>
            <w:r>
              <w:rPr>
                <w:sz w:val="20"/>
                <w:szCs w:val="20"/>
              </w:rPr>
              <w:t>3.0</w:t>
            </w:r>
          </w:p>
        </w:tc>
        <w:tc>
          <w:tcPr>
            <w:tcW w:w="1182" w:type="dxa"/>
            <w:tcBorders>
              <w:top w:val="single" w:sz="4" w:space="0" w:color="auto"/>
              <w:left w:val="single" w:sz="4" w:space="0" w:color="auto"/>
              <w:bottom w:val="single" w:sz="4" w:space="0" w:color="auto"/>
              <w:right w:val="single" w:sz="4" w:space="0" w:color="auto"/>
            </w:tcBorders>
            <w:hideMark/>
          </w:tcPr>
          <w:p w14:paraId="0F7D2A95" w14:textId="77777777" w:rsidR="00D876BF" w:rsidRDefault="00D876BF" w:rsidP="00ED47FA">
            <w:pPr>
              <w:rPr>
                <w:sz w:val="20"/>
                <w:szCs w:val="20"/>
              </w:rPr>
            </w:pPr>
            <w:r>
              <w:rPr>
                <w:sz w:val="20"/>
                <w:szCs w:val="20"/>
              </w:rPr>
              <w:t>30/09/2017</w:t>
            </w:r>
          </w:p>
        </w:tc>
        <w:tc>
          <w:tcPr>
            <w:tcW w:w="3610" w:type="dxa"/>
            <w:tcBorders>
              <w:top w:val="single" w:sz="4" w:space="0" w:color="auto"/>
              <w:left w:val="single" w:sz="4" w:space="0" w:color="auto"/>
              <w:bottom w:val="single" w:sz="4" w:space="0" w:color="auto"/>
              <w:right w:val="single" w:sz="4" w:space="0" w:color="auto"/>
            </w:tcBorders>
            <w:hideMark/>
          </w:tcPr>
          <w:p w14:paraId="4FD74CE7" w14:textId="77777777" w:rsidR="00D876BF" w:rsidRDefault="00D876BF" w:rsidP="00ED47FA">
            <w:pPr>
              <w:rPr>
                <w:sz w:val="20"/>
                <w:szCs w:val="20"/>
              </w:rPr>
            </w:pPr>
            <w:r>
              <w:rPr>
                <w:sz w:val="20"/>
                <w:szCs w:val="20"/>
              </w:rPr>
              <w:t>Cette version rapprochera les fonctionnalités de lecture et d’édition de partition du logiciel et de l’application IOS.</w:t>
            </w:r>
          </w:p>
        </w:tc>
        <w:tc>
          <w:tcPr>
            <w:tcW w:w="5103" w:type="dxa"/>
            <w:tcBorders>
              <w:top w:val="single" w:sz="4" w:space="0" w:color="auto"/>
              <w:left w:val="single" w:sz="4" w:space="0" w:color="auto"/>
              <w:bottom w:val="single" w:sz="4" w:space="0" w:color="auto"/>
              <w:right w:val="single" w:sz="4" w:space="0" w:color="auto"/>
            </w:tcBorders>
            <w:hideMark/>
          </w:tcPr>
          <w:p w14:paraId="11AE0B4B" w14:textId="77777777" w:rsidR="00D876BF" w:rsidRDefault="00D876BF" w:rsidP="00D876BF">
            <w:pPr>
              <w:numPr>
                <w:ilvl w:val="0"/>
                <w:numId w:val="27"/>
              </w:numPr>
              <w:contextualSpacing/>
              <w:jc w:val="left"/>
              <w:rPr>
                <w:sz w:val="20"/>
                <w:szCs w:val="20"/>
              </w:rPr>
            </w:pPr>
            <w:r>
              <w:rPr>
                <w:sz w:val="20"/>
                <w:szCs w:val="20"/>
              </w:rPr>
              <w:t>Correction de bugs</w:t>
            </w:r>
          </w:p>
          <w:p w14:paraId="5CF3F9C3" w14:textId="615FF05A" w:rsidR="00D876BF" w:rsidRDefault="00D876BF" w:rsidP="00D876BF">
            <w:pPr>
              <w:numPr>
                <w:ilvl w:val="0"/>
                <w:numId w:val="27"/>
              </w:numPr>
              <w:contextualSpacing/>
              <w:jc w:val="left"/>
              <w:rPr>
                <w:sz w:val="20"/>
                <w:szCs w:val="20"/>
              </w:rPr>
            </w:pPr>
            <w:r>
              <w:rPr>
                <w:sz w:val="20"/>
                <w:szCs w:val="20"/>
              </w:rPr>
              <w:t>Création d’un projet Music</w:t>
            </w:r>
            <w:r w:rsidR="00EA2A87">
              <w:rPr>
                <w:sz w:val="20"/>
                <w:szCs w:val="20"/>
              </w:rPr>
              <w:t xml:space="preserve"> </w:t>
            </w:r>
            <w:proofErr w:type="spellStart"/>
            <w:r>
              <w:rPr>
                <w:sz w:val="20"/>
                <w:szCs w:val="20"/>
              </w:rPr>
              <w:t>Sheet</w:t>
            </w:r>
            <w:proofErr w:type="spellEnd"/>
            <w:r w:rsidR="00EA2A87">
              <w:rPr>
                <w:sz w:val="20"/>
                <w:szCs w:val="20"/>
              </w:rPr>
              <w:t xml:space="preserve"> </w:t>
            </w:r>
            <w:proofErr w:type="spellStart"/>
            <w:r>
              <w:rPr>
                <w:sz w:val="20"/>
                <w:szCs w:val="20"/>
              </w:rPr>
              <w:t>Writer</w:t>
            </w:r>
            <w:proofErr w:type="spellEnd"/>
          </w:p>
          <w:p w14:paraId="16C18C8D" w14:textId="77777777" w:rsidR="00D876BF" w:rsidRDefault="00D876BF" w:rsidP="00D876BF">
            <w:pPr>
              <w:numPr>
                <w:ilvl w:val="0"/>
                <w:numId w:val="27"/>
              </w:numPr>
              <w:contextualSpacing/>
              <w:jc w:val="left"/>
              <w:rPr>
                <w:sz w:val="20"/>
                <w:szCs w:val="20"/>
              </w:rPr>
            </w:pPr>
            <w:r>
              <w:rPr>
                <w:sz w:val="20"/>
                <w:szCs w:val="20"/>
              </w:rPr>
              <w:t>Edition « note-à-note » d’une partition</w:t>
            </w:r>
          </w:p>
          <w:p w14:paraId="1A39C77B" w14:textId="18E5BC61" w:rsidR="00D876BF" w:rsidRDefault="00D876BF" w:rsidP="00D876BF">
            <w:pPr>
              <w:numPr>
                <w:ilvl w:val="0"/>
                <w:numId w:val="27"/>
              </w:numPr>
              <w:contextualSpacing/>
              <w:jc w:val="left"/>
              <w:rPr>
                <w:sz w:val="20"/>
                <w:szCs w:val="20"/>
              </w:rPr>
            </w:pPr>
            <w:r>
              <w:rPr>
                <w:sz w:val="20"/>
                <w:szCs w:val="20"/>
              </w:rPr>
              <w:t>Téléchargement d’une partition vers et depuis le serveur sous forme de projet Music</w:t>
            </w:r>
            <w:r w:rsidR="00EA2A87">
              <w:rPr>
                <w:sz w:val="20"/>
                <w:szCs w:val="20"/>
              </w:rPr>
              <w:t xml:space="preserve"> </w:t>
            </w:r>
            <w:proofErr w:type="spellStart"/>
            <w:r>
              <w:rPr>
                <w:sz w:val="20"/>
                <w:szCs w:val="20"/>
              </w:rPr>
              <w:t>Sheet</w:t>
            </w:r>
            <w:proofErr w:type="spellEnd"/>
            <w:r w:rsidR="00EA2A87">
              <w:rPr>
                <w:sz w:val="20"/>
                <w:szCs w:val="20"/>
              </w:rPr>
              <w:t xml:space="preserve"> </w:t>
            </w:r>
            <w:proofErr w:type="spellStart"/>
            <w:r>
              <w:rPr>
                <w:sz w:val="20"/>
                <w:szCs w:val="20"/>
              </w:rPr>
              <w:t>Writer</w:t>
            </w:r>
            <w:proofErr w:type="spellEnd"/>
          </w:p>
        </w:tc>
      </w:tr>
    </w:tbl>
    <w:p w14:paraId="4CBF2F2E" w14:textId="4C9DBFB2" w:rsidR="00D876BF" w:rsidRDefault="00D876BF" w:rsidP="00D876BF">
      <w:pPr>
        <w:pStyle w:val="Lgende"/>
        <w:jc w:val="center"/>
      </w:pPr>
      <w:bookmarkStart w:id="28" w:name="_Toc435366215"/>
      <w:r>
        <w:t xml:space="preserve">Tableau </w:t>
      </w:r>
      <w:r w:rsidR="001A2E39">
        <w:fldChar w:fldCharType="begin"/>
      </w:r>
      <w:r w:rsidR="001A2E39">
        <w:instrText xml:space="preserve"> SEQ Tableau \* ARABIC </w:instrText>
      </w:r>
      <w:r w:rsidR="001A2E39">
        <w:fldChar w:fldCharType="separate"/>
      </w:r>
      <w:r w:rsidR="00585A76">
        <w:rPr>
          <w:noProof/>
        </w:rPr>
        <w:t>4</w:t>
      </w:r>
      <w:r w:rsidR="001A2E39">
        <w:rPr>
          <w:noProof/>
        </w:rPr>
        <w:fldChar w:fldCharType="end"/>
      </w:r>
      <w:r w:rsidRPr="00020444">
        <w:t xml:space="preserve"> : Plan de </w:t>
      </w:r>
      <w:r>
        <w:t>release de l'application iPhone</w:t>
      </w:r>
      <w:bookmarkEnd w:id="28"/>
    </w:p>
    <w:p w14:paraId="5D81C4BC" w14:textId="77777777" w:rsidR="00D876BF" w:rsidRPr="00574D2B" w:rsidRDefault="00D876BF" w:rsidP="00D876BF">
      <w:r>
        <w:br w:type="page"/>
      </w:r>
    </w:p>
    <w:p w14:paraId="56655602" w14:textId="77777777" w:rsidR="00D876BF" w:rsidRDefault="00D876BF" w:rsidP="00D876BF">
      <w:pPr>
        <w:pStyle w:val="Titre3"/>
      </w:pPr>
      <w:r>
        <w:lastRenderedPageBreak/>
        <w:t>Windows Phone</w:t>
      </w:r>
    </w:p>
    <w:p w14:paraId="08A17248" w14:textId="77777777" w:rsidR="00D876BF" w:rsidRPr="00574D2B" w:rsidRDefault="00D876BF" w:rsidP="00D876BF">
      <w:pPr>
        <w:pStyle w:val="Titre4"/>
        <w:numPr>
          <w:ilvl w:val="3"/>
          <w:numId w:val="1"/>
        </w:numPr>
      </w:pPr>
      <w:r>
        <w:t>Plan de release</w:t>
      </w:r>
    </w:p>
    <w:tbl>
      <w:tblPr>
        <w:tblStyle w:val="Style1"/>
        <w:tblW w:w="10774" w:type="dxa"/>
        <w:tblInd w:w="-856" w:type="dxa"/>
        <w:tblLook w:val="04A0" w:firstRow="1" w:lastRow="0" w:firstColumn="1" w:lastColumn="0" w:noHBand="0" w:noVBand="1"/>
      </w:tblPr>
      <w:tblGrid>
        <w:gridCol w:w="879"/>
        <w:gridCol w:w="1182"/>
        <w:gridCol w:w="3610"/>
        <w:gridCol w:w="5103"/>
      </w:tblGrid>
      <w:tr w:rsidR="00D876BF" w14:paraId="4D4B3EFE" w14:textId="77777777" w:rsidTr="00ED47FA">
        <w:trPr>
          <w:cnfStyle w:val="100000000000" w:firstRow="1" w:lastRow="0" w:firstColumn="0" w:lastColumn="0" w:oddVBand="0" w:evenVBand="0" w:oddHBand="0" w:evenHBand="0" w:firstRowFirstColumn="0" w:firstRowLastColumn="0" w:lastRowFirstColumn="0" w:lastRowLastColumn="0"/>
        </w:trPr>
        <w:tc>
          <w:tcPr>
            <w:tcW w:w="879" w:type="dxa"/>
            <w:tcBorders>
              <w:top w:val="single" w:sz="4" w:space="0" w:color="auto"/>
              <w:left w:val="single" w:sz="4" w:space="0" w:color="auto"/>
              <w:bottom w:val="single" w:sz="4" w:space="0" w:color="auto"/>
              <w:right w:val="single" w:sz="4" w:space="0" w:color="auto"/>
            </w:tcBorders>
            <w:hideMark/>
          </w:tcPr>
          <w:p w14:paraId="34A9E8AF" w14:textId="77777777" w:rsidR="00D876BF" w:rsidRDefault="00D876BF" w:rsidP="00ED47FA">
            <w:pPr>
              <w:jc w:val="center"/>
              <w:rPr>
                <w:sz w:val="20"/>
                <w:szCs w:val="20"/>
              </w:rPr>
            </w:pPr>
            <w:r>
              <w:rPr>
                <w:sz w:val="20"/>
                <w:szCs w:val="20"/>
              </w:rPr>
              <w:t>Numéro de version</w:t>
            </w:r>
          </w:p>
        </w:tc>
        <w:tc>
          <w:tcPr>
            <w:tcW w:w="1182" w:type="dxa"/>
            <w:tcBorders>
              <w:top w:val="single" w:sz="4" w:space="0" w:color="auto"/>
              <w:left w:val="single" w:sz="4" w:space="0" w:color="auto"/>
              <w:bottom w:val="single" w:sz="4" w:space="0" w:color="auto"/>
              <w:right w:val="single" w:sz="4" w:space="0" w:color="auto"/>
            </w:tcBorders>
            <w:hideMark/>
          </w:tcPr>
          <w:p w14:paraId="755041B6" w14:textId="77777777" w:rsidR="00D876BF" w:rsidRDefault="00D876BF" w:rsidP="00ED47FA">
            <w:pPr>
              <w:jc w:val="center"/>
              <w:rPr>
                <w:sz w:val="20"/>
                <w:szCs w:val="20"/>
              </w:rPr>
            </w:pPr>
            <w:r>
              <w:rPr>
                <w:sz w:val="20"/>
                <w:szCs w:val="20"/>
              </w:rPr>
              <w:t>Date de sortie prévue</w:t>
            </w:r>
          </w:p>
        </w:tc>
        <w:tc>
          <w:tcPr>
            <w:tcW w:w="3610" w:type="dxa"/>
            <w:tcBorders>
              <w:top w:val="single" w:sz="4" w:space="0" w:color="auto"/>
              <w:left w:val="single" w:sz="4" w:space="0" w:color="auto"/>
              <w:bottom w:val="single" w:sz="4" w:space="0" w:color="auto"/>
              <w:right w:val="single" w:sz="4" w:space="0" w:color="auto"/>
            </w:tcBorders>
            <w:hideMark/>
          </w:tcPr>
          <w:p w14:paraId="22F5CF8A" w14:textId="77777777" w:rsidR="00D876BF" w:rsidRDefault="00D876BF" w:rsidP="00ED47FA">
            <w:pPr>
              <w:jc w:val="center"/>
              <w:rPr>
                <w:sz w:val="20"/>
                <w:szCs w:val="20"/>
              </w:rPr>
            </w:pPr>
            <w:r>
              <w:rPr>
                <w:sz w:val="20"/>
                <w:szCs w:val="20"/>
              </w:rPr>
              <w:t>Description</w:t>
            </w:r>
          </w:p>
        </w:tc>
        <w:tc>
          <w:tcPr>
            <w:tcW w:w="5103" w:type="dxa"/>
            <w:tcBorders>
              <w:top w:val="single" w:sz="4" w:space="0" w:color="auto"/>
              <w:left w:val="single" w:sz="4" w:space="0" w:color="auto"/>
              <w:bottom w:val="single" w:sz="4" w:space="0" w:color="auto"/>
              <w:right w:val="single" w:sz="4" w:space="0" w:color="auto"/>
            </w:tcBorders>
            <w:hideMark/>
          </w:tcPr>
          <w:p w14:paraId="4B27B4AD" w14:textId="77777777" w:rsidR="00D876BF" w:rsidRDefault="00D876BF" w:rsidP="00ED47FA">
            <w:pPr>
              <w:jc w:val="center"/>
              <w:rPr>
                <w:sz w:val="20"/>
                <w:szCs w:val="20"/>
              </w:rPr>
            </w:pPr>
            <w:r>
              <w:rPr>
                <w:sz w:val="20"/>
                <w:szCs w:val="20"/>
              </w:rPr>
              <w:t>Fonctionnalités ajoutées</w:t>
            </w:r>
          </w:p>
        </w:tc>
      </w:tr>
      <w:tr w:rsidR="00D876BF" w14:paraId="1CD5B43A" w14:textId="77777777" w:rsidTr="00ED47FA">
        <w:tc>
          <w:tcPr>
            <w:tcW w:w="879" w:type="dxa"/>
            <w:tcBorders>
              <w:top w:val="single" w:sz="4" w:space="0" w:color="auto"/>
              <w:left w:val="single" w:sz="4" w:space="0" w:color="auto"/>
              <w:bottom w:val="single" w:sz="4" w:space="0" w:color="auto"/>
              <w:right w:val="single" w:sz="4" w:space="0" w:color="auto"/>
            </w:tcBorders>
            <w:hideMark/>
          </w:tcPr>
          <w:p w14:paraId="5ABC7090" w14:textId="77777777" w:rsidR="00D876BF" w:rsidRDefault="00D876BF" w:rsidP="00ED47FA">
            <w:pPr>
              <w:rPr>
                <w:sz w:val="20"/>
                <w:szCs w:val="20"/>
              </w:rPr>
            </w:pPr>
            <w:r>
              <w:rPr>
                <w:sz w:val="20"/>
                <w:szCs w:val="20"/>
              </w:rPr>
              <w:t>1.0</w:t>
            </w:r>
          </w:p>
        </w:tc>
        <w:tc>
          <w:tcPr>
            <w:tcW w:w="1182" w:type="dxa"/>
            <w:tcBorders>
              <w:top w:val="single" w:sz="4" w:space="0" w:color="auto"/>
              <w:left w:val="single" w:sz="4" w:space="0" w:color="auto"/>
              <w:bottom w:val="single" w:sz="4" w:space="0" w:color="auto"/>
              <w:right w:val="single" w:sz="4" w:space="0" w:color="auto"/>
            </w:tcBorders>
            <w:hideMark/>
          </w:tcPr>
          <w:p w14:paraId="0A37196F" w14:textId="77777777" w:rsidR="00D876BF" w:rsidRDefault="00D876BF" w:rsidP="00ED47FA">
            <w:pPr>
              <w:rPr>
                <w:sz w:val="20"/>
                <w:szCs w:val="20"/>
              </w:rPr>
            </w:pPr>
            <w:r>
              <w:rPr>
                <w:sz w:val="20"/>
                <w:szCs w:val="20"/>
              </w:rPr>
              <w:t>4/08/2016</w:t>
            </w:r>
          </w:p>
        </w:tc>
        <w:tc>
          <w:tcPr>
            <w:tcW w:w="3610" w:type="dxa"/>
            <w:tcBorders>
              <w:top w:val="single" w:sz="4" w:space="0" w:color="auto"/>
              <w:left w:val="single" w:sz="4" w:space="0" w:color="auto"/>
              <w:bottom w:val="single" w:sz="4" w:space="0" w:color="auto"/>
              <w:right w:val="single" w:sz="4" w:space="0" w:color="auto"/>
            </w:tcBorders>
            <w:hideMark/>
          </w:tcPr>
          <w:p w14:paraId="7ED777FC" w14:textId="45F0BA1F" w:rsidR="00D876BF" w:rsidRDefault="00D876BF" w:rsidP="00ED47FA">
            <w:pPr>
              <w:rPr>
                <w:sz w:val="20"/>
                <w:szCs w:val="20"/>
              </w:rPr>
            </w:pPr>
            <w:r>
              <w:rPr>
                <w:sz w:val="20"/>
                <w:szCs w:val="20"/>
              </w:rPr>
              <w:t>Cette version sera la premi</w:t>
            </w:r>
            <w:r w:rsidR="00686E4C">
              <w:rPr>
                <w:sz w:val="20"/>
                <w:szCs w:val="20"/>
              </w:rPr>
              <w:t>ère version de l’application Windows Phone</w:t>
            </w:r>
            <w:r>
              <w:rPr>
                <w:sz w:val="20"/>
                <w:szCs w:val="20"/>
              </w:rPr>
              <w:t>. Elle sortira en même temps que la première version du logiciel. Aucune version n’est prévus avant car la gestion des partitions ne sera pas utilisé sans le logiciel et l’aspect communautaire ne sera pas assez poussez pour se suffire à lui seul.</w:t>
            </w:r>
          </w:p>
        </w:tc>
        <w:tc>
          <w:tcPr>
            <w:tcW w:w="5103" w:type="dxa"/>
            <w:tcBorders>
              <w:top w:val="single" w:sz="4" w:space="0" w:color="auto"/>
              <w:left w:val="single" w:sz="4" w:space="0" w:color="auto"/>
              <w:bottom w:val="single" w:sz="4" w:space="0" w:color="auto"/>
              <w:right w:val="single" w:sz="4" w:space="0" w:color="auto"/>
            </w:tcBorders>
            <w:hideMark/>
          </w:tcPr>
          <w:p w14:paraId="2B22F562" w14:textId="77777777" w:rsidR="00D876BF" w:rsidRDefault="00D876BF" w:rsidP="00D876BF">
            <w:pPr>
              <w:pStyle w:val="Paragraphedeliste"/>
              <w:numPr>
                <w:ilvl w:val="0"/>
                <w:numId w:val="25"/>
              </w:numPr>
              <w:rPr>
                <w:sz w:val="20"/>
                <w:szCs w:val="20"/>
              </w:rPr>
            </w:pPr>
            <w:r>
              <w:rPr>
                <w:sz w:val="20"/>
                <w:szCs w:val="20"/>
              </w:rPr>
              <w:t>Création et connexion à un compte utilisateur</w:t>
            </w:r>
          </w:p>
          <w:p w14:paraId="772C8DBC" w14:textId="77777777" w:rsidR="00D876BF" w:rsidRDefault="00D876BF" w:rsidP="00D876BF">
            <w:pPr>
              <w:pStyle w:val="Paragraphedeliste"/>
              <w:numPr>
                <w:ilvl w:val="0"/>
                <w:numId w:val="25"/>
              </w:numPr>
              <w:rPr>
                <w:sz w:val="20"/>
                <w:szCs w:val="20"/>
              </w:rPr>
            </w:pPr>
            <w:r>
              <w:rPr>
                <w:sz w:val="20"/>
                <w:szCs w:val="20"/>
              </w:rPr>
              <w:t>Gestion des informations personnelles</w:t>
            </w:r>
          </w:p>
          <w:p w14:paraId="03465D09" w14:textId="77777777" w:rsidR="00D876BF" w:rsidRDefault="00D876BF" w:rsidP="00D876BF">
            <w:pPr>
              <w:pStyle w:val="Paragraphedeliste"/>
              <w:numPr>
                <w:ilvl w:val="0"/>
                <w:numId w:val="25"/>
              </w:numPr>
              <w:rPr>
                <w:sz w:val="20"/>
                <w:szCs w:val="20"/>
              </w:rPr>
            </w:pPr>
            <w:r>
              <w:rPr>
                <w:sz w:val="20"/>
                <w:szCs w:val="20"/>
              </w:rPr>
              <w:t>Consultation des partitions de l’utilisateur</w:t>
            </w:r>
          </w:p>
          <w:p w14:paraId="3D6BDFF0" w14:textId="77777777" w:rsidR="00D876BF" w:rsidRDefault="00D876BF" w:rsidP="00D876BF">
            <w:pPr>
              <w:pStyle w:val="Paragraphedeliste"/>
              <w:numPr>
                <w:ilvl w:val="0"/>
                <w:numId w:val="25"/>
              </w:numPr>
              <w:rPr>
                <w:sz w:val="20"/>
                <w:szCs w:val="20"/>
              </w:rPr>
            </w:pPr>
            <w:r>
              <w:rPr>
                <w:sz w:val="20"/>
                <w:szCs w:val="20"/>
              </w:rPr>
              <w:t>Gestion des partitions favorites de l’utilisateur</w:t>
            </w:r>
          </w:p>
          <w:p w14:paraId="6E7AC078" w14:textId="77777777" w:rsidR="00D876BF" w:rsidRDefault="00D876BF" w:rsidP="00D876BF">
            <w:pPr>
              <w:pStyle w:val="Paragraphedeliste"/>
              <w:numPr>
                <w:ilvl w:val="0"/>
                <w:numId w:val="25"/>
              </w:numPr>
              <w:rPr>
                <w:sz w:val="20"/>
                <w:szCs w:val="20"/>
              </w:rPr>
            </w:pPr>
            <w:r>
              <w:rPr>
                <w:sz w:val="20"/>
                <w:szCs w:val="20"/>
              </w:rPr>
              <w:t>Gestion des abonnements de l’utilisateur</w:t>
            </w:r>
          </w:p>
          <w:p w14:paraId="7636BAF8" w14:textId="77777777" w:rsidR="00D876BF" w:rsidRDefault="00D876BF" w:rsidP="00D876BF">
            <w:pPr>
              <w:pStyle w:val="Paragraphedeliste"/>
              <w:numPr>
                <w:ilvl w:val="0"/>
                <w:numId w:val="25"/>
              </w:numPr>
              <w:rPr>
                <w:sz w:val="20"/>
                <w:szCs w:val="20"/>
              </w:rPr>
            </w:pPr>
            <w:r>
              <w:rPr>
                <w:sz w:val="20"/>
                <w:szCs w:val="20"/>
              </w:rPr>
              <w:t>Recherche d’utilisateur</w:t>
            </w:r>
          </w:p>
          <w:p w14:paraId="2CAFB435" w14:textId="77777777" w:rsidR="00D876BF" w:rsidRDefault="00D876BF" w:rsidP="00D876BF">
            <w:pPr>
              <w:pStyle w:val="Paragraphedeliste"/>
              <w:numPr>
                <w:ilvl w:val="0"/>
                <w:numId w:val="25"/>
              </w:numPr>
              <w:rPr>
                <w:sz w:val="20"/>
                <w:szCs w:val="20"/>
              </w:rPr>
            </w:pPr>
            <w:r>
              <w:rPr>
                <w:sz w:val="20"/>
                <w:szCs w:val="20"/>
              </w:rPr>
              <w:t>Recherche de partition</w:t>
            </w:r>
          </w:p>
          <w:p w14:paraId="6BA10F52" w14:textId="77777777" w:rsidR="00D876BF" w:rsidRDefault="00D876BF" w:rsidP="00D876BF">
            <w:pPr>
              <w:pStyle w:val="Paragraphedeliste"/>
              <w:numPr>
                <w:ilvl w:val="0"/>
                <w:numId w:val="25"/>
              </w:numPr>
              <w:rPr>
                <w:sz w:val="20"/>
                <w:szCs w:val="20"/>
              </w:rPr>
            </w:pPr>
            <w:r>
              <w:rPr>
                <w:sz w:val="20"/>
                <w:szCs w:val="20"/>
              </w:rPr>
              <w:t>Lecture sonore d’une partition</w:t>
            </w:r>
          </w:p>
        </w:tc>
      </w:tr>
      <w:tr w:rsidR="00D876BF" w14:paraId="3FEE9875" w14:textId="77777777" w:rsidTr="00ED47FA">
        <w:tc>
          <w:tcPr>
            <w:tcW w:w="879" w:type="dxa"/>
            <w:tcBorders>
              <w:top w:val="single" w:sz="4" w:space="0" w:color="auto"/>
              <w:left w:val="single" w:sz="4" w:space="0" w:color="auto"/>
              <w:bottom w:val="single" w:sz="4" w:space="0" w:color="auto"/>
              <w:right w:val="single" w:sz="4" w:space="0" w:color="auto"/>
            </w:tcBorders>
            <w:hideMark/>
          </w:tcPr>
          <w:p w14:paraId="4D6FDD3A" w14:textId="77777777" w:rsidR="00D876BF" w:rsidRDefault="00D876BF" w:rsidP="00ED47FA">
            <w:pPr>
              <w:rPr>
                <w:sz w:val="20"/>
                <w:szCs w:val="20"/>
              </w:rPr>
            </w:pPr>
            <w:r>
              <w:rPr>
                <w:sz w:val="20"/>
                <w:szCs w:val="20"/>
              </w:rPr>
              <w:t>2.0</w:t>
            </w:r>
          </w:p>
        </w:tc>
        <w:tc>
          <w:tcPr>
            <w:tcW w:w="1182" w:type="dxa"/>
            <w:tcBorders>
              <w:top w:val="single" w:sz="4" w:space="0" w:color="auto"/>
              <w:left w:val="single" w:sz="4" w:space="0" w:color="auto"/>
              <w:bottom w:val="single" w:sz="4" w:space="0" w:color="auto"/>
              <w:right w:val="single" w:sz="4" w:space="0" w:color="auto"/>
            </w:tcBorders>
            <w:hideMark/>
          </w:tcPr>
          <w:p w14:paraId="5786D0D6" w14:textId="77777777" w:rsidR="00D876BF" w:rsidRDefault="00D876BF" w:rsidP="00ED47FA">
            <w:pPr>
              <w:rPr>
                <w:sz w:val="20"/>
                <w:szCs w:val="20"/>
              </w:rPr>
            </w:pPr>
            <w:r>
              <w:rPr>
                <w:sz w:val="20"/>
                <w:szCs w:val="20"/>
              </w:rPr>
              <w:t>30/03/2017</w:t>
            </w:r>
          </w:p>
        </w:tc>
        <w:tc>
          <w:tcPr>
            <w:tcW w:w="3610" w:type="dxa"/>
            <w:tcBorders>
              <w:top w:val="single" w:sz="4" w:space="0" w:color="auto"/>
              <w:left w:val="single" w:sz="4" w:space="0" w:color="auto"/>
              <w:bottom w:val="single" w:sz="4" w:space="0" w:color="auto"/>
              <w:right w:val="single" w:sz="4" w:space="0" w:color="auto"/>
            </w:tcBorders>
            <w:hideMark/>
          </w:tcPr>
          <w:p w14:paraId="6A06889E" w14:textId="3CAE5BC4" w:rsidR="00D876BF" w:rsidRDefault="00D876BF" w:rsidP="00ED47FA">
            <w:pPr>
              <w:rPr>
                <w:sz w:val="20"/>
                <w:szCs w:val="20"/>
              </w:rPr>
            </w:pPr>
            <w:r>
              <w:rPr>
                <w:sz w:val="20"/>
                <w:szCs w:val="20"/>
              </w:rPr>
              <w:t xml:space="preserve">Cette version sera tournée vers les fonctionnalités communautaires et commencera son approche vers </w:t>
            </w:r>
            <w:r w:rsidR="00324CD6">
              <w:rPr>
                <w:sz w:val="20"/>
                <w:szCs w:val="20"/>
              </w:rPr>
              <w:t>l’implémentation des</w:t>
            </w:r>
            <w:r>
              <w:rPr>
                <w:sz w:val="20"/>
                <w:szCs w:val="20"/>
              </w:rPr>
              <w:t xml:space="preserve"> fonctionnalités d’édition de partitions.</w:t>
            </w:r>
          </w:p>
        </w:tc>
        <w:tc>
          <w:tcPr>
            <w:tcW w:w="5103" w:type="dxa"/>
            <w:tcBorders>
              <w:top w:val="single" w:sz="4" w:space="0" w:color="auto"/>
              <w:left w:val="single" w:sz="4" w:space="0" w:color="auto"/>
              <w:bottom w:val="single" w:sz="4" w:space="0" w:color="auto"/>
              <w:right w:val="single" w:sz="4" w:space="0" w:color="auto"/>
            </w:tcBorders>
            <w:hideMark/>
          </w:tcPr>
          <w:p w14:paraId="17B3FE4D" w14:textId="77777777" w:rsidR="00D876BF" w:rsidRDefault="00D876BF" w:rsidP="00D876BF">
            <w:pPr>
              <w:pStyle w:val="Paragraphedeliste"/>
              <w:numPr>
                <w:ilvl w:val="0"/>
                <w:numId w:val="26"/>
              </w:numPr>
              <w:rPr>
                <w:sz w:val="20"/>
                <w:szCs w:val="20"/>
              </w:rPr>
            </w:pPr>
            <w:r>
              <w:rPr>
                <w:sz w:val="20"/>
                <w:szCs w:val="20"/>
              </w:rPr>
              <w:t>Correction de bugs</w:t>
            </w:r>
          </w:p>
          <w:p w14:paraId="6F2F8ED6" w14:textId="77777777" w:rsidR="00D876BF" w:rsidRDefault="00D876BF" w:rsidP="00D876BF">
            <w:pPr>
              <w:pStyle w:val="Paragraphedeliste"/>
              <w:numPr>
                <w:ilvl w:val="0"/>
                <w:numId w:val="26"/>
              </w:numPr>
              <w:rPr>
                <w:sz w:val="20"/>
                <w:szCs w:val="20"/>
              </w:rPr>
            </w:pPr>
            <w:r>
              <w:rPr>
                <w:sz w:val="20"/>
                <w:szCs w:val="20"/>
              </w:rPr>
              <w:t>Commenter les partitions</w:t>
            </w:r>
          </w:p>
          <w:p w14:paraId="0E8790CC" w14:textId="77777777" w:rsidR="00D876BF" w:rsidRDefault="00D876BF" w:rsidP="00D876BF">
            <w:pPr>
              <w:pStyle w:val="Paragraphedeliste"/>
              <w:numPr>
                <w:ilvl w:val="0"/>
                <w:numId w:val="26"/>
              </w:numPr>
              <w:rPr>
                <w:sz w:val="20"/>
                <w:szCs w:val="20"/>
              </w:rPr>
            </w:pPr>
            <w:r>
              <w:rPr>
                <w:sz w:val="20"/>
                <w:szCs w:val="20"/>
              </w:rPr>
              <w:t>Envoie de message à d’autre utilisateur</w:t>
            </w:r>
          </w:p>
          <w:p w14:paraId="01CA88B4" w14:textId="77777777" w:rsidR="00D876BF" w:rsidRDefault="00D876BF" w:rsidP="00D876BF">
            <w:pPr>
              <w:pStyle w:val="Paragraphedeliste"/>
              <w:numPr>
                <w:ilvl w:val="0"/>
                <w:numId w:val="26"/>
              </w:numPr>
              <w:rPr>
                <w:sz w:val="20"/>
                <w:szCs w:val="20"/>
              </w:rPr>
            </w:pPr>
            <w:r>
              <w:rPr>
                <w:sz w:val="20"/>
                <w:szCs w:val="20"/>
              </w:rPr>
              <w:t>Lecture d’une partition</w:t>
            </w:r>
          </w:p>
          <w:p w14:paraId="51EB0368" w14:textId="77777777" w:rsidR="00D876BF" w:rsidRDefault="00D876BF" w:rsidP="00D876BF">
            <w:pPr>
              <w:pStyle w:val="Paragraphedeliste"/>
              <w:numPr>
                <w:ilvl w:val="0"/>
                <w:numId w:val="26"/>
              </w:numPr>
              <w:rPr>
                <w:sz w:val="20"/>
                <w:szCs w:val="20"/>
              </w:rPr>
            </w:pPr>
            <w:r>
              <w:rPr>
                <w:sz w:val="20"/>
                <w:szCs w:val="20"/>
              </w:rPr>
              <w:t>Téléchargement d’une partition depuis le serveur sous format PDF</w:t>
            </w:r>
          </w:p>
        </w:tc>
      </w:tr>
      <w:tr w:rsidR="00D876BF" w14:paraId="0B5B0397" w14:textId="77777777" w:rsidTr="00ED47FA">
        <w:tc>
          <w:tcPr>
            <w:tcW w:w="879" w:type="dxa"/>
            <w:tcBorders>
              <w:top w:val="single" w:sz="4" w:space="0" w:color="auto"/>
              <w:left w:val="single" w:sz="4" w:space="0" w:color="auto"/>
              <w:bottom w:val="single" w:sz="4" w:space="0" w:color="auto"/>
              <w:right w:val="single" w:sz="4" w:space="0" w:color="auto"/>
            </w:tcBorders>
            <w:hideMark/>
          </w:tcPr>
          <w:p w14:paraId="3F5B8BA8" w14:textId="77777777" w:rsidR="00D876BF" w:rsidRDefault="00D876BF" w:rsidP="00ED47FA">
            <w:pPr>
              <w:rPr>
                <w:sz w:val="20"/>
                <w:szCs w:val="20"/>
              </w:rPr>
            </w:pPr>
            <w:r>
              <w:rPr>
                <w:sz w:val="20"/>
                <w:szCs w:val="20"/>
              </w:rPr>
              <w:t>3.0</w:t>
            </w:r>
          </w:p>
        </w:tc>
        <w:tc>
          <w:tcPr>
            <w:tcW w:w="1182" w:type="dxa"/>
            <w:tcBorders>
              <w:top w:val="single" w:sz="4" w:space="0" w:color="auto"/>
              <w:left w:val="single" w:sz="4" w:space="0" w:color="auto"/>
              <w:bottom w:val="single" w:sz="4" w:space="0" w:color="auto"/>
              <w:right w:val="single" w:sz="4" w:space="0" w:color="auto"/>
            </w:tcBorders>
            <w:hideMark/>
          </w:tcPr>
          <w:p w14:paraId="36098CFD" w14:textId="77777777" w:rsidR="00D876BF" w:rsidRDefault="00D876BF" w:rsidP="00ED47FA">
            <w:pPr>
              <w:rPr>
                <w:sz w:val="20"/>
                <w:szCs w:val="20"/>
              </w:rPr>
            </w:pPr>
            <w:r>
              <w:rPr>
                <w:sz w:val="20"/>
                <w:szCs w:val="20"/>
              </w:rPr>
              <w:t>30/09/2017</w:t>
            </w:r>
          </w:p>
        </w:tc>
        <w:tc>
          <w:tcPr>
            <w:tcW w:w="3610" w:type="dxa"/>
            <w:tcBorders>
              <w:top w:val="single" w:sz="4" w:space="0" w:color="auto"/>
              <w:left w:val="single" w:sz="4" w:space="0" w:color="auto"/>
              <w:bottom w:val="single" w:sz="4" w:space="0" w:color="auto"/>
              <w:right w:val="single" w:sz="4" w:space="0" w:color="auto"/>
            </w:tcBorders>
            <w:hideMark/>
          </w:tcPr>
          <w:p w14:paraId="2772A166" w14:textId="051AB51B" w:rsidR="00D876BF" w:rsidRDefault="00D876BF" w:rsidP="00ED47FA">
            <w:pPr>
              <w:rPr>
                <w:sz w:val="20"/>
                <w:szCs w:val="20"/>
              </w:rPr>
            </w:pPr>
            <w:r>
              <w:rPr>
                <w:sz w:val="20"/>
                <w:szCs w:val="20"/>
              </w:rPr>
              <w:t xml:space="preserve">Cette version rapprochera les fonctionnalités de lecture et d’édition de partition du </w:t>
            </w:r>
            <w:r w:rsidR="00686E4C">
              <w:rPr>
                <w:sz w:val="20"/>
                <w:szCs w:val="20"/>
              </w:rPr>
              <w:t>logiciel et de l’application Windows Phone</w:t>
            </w:r>
            <w:r>
              <w:rPr>
                <w:sz w:val="20"/>
                <w:szCs w:val="20"/>
              </w:rPr>
              <w:t>.</w:t>
            </w:r>
          </w:p>
        </w:tc>
        <w:tc>
          <w:tcPr>
            <w:tcW w:w="5103" w:type="dxa"/>
            <w:tcBorders>
              <w:top w:val="single" w:sz="4" w:space="0" w:color="auto"/>
              <w:left w:val="single" w:sz="4" w:space="0" w:color="auto"/>
              <w:bottom w:val="single" w:sz="4" w:space="0" w:color="auto"/>
              <w:right w:val="single" w:sz="4" w:space="0" w:color="auto"/>
            </w:tcBorders>
            <w:hideMark/>
          </w:tcPr>
          <w:p w14:paraId="73A69793" w14:textId="77777777" w:rsidR="00D876BF" w:rsidRDefault="00D876BF" w:rsidP="00D876BF">
            <w:pPr>
              <w:numPr>
                <w:ilvl w:val="0"/>
                <w:numId w:val="27"/>
              </w:numPr>
              <w:contextualSpacing/>
              <w:jc w:val="left"/>
              <w:rPr>
                <w:sz w:val="20"/>
                <w:szCs w:val="20"/>
              </w:rPr>
            </w:pPr>
            <w:r>
              <w:rPr>
                <w:sz w:val="20"/>
                <w:szCs w:val="20"/>
              </w:rPr>
              <w:t>Correction de bugs</w:t>
            </w:r>
          </w:p>
          <w:p w14:paraId="5911D438" w14:textId="3EF5C2ED" w:rsidR="00D876BF" w:rsidRDefault="00D876BF" w:rsidP="00D876BF">
            <w:pPr>
              <w:numPr>
                <w:ilvl w:val="0"/>
                <w:numId w:val="27"/>
              </w:numPr>
              <w:contextualSpacing/>
              <w:jc w:val="left"/>
              <w:rPr>
                <w:sz w:val="20"/>
                <w:szCs w:val="20"/>
              </w:rPr>
            </w:pPr>
            <w:r>
              <w:rPr>
                <w:sz w:val="20"/>
                <w:szCs w:val="20"/>
              </w:rPr>
              <w:t>Création d’un projet Music</w:t>
            </w:r>
            <w:r w:rsidR="00686E4C">
              <w:rPr>
                <w:sz w:val="20"/>
                <w:szCs w:val="20"/>
              </w:rPr>
              <w:t xml:space="preserve"> </w:t>
            </w:r>
            <w:proofErr w:type="spellStart"/>
            <w:r>
              <w:rPr>
                <w:sz w:val="20"/>
                <w:szCs w:val="20"/>
              </w:rPr>
              <w:t>Sheet</w:t>
            </w:r>
            <w:proofErr w:type="spellEnd"/>
            <w:r w:rsidR="00686E4C">
              <w:rPr>
                <w:sz w:val="20"/>
                <w:szCs w:val="20"/>
              </w:rPr>
              <w:t xml:space="preserve"> </w:t>
            </w:r>
            <w:proofErr w:type="spellStart"/>
            <w:r>
              <w:rPr>
                <w:sz w:val="20"/>
                <w:szCs w:val="20"/>
              </w:rPr>
              <w:t>Writer</w:t>
            </w:r>
            <w:proofErr w:type="spellEnd"/>
          </w:p>
          <w:p w14:paraId="1C073EE3" w14:textId="77777777" w:rsidR="00D876BF" w:rsidRDefault="00D876BF" w:rsidP="00D876BF">
            <w:pPr>
              <w:numPr>
                <w:ilvl w:val="0"/>
                <w:numId w:val="27"/>
              </w:numPr>
              <w:contextualSpacing/>
              <w:jc w:val="left"/>
              <w:rPr>
                <w:sz w:val="20"/>
                <w:szCs w:val="20"/>
              </w:rPr>
            </w:pPr>
            <w:r>
              <w:rPr>
                <w:sz w:val="20"/>
                <w:szCs w:val="20"/>
              </w:rPr>
              <w:t>Edition « note-à-note » d’une partition</w:t>
            </w:r>
          </w:p>
          <w:p w14:paraId="5D045C6F" w14:textId="36FA8AD3" w:rsidR="00D876BF" w:rsidRDefault="00D876BF" w:rsidP="00D876BF">
            <w:pPr>
              <w:numPr>
                <w:ilvl w:val="0"/>
                <w:numId w:val="27"/>
              </w:numPr>
              <w:contextualSpacing/>
              <w:jc w:val="left"/>
              <w:rPr>
                <w:sz w:val="20"/>
                <w:szCs w:val="20"/>
              </w:rPr>
            </w:pPr>
            <w:r>
              <w:rPr>
                <w:sz w:val="20"/>
                <w:szCs w:val="20"/>
              </w:rPr>
              <w:t>Téléchargement d’une partition vers et depuis le serveur sous forme de projet Music</w:t>
            </w:r>
            <w:r w:rsidR="00686E4C">
              <w:rPr>
                <w:sz w:val="20"/>
                <w:szCs w:val="20"/>
              </w:rPr>
              <w:t xml:space="preserve"> </w:t>
            </w:r>
            <w:proofErr w:type="spellStart"/>
            <w:r>
              <w:rPr>
                <w:sz w:val="20"/>
                <w:szCs w:val="20"/>
              </w:rPr>
              <w:t>Sheet</w:t>
            </w:r>
            <w:proofErr w:type="spellEnd"/>
            <w:r w:rsidR="00686E4C">
              <w:rPr>
                <w:sz w:val="20"/>
                <w:szCs w:val="20"/>
              </w:rPr>
              <w:t xml:space="preserve"> </w:t>
            </w:r>
            <w:proofErr w:type="spellStart"/>
            <w:r>
              <w:rPr>
                <w:sz w:val="20"/>
                <w:szCs w:val="20"/>
              </w:rPr>
              <w:t>Writer</w:t>
            </w:r>
            <w:proofErr w:type="spellEnd"/>
          </w:p>
        </w:tc>
      </w:tr>
    </w:tbl>
    <w:p w14:paraId="3DA57599" w14:textId="2CF7B539" w:rsidR="00D876BF" w:rsidRDefault="00D876BF" w:rsidP="00D876BF">
      <w:pPr>
        <w:pStyle w:val="Lgende"/>
        <w:jc w:val="center"/>
      </w:pPr>
      <w:bookmarkStart w:id="29" w:name="_Toc435366216"/>
      <w:r>
        <w:t xml:space="preserve">Tableau </w:t>
      </w:r>
      <w:r w:rsidR="001A2E39">
        <w:fldChar w:fldCharType="begin"/>
      </w:r>
      <w:r w:rsidR="001A2E39">
        <w:instrText xml:space="preserve"> SEQ Tableau \* ARABIC </w:instrText>
      </w:r>
      <w:r w:rsidR="001A2E39">
        <w:fldChar w:fldCharType="separate"/>
      </w:r>
      <w:r w:rsidR="00585A76">
        <w:rPr>
          <w:noProof/>
        </w:rPr>
        <w:t>5</w:t>
      </w:r>
      <w:r w:rsidR="001A2E39">
        <w:rPr>
          <w:noProof/>
        </w:rPr>
        <w:fldChar w:fldCharType="end"/>
      </w:r>
      <w:r w:rsidRPr="00883069">
        <w:t xml:space="preserve"> : Plan de </w:t>
      </w:r>
      <w:r>
        <w:t>release de l'application Windows Phone</w:t>
      </w:r>
      <w:bookmarkEnd w:id="29"/>
    </w:p>
    <w:p w14:paraId="0F9D3BD6" w14:textId="77777777" w:rsidR="00D876BF" w:rsidRDefault="00D876BF" w:rsidP="00D876BF">
      <w:pPr>
        <w:pStyle w:val="Titre3"/>
        <w:numPr>
          <w:ilvl w:val="0"/>
          <w:numId w:val="0"/>
        </w:numPr>
        <w:ind w:left="720"/>
      </w:pPr>
      <w:r>
        <w:br w:type="page"/>
      </w:r>
    </w:p>
    <w:p w14:paraId="1E0D3EA3" w14:textId="7FEF1C6F" w:rsidR="00D876BF" w:rsidRDefault="00D876BF" w:rsidP="00D876BF">
      <w:pPr>
        <w:pStyle w:val="Titre1"/>
      </w:pPr>
      <w:bookmarkStart w:id="30" w:name="_Toc435303537"/>
      <w:bookmarkStart w:id="31" w:name="_Toc435280440"/>
      <w:bookmarkStart w:id="32" w:name="_Toc435366194"/>
      <w:r>
        <w:lastRenderedPageBreak/>
        <w:t>Types de tests et périmètre</w:t>
      </w:r>
      <w:bookmarkEnd w:id="30"/>
      <w:bookmarkEnd w:id="31"/>
      <w:bookmarkEnd w:id="32"/>
    </w:p>
    <w:p w14:paraId="1322B8CD" w14:textId="15336A31" w:rsidR="00253D63" w:rsidRDefault="00253D63" w:rsidP="00253D63">
      <w:pPr>
        <w:pStyle w:val="Titre2"/>
      </w:pPr>
      <w:bookmarkStart w:id="33" w:name="_Toc435366195"/>
      <w:r>
        <w:t>Commun à tous les livrables</w:t>
      </w:r>
      <w:bookmarkEnd w:id="33"/>
    </w:p>
    <w:p w14:paraId="02838DB4" w14:textId="77777777" w:rsidR="00253D63" w:rsidRDefault="00253D63" w:rsidP="00253D63">
      <w:pPr>
        <w:pStyle w:val="Titre3"/>
      </w:pPr>
      <w:r>
        <w:t>Tests unitaires</w:t>
      </w:r>
    </w:p>
    <w:p w14:paraId="707D93CB" w14:textId="2A3F71E2" w:rsidR="00253D63" w:rsidRDefault="00253D63" w:rsidP="00EC2F58">
      <w:pPr>
        <w:rPr>
          <w:rFonts w:cs="Arial"/>
        </w:rPr>
      </w:pPr>
      <w:r w:rsidRPr="00EC2F58">
        <w:t xml:space="preserve">Ces tests ont pour but de </w:t>
      </w:r>
      <w:r w:rsidRPr="00390725">
        <w:t>confirmer qu'une portion de code fournit bien une sortie correcte en fonction de paramètres d'entrées donnés</w:t>
      </w:r>
      <w:r w:rsidRPr="00EC2F58">
        <w:t>, ceci afin de s'assurer qu'elle répond aux</w:t>
      </w:r>
      <w:r w:rsidRPr="00390725">
        <w:t> </w:t>
      </w:r>
      <w:hyperlink r:id="rId24" w:tooltip="Spécification (informatique)" w:history="1">
        <w:r w:rsidRPr="00390725">
          <w:t>spécifications fonctionnelles</w:t>
        </w:r>
      </w:hyperlink>
      <w:r w:rsidR="00E258E5">
        <w:t xml:space="preserve">. Les tests unitaires seront testé de manière unitaire et donc, sans contexte particulier, ce qui assurera leur fonctionnement en toutes </w:t>
      </w:r>
      <w:r w:rsidRPr="00EC2F58">
        <w:t>circonstances</w:t>
      </w:r>
      <w:r w:rsidR="00E258E5">
        <w:rPr>
          <w:rFonts w:cs="Arial"/>
        </w:rPr>
        <w:t xml:space="preserve"> (classe envoie de requête HTTP</w:t>
      </w:r>
      <w:r w:rsidR="00807EBA">
        <w:rPr>
          <w:rFonts w:cs="Arial"/>
        </w:rPr>
        <w:t>, de lecture d’une partition, etc.)</w:t>
      </w:r>
    </w:p>
    <w:p w14:paraId="2CA53ED5" w14:textId="441C129D" w:rsidR="00253D63" w:rsidRDefault="00253D63" w:rsidP="00253D63">
      <w:pPr>
        <w:pStyle w:val="Titre3"/>
        <w:numPr>
          <w:ilvl w:val="2"/>
          <w:numId w:val="34"/>
        </w:numPr>
      </w:pPr>
      <w:r>
        <w:t>Tests d’intégration UI</w:t>
      </w:r>
    </w:p>
    <w:p w14:paraId="1AA7D2DB" w14:textId="49557230" w:rsidR="00253D63" w:rsidRPr="00253D63" w:rsidRDefault="00253D63" w:rsidP="00253D63">
      <w:r>
        <w:t xml:space="preserve">Ces tests ont pour but de simuler les interactions entre l’utilisateur et le logiciel. Pour chaque élément ajouté dans l’interface, tel qu’un bouton ou un menu, le développeur doit tester ce dernier, afin de s’assurer que l’action entrepris à la bonne conséquence (ouverture d’une nouvelle fenêtre, </w:t>
      </w:r>
      <w:r w:rsidR="00AD263B">
        <w:t xml:space="preserve">lancement de la lecture, </w:t>
      </w:r>
      <w:r w:rsidR="00807EBA">
        <w:t xml:space="preserve">affichage de message d’erreur, </w:t>
      </w:r>
      <w:r w:rsidR="00AD263B">
        <w:t>etc.).</w:t>
      </w:r>
    </w:p>
    <w:p w14:paraId="407BA85F" w14:textId="77777777" w:rsidR="00253D63" w:rsidRDefault="00253D63" w:rsidP="00253D63">
      <w:pPr>
        <w:pStyle w:val="Titre3"/>
        <w:numPr>
          <w:ilvl w:val="2"/>
          <w:numId w:val="33"/>
        </w:numPr>
      </w:pPr>
      <w:r>
        <w:t>Tests d’acceptation</w:t>
      </w:r>
    </w:p>
    <w:p w14:paraId="62F724DE" w14:textId="14AD29CD" w:rsidR="00253D63" w:rsidRPr="0036514D" w:rsidRDefault="00253D63" w:rsidP="00E47F53">
      <w:r w:rsidRPr="0036514D">
        <w:rPr>
          <w:shd w:val="clear" w:color="auto" w:fill="FFFFFF"/>
        </w:rPr>
        <w:t xml:space="preserve">Ces tests ont pour but de valider un dispositif complet et non pas une simple conversion d'entrées-sorties. </w:t>
      </w:r>
      <w:r w:rsidR="00A857F9">
        <w:rPr>
          <w:shd w:val="clear" w:color="auto" w:fill="FFFFFF"/>
        </w:rPr>
        <w:t>En effet, ces tests ne valident pas le code mais vérifient la conformité du produit avec le cahier de charges (création, ouverture et fermeture d’un projet, recherche et consultation d’un profil d’un utilisateur, etc.)</w:t>
      </w:r>
    </w:p>
    <w:p w14:paraId="3E4E491E" w14:textId="77777777" w:rsidR="00253D63" w:rsidRDefault="00253D63" w:rsidP="00253D63">
      <w:pPr>
        <w:pStyle w:val="Titre3"/>
      </w:pPr>
      <w:r>
        <w:t>Tests de non-régressions</w:t>
      </w:r>
    </w:p>
    <w:p w14:paraId="2040500A" w14:textId="522958F7" w:rsidR="00253D63" w:rsidRPr="00253D63" w:rsidRDefault="00253D63" w:rsidP="00253D63">
      <w:r>
        <w:t>Ces tests ont pour but de vérifier que l’intégration ou la modification d’un bout de code n’a pas modifié le comportement du logiciel antérieurement validé. Ces tests portent sur l’exécution de tests unitaires déjà joués afin de s’assurer que le système répond tou</w:t>
      </w:r>
      <w:r w:rsidR="00AD263B">
        <w:t>jours aux exigences spécifiées.</w:t>
      </w:r>
      <w:r w:rsidR="00A857F9">
        <w:t xml:space="preserve"> </w:t>
      </w:r>
    </w:p>
    <w:p w14:paraId="516F0019" w14:textId="07FCADB9" w:rsidR="003A1091" w:rsidRDefault="00253D63" w:rsidP="003A1091">
      <w:pPr>
        <w:pStyle w:val="Titre2"/>
      </w:pPr>
      <w:bookmarkStart w:id="34" w:name="_Toc435366196"/>
      <w:r>
        <w:t>Spécifique</w:t>
      </w:r>
      <w:r w:rsidR="00F41656">
        <w:t>s</w:t>
      </w:r>
      <w:r>
        <w:t xml:space="preserve"> au site web</w:t>
      </w:r>
      <w:bookmarkEnd w:id="34"/>
    </w:p>
    <w:p w14:paraId="748FA87F" w14:textId="766D1512" w:rsidR="005C1BA8" w:rsidRDefault="005C1BA8" w:rsidP="005C1BA8">
      <w:pPr>
        <w:pStyle w:val="Titre3"/>
      </w:pPr>
      <w:r>
        <w:t>Tests de performance</w:t>
      </w:r>
    </w:p>
    <w:p w14:paraId="05FDD8A6" w14:textId="1073C795" w:rsidR="005C1BA8" w:rsidRPr="005C1BA8" w:rsidRDefault="005C1BA8" w:rsidP="005C1BA8">
      <w:r>
        <w:t>Ce</w:t>
      </w:r>
      <w:r w:rsidR="0039403B">
        <w:t>s tests ont pour but de vérifier</w:t>
      </w:r>
      <w:r>
        <w:t xml:space="preserve"> la fiabilité du </w:t>
      </w:r>
      <w:r w:rsidR="0039403B">
        <w:t>serveur physique et de déterminer s’il</w:t>
      </w:r>
      <w:r>
        <w:t xml:space="preserve"> est conforme aux besoins en termes d’usage de celui-ci et le cas échéant, la marge de manœuvre disponible avant de devoir revoir l’infrastructure. Afin que ces tests soient pertinents, ils doivent être lancés sur un serveur aux caractéristiques identiques et dans les mêmes conditions que le serveur de production.</w:t>
      </w:r>
    </w:p>
    <w:p w14:paraId="1746DE1D" w14:textId="6F78BF7F" w:rsidR="00A857F9" w:rsidRDefault="00A857F9" w:rsidP="005C1BA8">
      <w:pPr>
        <w:pStyle w:val="Titre4"/>
      </w:pPr>
      <w:r>
        <w:t>Tests de stress</w:t>
      </w:r>
    </w:p>
    <w:p w14:paraId="1AD35326" w14:textId="0B7FAA88" w:rsidR="006C706F" w:rsidRPr="006C706F" w:rsidRDefault="006C706F" w:rsidP="006C706F">
      <w:r>
        <w:t>Ces tests ont pour but de déterminer les limites du serveur en termes d’usage. Au fur et à mesure du test, le nombre de requête</w:t>
      </w:r>
      <w:r w:rsidR="003E22A3">
        <w:t xml:space="preserve"> simultané</w:t>
      </w:r>
      <w:r>
        <w:t xml:space="preserve"> augmente jusqu’à ce que le serveur ne réponde plus. </w:t>
      </w:r>
      <w:r w:rsidR="003E22A3">
        <w:t>C’est le nombre de requête</w:t>
      </w:r>
      <w:r w:rsidR="0039403B">
        <w:t>s</w:t>
      </w:r>
      <w:r w:rsidR="003E22A3">
        <w:t xml:space="preserve"> simultané</w:t>
      </w:r>
      <w:r w:rsidR="0039403B">
        <w:t>es</w:t>
      </w:r>
      <w:r w:rsidR="003E22A3">
        <w:t xml:space="preserve"> qui ont contribué au </w:t>
      </w:r>
      <w:r w:rsidR="005C1BA8">
        <w:t>plantage du serveur qui constitue le résultat du test de stress.</w:t>
      </w:r>
    </w:p>
    <w:p w14:paraId="2F0828AD" w14:textId="670D3F66" w:rsidR="003B59C7" w:rsidRDefault="003B59C7" w:rsidP="005C1BA8">
      <w:pPr>
        <w:pStyle w:val="Titre4"/>
      </w:pPr>
      <w:r>
        <w:t>Tests de charge</w:t>
      </w:r>
    </w:p>
    <w:p w14:paraId="0987280E" w14:textId="422C72F8" w:rsidR="006C706F" w:rsidRPr="006C706F" w:rsidRDefault="006C706F" w:rsidP="006C706F">
      <w:r>
        <w:t xml:space="preserve">Ces tests </w:t>
      </w:r>
      <w:r w:rsidR="007736D5">
        <w:t>ont pour but de déterminer la durée pendant laquelle le serveur répond en co</w:t>
      </w:r>
      <w:bookmarkStart w:id="35" w:name="_GoBack"/>
      <w:bookmarkEnd w:id="35"/>
      <w:r w:rsidR="007736D5">
        <w:t xml:space="preserve">ndition de charge </w:t>
      </w:r>
      <w:r w:rsidR="003E22A3">
        <w:t>limite</w:t>
      </w:r>
      <w:r w:rsidR="007736D5">
        <w:t xml:space="preserve">. Pour garantir une meilleure fiabilité, </w:t>
      </w:r>
      <w:r w:rsidR="003E22A3">
        <w:t xml:space="preserve">cette charge est déterminée </w:t>
      </w:r>
      <w:r w:rsidR="005C1BA8">
        <w:t>à partir d</w:t>
      </w:r>
      <w:r w:rsidR="003E22A3">
        <w:t>es résultats des tests de stress. Ainsi, les tests de charge devront être lancés après les tests de stress.</w:t>
      </w:r>
      <w:r w:rsidR="005C1BA8">
        <w:t xml:space="preserve"> </w:t>
      </w:r>
    </w:p>
    <w:p w14:paraId="260DE8F1" w14:textId="08CED9D0" w:rsidR="00AD263B" w:rsidRDefault="00AD263B" w:rsidP="00AD263B">
      <w:pPr>
        <w:pStyle w:val="Titre2"/>
      </w:pPr>
      <w:bookmarkStart w:id="36" w:name="_Toc435366197"/>
      <w:r>
        <w:lastRenderedPageBreak/>
        <w:t>Spécifique</w:t>
      </w:r>
      <w:r w:rsidR="00F41656">
        <w:t>s</w:t>
      </w:r>
      <w:r>
        <w:t xml:space="preserve"> aux applications mobiles</w:t>
      </w:r>
      <w:bookmarkEnd w:id="36"/>
    </w:p>
    <w:p w14:paraId="41F3E897" w14:textId="77777777" w:rsidR="00AD263B" w:rsidRDefault="00AD263B" w:rsidP="00AD263B">
      <w:pPr>
        <w:pStyle w:val="Titre3"/>
      </w:pPr>
      <w:r>
        <w:t>Tests d’intégration des appels API</w:t>
      </w:r>
    </w:p>
    <w:p w14:paraId="3390E5CD" w14:textId="34BF944A" w:rsidR="00D876BF" w:rsidRPr="00983D5D" w:rsidRDefault="00DF0094" w:rsidP="00D876BF">
      <w:r>
        <w:t>C</w:t>
      </w:r>
      <w:r w:rsidR="007741E1">
        <w:t xml:space="preserve">es tests </w:t>
      </w:r>
      <w:r>
        <w:t>ont pour but</w:t>
      </w:r>
      <w:r w:rsidR="00AD263B">
        <w:t xml:space="preserve"> </w:t>
      </w:r>
      <w:r>
        <w:t xml:space="preserve">de vérifier </w:t>
      </w:r>
      <w:r w:rsidR="00AD263B">
        <w:t xml:space="preserve">le bon fonctionnement des </w:t>
      </w:r>
      <w:r w:rsidR="007741E1">
        <w:t>actions produisant un appel</w:t>
      </w:r>
      <w:r w:rsidR="00AD263B">
        <w:t xml:space="preserve"> </w:t>
      </w:r>
      <w:r w:rsidR="007741E1">
        <w:t xml:space="preserve">à </w:t>
      </w:r>
      <w:r w:rsidR="00AD263B">
        <w:t>l’API</w:t>
      </w:r>
      <w:r w:rsidR="007741E1">
        <w:t xml:space="preserve"> et</w:t>
      </w:r>
      <w:r w:rsidR="00AD263B">
        <w:t xml:space="preserve"> les conséquences sur l’interface utilisateurs de</w:t>
      </w:r>
      <w:r w:rsidR="007741E1">
        <w:t>s différentes réponses renvoyées</w:t>
      </w:r>
      <w:r w:rsidR="00AD263B">
        <w:t xml:space="preserve"> </w:t>
      </w:r>
      <w:r w:rsidR="007741E1">
        <w:t>par le serveur</w:t>
      </w:r>
      <w:r w:rsidR="00AD263B">
        <w:t>.</w:t>
      </w:r>
      <w:r>
        <w:t xml:space="preserve"> Il sera ainsi possible de déterminer</w:t>
      </w:r>
      <w:r w:rsidR="007741E1">
        <w:t xml:space="preserve"> si l’application mobile </w:t>
      </w:r>
      <w:r>
        <w:t>réagie</w:t>
      </w:r>
      <w:r w:rsidR="007741E1">
        <w:t xml:space="preserve"> correctement</w:t>
      </w:r>
      <w:r>
        <w:t xml:space="preserve"> en fonction des réponses renvoyées par l’API</w:t>
      </w:r>
      <w:r w:rsidR="007741E1">
        <w:t xml:space="preserve"> (</w:t>
      </w:r>
      <w:r w:rsidR="00A429A9">
        <w:t>ouverture de la page principale de l’application après une connexion réussie, affichage des messages d’erreurs appropriés</w:t>
      </w:r>
      <w:r>
        <w:t xml:space="preserve"> si l’API renvoie une erreur</w:t>
      </w:r>
      <w:r w:rsidR="00A429A9">
        <w:t>, etc.).</w:t>
      </w:r>
      <w:r>
        <w:t xml:space="preserve"> Ainsi, au sein des applications mobiles seules les pages étant liées à l’envoie d’une requête seront concernées par ces tests.</w:t>
      </w:r>
      <w:r w:rsidR="00D876BF">
        <w:br w:type="page"/>
      </w:r>
    </w:p>
    <w:p w14:paraId="4281C4D4" w14:textId="053FD9B7" w:rsidR="00D876BF" w:rsidRPr="00056794" w:rsidRDefault="00D876BF" w:rsidP="002D046F">
      <w:pPr>
        <w:pStyle w:val="Titre1"/>
      </w:pPr>
      <w:bookmarkStart w:id="37" w:name="_Toc435303543"/>
      <w:bookmarkStart w:id="38" w:name="_Toc435280446"/>
      <w:bookmarkStart w:id="39" w:name="_Toc435366198"/>
      <w:r>
        <w:lastRenderedPageBreak/>
        <w:t>Livrables</w:t>
      </w:r>
      <w:bookmarkEnd w:id="37"/>
      <w:bookmarkEnd w:id="38"/>
      <w:bookmarkEnd w:id="39"/>
    </w:p>
    <w:p w14:paraId="0768DBED" w14:textId="482019FF" w:rsidR="00D876BF" w:rsidRDefault="00D876BF" w:rsidP="0033268D">
      <w:pPr>
        <w:pStyle w:val="Titre2"/>
      </w:pPr>
      <w:bookmarkStart w:id="40" w:name="_Toc435280447"/>
      <w:bookmarkStart w:id="41" w:name="_Toc435366199"/>
      <w:r>
        <w:t>Cas de tests</w:t>
      </w:r>
      <w:bookmarkEnd w:id="40"/>
      <w:bookmarkEnd w:id="41"/>
    </w:p>
    <w:p w14:paraId="129233A4" w14:textId="24E7D7BB" w:rsidR="0033268D" w:rsidRPr="0033268D" w:rsidRDefault="0033268D" w:rsidP="0033268D">
      <w:pPr>
        <w:pStyle w:val="Titre3"/>
      </w:pPr>
      <w:r>
        <w:t>Arborescence</w:t>
      </w:r>
    </w:p>
    <w:p w14:paraId="2A0D71D2" w14:textId="60D44653" w:rsidR="00155500" w:rsidRPr="00155500" w:rsidRDefault="00D876BF" w:rsidP="00902DEE">
      <w:r w:rsidRPr="00155500">
        <w:t>L’ens</w:t>
      </w:r>
      <w:r w:rsidR="0033268D" w:rsidRPr="00155500">
        <w:t>emble des tests pour chacun des livrables se trouveront dans le fichier</w:t>
      </w:r>
      <w:r w:rsidRPr="00155500">
        <w:t xml:space="preserve"> </w:t>
      </w:r>
      <w:r w:rsidR="0033268D" w:rsidRPr="00155500">
        <w:t xml:space="preserve">/Tests/cas_de_test.docx. Le document sera découpé par livrable et les cas de test seront écrit dans l’ordre suivant : </w:t>
      </w:r>
    </w:p>
    <w:p w14:paraId="2FF26513" w14:textId="0AD5A304" w:rsidR="00155500" w:rsidRPr="00155500" w:rsidRDefault="00155500" w:rsidP="00155500">
      <w:pPr>
        <w:pStyle w:val="Paragraphedeliste"/>
        <w:numPr>
          <w:ilvl w:val="0"/>
          <w:numId w:val="36"/>
        </w:numPr>
        <w:rPr>
          <w:rFonts w:ascii="Verdana" w:hAnsi="Verdana"/>
          <w:sz w:val="18"/>
        </w:rPr>
      </w:pPr>
      <w:r w:rsidRPr="00155500">
        <w:rPr>
          <w:rFonts w:ascii="Verdana" w:hAnsi="Verdana"/>
          <w:sz w:val="18"/>
        </w:rPr>
        <w:t>Logiciel</w:t>
      </w:r>
    </w:p>
    <w:p w14:paraId="40DB7997" w14:textId="112692EE"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unitaires</w:t>
      </w:r>
    </w:p>
    <w:p w14:paraId="3ED464FB" w14:textId="0A555BBF"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d’intégration UI</w:t>
      </w:r>
    </w:p>
    <w:p w14:paraId="07AD5C19" w14:textId="2731BAF5"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d’acceptation</w:t>
      </w:r>
    </w:p>
    <w:p w14:paraId="0B0057B7" w14:textId="734683B7"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de non-régression</w:t>
      </w:r>
    </w:p>
    <w:p w14:paraId="39DE1AAD" w14:textId="44DE5A52" w:rsidR="00155500" w:rsidRPr="00155500" w:rsidRDefault="00155500" w:rsidP="00155500">
      <w:pPr>
        <w:pStyle w:val="Paragraphedeliste"/>
        <w:numPr>
          <w:ilvl w:val="0"/>
          <w:numId w:val="36"/>
        </w:numPr>
        <w:rPr>
          <w:rFonts w:ascii="Verdana" w:hAnsi="Verdana"/>
          <w:sz w:val="18"/>
        </w:rPr>
      </w:pPr>
      <w:r w:rsidRPr="00155500">
        <w:rPr>
          <w:rFonts w:ascii="Verdana" w:hAnsi="Verdana"/>
          <w:sz w:val="18"/>
        </w:rPr>
        <w:t>Site Web</w:t>
      </w:r>
    </w:p>
    <w:p w14:paraId="72A314F1" w14:textId="759B5C67"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unitaires</w:t>
      </w:r>
    </w:p>
    <w:p w14:paraId="75674833" w14:textId="6434D9AC"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 xml:space="preserve">Tests d’intégration UI </w:t>
      </w:r>
      <w:r>
        <w:rPr>
          <w:rFonts w:ascii="Verdana" w:hAnsi="Verdana"/>
          <w:sz w:val="18"/>
        </w:rPr>
        <w:t>(front-end uniquement)</w:t>
      </w:r>
    </w:p>
    <w:p w14:paraId="1649C70A" w14:textId="5A8F77DF"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d’acceptation</w:t>
      </w:r>
    </w:p>
    <w:p w14:paraId="7337F5D1" w14:textId="6DD50CDC" w:rsidR="00155500" w:rsidRDefault="00155500" w:rsidP="00155500">
      <w:pPr>
        <w:pStyle w:val="Paragraphedeliste"/>
        <w:numPr>
          <w:ilvl w:val="1"/>
          <w:numId w:val="36"/>
        </w:numPr>
        <w:rPr>
          <w:rFonts w:ascii="Verdana" w:hAnsi="Verdana"/>
          <w:sz w:val="18"/>
        </w:rPr>
      </w:pPr>
      <w:r w:rsidRPr="00155500">
        <w:rPr>
          <w:rFonts w:ascii="Verdana" w:hAnsi="Verdana"/>
          <w:sz w:val="18"/>
        </w:rPr>
        <w:t>Tests de non-régression</w:t>
      </w:r>
    </w:p>
    <w:p w14:paraId="4CF67E6D" w14:textId="362F051E" w:rsidR="00155500" w:rsidRDefault="00155500" w:rsidP="00155500">
      <w:pPr>
        <w:pStyle w:val="Paragraphedeliste"/>
        <w:numPr>
          <w:ilvl w:val="1"/>
          <w:numId w:val="36"/>
        </w:numPr>
        <w:rPr>
          <w:rFonts w:ascii="Verdana" w:hAnsi="Verdana"/>
          <w:sz w:val="18"/>
        </w:rPr>
      </w:pPr>
      <w:r>
        <w:rPr>
          <w:rFonts w:ascii="Verdana" w:hAnsi="Verdana"/>
          <w:sz w:val="18"/>
        </w:rPr>
        <w:t>Tests de stress</w:t>
      </w:r>
    </w:p>
    <w:p w14:paraId="275D0254" w14:textId="7D5369A9" w:rsidR="00155500" w:rsidRDefault="00155500" w:rsidP="00155500">
      <w:pPr>
        <w:pStyle w:val="Paragraphedeliste"/>
        <w:numPr>
          <w:ilvl w:val="1"/>
          <w:numId w:val="36"/>
        </w:numPr>
        <w:rPr>
          <w:rFonts w:ascii="Verdana" w:hAnsi="Verdana"/>
          <w:sz w:val="18"/>
        </w:rPr>
      </w:pPr>
      <w:r>
        <w:rPr>
          <w:rFonts w:ascii="Verdana" w:hAnsi="Verdana"/>
          <w:sz w:val="18"/>
        </w:rPr>
        <w:t>Tests de charge</w:t>
      </w:r>
    </w:p>
    <w:p w14:paraId="44E41701" w14:textId="797E61AC" w:rsidR="00155500" w:rsidRDefault="00155500" w:rsidP="00155500">
      <w:pPr>
        <w:pStyle w:val="Paragraphedeliste"/>
        <w:numPr>
          <w:ilvl w:val="0"/>
          <w:numId w:val="36"/>
        </w:numPr>
        <w:rPr>
          <w:rFonts w:ascii="Verdana" w:hAnsi="Verdana"/>
          <w:sz w:val="18"/>
        </w:rPr>
      </w:pPr>
      <w:r>
        <w:rPr>
          <w:rFonts w:ascii="Verdana" w:hAnsi="Verdana"/>
          <w:sz w:val="18"/>
        </w:rPr>
        <w:t>Android</w:t>
      </w:r>
    </w:p>
    <w:p w14:paraId="63F3F745" w14:textId="77777777"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unitaires</w:t>
      </w:r>
    </w:p>
    <w:p w14:paraId="21620695" w14:textId="77777777" w:rsidR="00155500" w:rsidRDefault="00155500" w:rsidP="00155500">
      <w:pPr>
        <w:pStyle w:val="Paragraphedeliste"/>
        <w:numPr>
          <w:ilvl w:val="1"/>
          <w:numId w:val="36"/>
        </w:numPr>
        <w:rPr>
          <w:rFonts w:ascii="Verdana" w:hAnsi="Verdana"/>
          <w:sz w:val="18"/>
        </w:rPr>
      </w:pPr>
      <w:r w:rsidRPr="00155500">
        <w:rPr>
          <w:rFonts w:ascii="Verdana" w:hAnsi="Verdana"/>
          <w:sz w:val="18"/>
        </w:rPr>
        <w:t>Tests d’intégration UI</w:t>
      </w:r>
    </w:p>
    <w:p w14:paraId="2CD55A95" w14:textId="2C4E3996" w:rsidR="00155500" w:rsidRPr="00155500" w:rsidRDefault="00155500" w:rsidP="00155500">
      <w:pPr>
        <w:pStyle w:val="Paragraphedeliste"/>
        <w:numPr>
          <w:ilvl w:val="1"/>
          <w:numId w:val="36"/>
        </w:numPr>
        <w:rPr>
          <w:rFonts w:ascii="Verdana" w:hAnsi="Verdana"/>
          <w:sz w:val="18"/>
        </w:rPr>
      </w:pPr>
      <w:r>
        <w:rPr>
          <w:rFonts w:ascii="Verdana" w:hAnsi="Verdana"/>
          <w:sz w:val="18"/>
        </w:rPr>
        <w:t>Tests d’intégration appel à l’API</w:t>
      </w:r>
    </w:p>
    <w:p w14:paraId="48A346EA" w14:textId="77777777"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d’acceptation</w:t>
      </w:r>
    </w:p>
    <w:p w14:paraId="0409729B" w14:textId="43E46A78" w:rsidR="00155500" w:rsidRDefault="00155500" w:rsidP="00155500">
      <w:pPr>
        <w:pStyle w:val="Paragraphedeliste"/>
        <w:numPr>
          <w:ilvl w:val="1"/>
          <w:numId w:val="36"/>
        </w:numPr>
        <w:rPr>
          <w:rFonts w:ascii="Verdana" w:hAnsi="Verdana"/>
          <w:sz w:val="18"/>
        </w:rPr>
      </w:pPr>
      <w:r w:rsidRPr="00155500">
        <w:rPr>
          <w:rFonts w:ascii="Verdana" w:hAnsi="Verdana"/>
          <w:sz w:val="18"/>
        </w:rPr>
        <w:t>Tests de non-régression</w:t>
      </w:r>
    </w:p>
    <w:p w14:paraId="5B499123" w14:textId="4E08DF38" w:rsidR="00155500" w:rsidRDefault="00155500" w:rsidP="00155500">
      <w:pPr>
        <w:pStyle w:val="Paragraphedeliste"/>
        <w:numPr>
          <w:ilvl w:val="0"/>
          <w:numId w:val="36"/>
        </w:numPr>
        <w:rPr>
          <w:rFonts w:ascii="Verdana" w:hAnsi="Verdana"/>
          <w:sz w:val="18"/>
        </w:rPr>
      </w:pPr>
      <w:r>
        <w:rPr>
          <w:rFonts w:ascii="Verdana" w:hAnsi="Verdana"/>
          <w:sz w:val="18"/>
        </w:rPr>
        <w:t>iPhone</w:t>
      </w:r>
    </w:p>
    <w:p w14:paraId="4568448E" w14:textId="77777777"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unitaires</w:t>
      </w:r>
    </w:p>
    <w:p w14:paraId="4C1AD3ED" w14:textId="77777777" w:rsidR="00155500" w:rsidRDefault="00155500" w:rsidP="00155500">
      <w:pPr>
        <w:pStyle w:val="Paragraphedeliste"/>
        <w:numPr>
          <w:ilvl w:val="1"/>
          <w:numId w:val="36"/>
        </w:numPr>
        <w:rPr>
          <w:rFonts w:ascii="Verdana" w:hAnsi="Verdana"/>
          <w:sz w:val="18"/>
        </w:rPr>
      </w:pPr>
      <w:r w:rsidRPr="00155500">
        <w:rPr>
          <w:rFonts w:ascii="Verdana" w:hAnsi="Verdana"/>
          <w:sz w:val="18"/>
        </w:rPr>
        <w:t>Tests d’intégration UI</w:t>
      </w:r>
    </w:p>
    <w:p w14:paraId="3C410ADB" w14:textId="77777777" w:rsidR="00155500" w:rsidRPr="00155500" w:rsidRDefault="00155500" w:rsidP="00155500">
      <w:pPr>
        <w:pStyle w:val="Paragraphedeliste"/>
        <w:numPr>
          <w:ilvl w:val="1"/>
          <w:numId w:val="36"/>
        </w:numPr>
        <w:rPr>
          <w:rFonts w:ascii="Verdana" w:hAnsi="Verdana"/>
          <w:sz w:val="18"/>
        </w:rPr>
      </w:pPr>
      <w:r>
        <w:rPr>
          <w:rFonts w:ascii="Verdana" w:hAnsi="Verdana"/>
          <w:sz w:val="18"/>
        </w:rPr>
        <w:t>Tests d’intégration appel à l’API</w:t>
      </w:r>
    </w:p>
    <w:p w14:paraId="264A52A5" w14:textId="77777777"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d’acceptation</w:t>
      </w:r>
    </w:p>
    <w:p w14:paraId="0C514AAD" w14:textId="77777777"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de non-régression</w:t>
      </w:r>
    </w:p>
    <w:p w14:paraId="3051D298" w14:textId="1C085CCA" w:rsidR="00155500" w:rsidRDefault="00155500" w:rsidP="00155500">
      <w:pPr>
        <w:pStyle w:val="Paragraphedeliste"/>
        <w:numPr>
          <w:ilvl w:val="0"/>
          <w:numId w:val="36"/>
        </w:numPr>
        <w:rPr>
          <w:rFonts w:ascii="Verdana" w:hAnsi="Verdana"/>
          <w:sz w:val="18"/>
        </w:rPr>
      </w:pPr>
      <w:r>
        <w:rPr>
          <w:rFonts w:ascii="Verdana" w:hAnsi="Verdana"/>
          <w:sz w:val="18"/>
        </w:rPr>
        <w:t>Windows Phone</w:t>
      </w:r>
    </w:p>
    <w:p w14:paraId="07DC6CCE" w14:textId="77777777"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unitaires</w:t>
      </w:r>
    </w:p>
    <w:p w14:paraId="2E46CFE3" w14:textId="77777777" w:rsidR="00155500" w:rsidRDefault="00155500" w:rsidP="00155500">
      <w:pPr>
        <w:pStyle w:val="Paragraphedeliste"/>
        <w:numPr>
          <w:ilvl w:val="1"/>
          <w:numId w:val="36"/>
        </w:numPr>
        <w:rPr>
          <w:rFonts w:ascii="Verdana" w:hAnsi="Verdana"/>
          <w:sz w:val="18"/>
        </w:rPr>
      </w:pPr>
      <w:r w:rsidRPr="00155500">
        <w:rPr>
          <w:rFonts w:ascii="Verdana" w:hAnsi="Verdana"/>
          <w:sz w:val="18"/>
        </w:rPr>
        <w:t>Tests d’intégration UI</w:t>
      </w:r>
    </w:p>
    <w:p w14:paraId="6DA20204" w14:textId="77777777" w:rsidR="00155500" w:rsidRPr="00155500" w:rsidRDefault="00155500" w:rsidP="00155500">
      <w:pPr>
        <w:pStyle w:val="Paragraphedeliste"/>
        <w:numPr>
          <w:ilvl w:val="1"/>
          <w:numId w:val="36"/>
        </w:numPr>
        <w:rPr>
          <w:rFonts w:ascii="Verdana" w:hAnsi="Verdana"/>
          <w:sz w:val="18"/>
        </w:rPr>
      </w:pPr>
      <w:r>
        <w:rPr>
          <w:rFonts w:ascii="Verdana" w:hAnsi="Verdana"/>
          <w:sz w:val="18"/>
        </w:rPr>
        <w:t>Tests d’intégration appel à l’API</w:t>
      </w:r>
    </w:p>
    <w:p w14:paraId="7B344963" w14:textId="77777777"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d’acceptation</w:t>
      </w:r>
    </w:p>
    <w:p w14:paraId="25AA944F" w14:textId="31DA7B37" w:rsidR="00155500" w:rsidRPr="00155500" w:rsidRDefault="00155500" w:rsidP="00155500">
      <w:pPr>
        <w:pStyle w:val="Paragraphedeliste"/>
        <w:numPr>
          <w:ilvl w:val="1"/>
          <w:numId w:val="36"/>
        </w:numPr>
        <w:rPr>
          <w:rFonts w:ascii="Verdana" w:hAnsi="Verdana"/>
          <w:sz w:val="18"/>
        </w:rPr>
      </w:pPr>
      <w:r w:rsidRPr="00155500">
        <w:rPr>
          <w:rFonts w:ascii="Verdana" w:hAnsi="Verdana"/>
          <w:sz w:val="18"/>
        </w:rPr>
        <w:t>Tests de non-régression</w:t>
      </w:r>
    </w:p>
    <w:p w14:paraId="1E68F7BA" w14:textId="77777777" w:rsidR="00BF1887" w:rsidRDefault="00BF1887" w:rsidP="00BF1887">
      <w:pPr>
        <w:pStyle w:val="Titre3"/>
      </w:pPr>
      <w:r>
        <w:t>Tests unitaires</w:t>
      </w:r>
    </w:p>
    <w:tbl>
      <w:tblPr>
        <w:tblStyle w:val="MusicSheetWriterTableHeadingRow"/>
        <w:tblpPr w:leftFromText="141" w:rightFromText="141" w:vertAnchor="text" w:horzAnchor="margin" w:tblpY="57"/>
        <w:tblW w:w="0" w:type="auto"/>
        <w:tblLook w:val="04A0" w:firstRow="1" w:lastRow="0" w:firstColumn="1" w:lastColumn="0" w:noHBand="0" w:noVBand="1"/>
      </w:tblPr>
      <w:tblGrid>
        <w:gridCol w:w="4957"/>
        <w:gridCol w:w="4105"/>
      </w:tblGrid>
      <w:tr w:rsidR="00BF1887" w14:paraId="5C2365BE" w14:textId="77777777" w:rsidTr="00431C8F">
        <w:trPr>
          <w:cnfStyle w:val="100000000000" w:firstRow="1" w:lastRow="0" w:firstColumn="0" w:lastColumn="0" w:oddVBand="0" w:evenVBand="0" w:oddHBand="0" w:evenHBand="0" w:firstRowFirstColumn="0" w:firstRowLastColumn="0" w:lastRowFirstColumn="0" w:lastRowLastColumn="0"/>
        </w:trPr>
        <w:tc>
          <w:tcPr>
            <w:tcW w:w="4957" w:type="dxa"/>
          </w:tcPr>
          <w:p w14:paraId="3BF465B9" w14:textId="77777777" w:rsidR="00BF1887" w:rsidRPr="004059AE" w:rsidRDefault="00BF1887" w:rsidP="00431C8F">
            <w:pPr>
              <w:jc w:val="center"/>
              <w:rPr>
                <w:i/>
              </w:rPr>
            </w:pPr>
            <w:r>
              <w:rPr>
                <w:i/>
              </w:rPr>
              <w:t>Chaque test comportera…</w:t>
            </w:r>
          </w:p>
        </w:tc>
        <w:tc>
          <w:tcPr>
            <w:tcW w:w="4105" w:type="dxa"/>
          </w:tcPr>
          <w:p w14:paraId="29EF4B2A" w14:textId="77777777" w:rsidR="00BF1887" w:rsidRPr="004059AE" w:rsidRDefault="00BF1887" w:rsidP="00431C8F">
            <w:pPr>
              <w:jc w:val="center"/>
              <w:rPr>
                <w:i/>
              </w:rPr>
            </w:pPr>
            <w:r>
              <w:rPr>
                <w:i/>
              </w:rPr>
              <w:t>Afin de…</w:t>
            </w:r>
          </w:p>
        </w:tc>
      </w:tr>
      <w:tr w:rsidR="00BF1887" w14:paraId="3E3B9C8D" w14:textId="77777777" w:rsidTr="00431C8F">
        <w:tc>
          <w:tcPr>
            <w:tcW w:w="4957" w:type="dxa"/>
          </w:tcPr>
          <w:p w14:paraId="550321E8" w14:textId="77777777" w:rsidR="00BF1887" w:rsidRDefault="00BF1887" w:rsidP="00431C8F">
            <w:r>
              <w:t>Une courte description présentant le test</w:t>
            </w:r>
          </w:p>
        </w:tc>
        <w:tc>
          <w:tcPr>
            <w:tcW w:w="4105" w:type="dxa"/>
          </w:tcPr>
          <w:p w14:paraId="7438B318" w14:textId="77777777" w:rsidR="00BF1887" w:rsidRDefault="00BF1887" w:rsidP="00431C8F">
            <w:r>
              <w:t>Connaitre l’élément testé</w:t>
            </w:r>
          </w:p>
        </w:tc>
      </w:tr>
      <w:tr w:rsidR="00BF1887" w14:paraId="49EE75DE" w14:textId="77777777" w:rsidTr="00431C8F">
        <w:tc>
          <w:tcPr>
            <w:tcW w:w="4957" w:type="dxa"/>
          </w:tcPr>
          <w:p w14:paraId="0FF19861" w14:textId="77777777" w:rsidR="00BF1887" w:rsidRDefault="00BF1887" w:rsidP="00431C8F">
            <w:r>
              <w:t>Les données utilisées en temps qu’entré pour le test</w:t>
            </w:r>
          </w:p>
        </w:tc>
        <w:tc>
          <w:tcPr>
            <w:tcW w:w="4105" w:type="dxa"/>
          </w:tcPr>
          <w:p w14:paraId="426F7BD5" w14:textId="77777777" w:rsidR="00BF1887" w:rsidRDefault="00BF1887" w:rsidP="00431C8F">
            <w:r>
              <w:t>Savoir quelle valeur sont testés et par substitution, lesquels ne le sont pas</w:t>
            </w:r>
          </w:p>
        </w:tc>
      </w:tr>
      <w:tr w:rsidR="00BF1887" w14:paraId="45582528" w14:textId="77777777" w:rsidTr="00431C8F">
        <w:tc>
          <w:tcPr>
            <w:tcW w:w="4957" w:type="dxa"/>
          </w:tcPr>
          <w:p w14:paraId="5C2C972B" w14:textId="77777777" w:rsidR="00BF1887" w:rsidRDefault="00BF1887" w:rsidP="00431C8F">
            <w:r>
              <w:t>Les conditions à succès</w:t>
            </w:r>
          </w:p>
        </w:tc>
        <w:tc>
          <w:tcPr>
            <w:tcW w:w="4105" w:type="dxa"/>
          </w:tcPr>
          <w:p w14:paraId="35B03E70" w14:textId="77777777" w:rsidR="00BF1887" w:rsidRDefault="00BF1887" w:rsidP="00431C8F">
            <w:r>
              <w:t>Connaitre quelle et comment est la sortie du test</w:t>
            </w:r>
          </w:p>
        </w:tc>
      </w:tr>
      <w:tr w:rsidR="00BF1887" w14:paraId="376A651D" w14:textId="77777777" w:rsidTr="00431C8F">
        <w:tc>
          <w:tcPr>
            <w:tcW w:w="4957" w:type="dxa"/>
          </w:tcPr>
          <w:p w14:paraId="61963A88" w14:textId="77777777" w:rsidR="00BF1887" w:rsidRDefault="00BF1887" w:rsidP="00431C8F">
            <w:r>
              <w:t>La durée approximative du test</w:t>
            </w:r>
          </w:p>
        </w:tc>
        <w:tc>
          <w:tcPr>
            <w:tcW w:w="4105" w:type="dxa"/>
          </w:tcPr>
          <w:p w14:paraId="5B506CCA" w14:textId="77777777" w:rsidR="00BF1887" w:rsidRDefault="00BF1887" w:rsidP="00431C8F">
            <w:r>
              <w:t>Connaitre le temps nécessaire à son exécution normale.</w:t>
            </w:r>
          </w:p>
        </w:tc>
      </w:tr>
    </w:tbl>
    <w:p w14:paraId="29D68E0C" w14:textId="07B5DA50" w:rsidR="00BF1887" w:rsidRDefault="00BF1887" w:rsidP="00BF1887">
      <w:pPr>
        <w:pStyle w:val="Lgende"/>
        <w:jc w:val="center"/>
      </w:pPr>
      <w:bookmarkStart w:id="42" w:name="_Toc435366217"/>
      <w:r>
        <w:t xml:space="preserve">Tableau </w:t>
      </w:r>
      <w:r w:rsidR="001A2E39">
        <w:fldChar w:fldCharType="begin"/>
      </w:r>
      <w:r w:rsidR="001A2E39">
        <w:instrText xml:space="preserve"> SEQ Tableau \* ARABIC </w:instrText>
      </w:r>
      <w:r w:rsidR="001A2E39">
        <w:fldChar w:fldCharType="separate"/>
      </w:r>
      <w:r>
        <w:rPr>
          <w:noProof/>
        </w:rPr>
        <w:t>7</w:t>
      </w:r>
      <w:r w:rsidR="001A2E39">
        <w:rPr>
          <w:noProof/>
        </w:rPr>
        <w:fldChar w:fldCharType="end"/>
      </w:r>
      <w:r>
        <w:t xml:space="preserve"> : Composition d'un test unitaire</w:t>
      </w:r>
      <w:bookmarkEnd w:id="42"/>
    </w:p>
    <w:p w14:paraId="56575B27" w14:textId="77777777" w:rsidR="00B11344" w:rsidRDefault="00B11344" w:rsidP="00B11344"/>
    <w:p w14:paraId="7050CE57" w14:textId="77777777" w:rsidR="00B11344" w:rsidRPr="00B11344" w:rsidRDefault="00B11344" w:rsidP="00B11344"/>
    <w:p w14:paraId="7D875A69" w14:textId="4024FA95" w:rsidR="00D876BF" w:rsidRDefault="00D876BF" w:rsidP="00D876BF">
      <w:pPr>
        <w:pStyle w:val="Titre3"/>
      </w:pPr>
      <w:r>
        <w:t xml:space="preserve">Tests </w:t>
      </w:r>
      <w:r w:rsidR="0033268D">
        <w:t>d’acceptation</w:t>
      </w:r>
      <w:r w:rsidR="00BF1887">
        <w:t xml:space="preserve"> et d’intégration</w:t>
      </w:r>
    </w:p>
    <w:tbl>
      <w:tblPr>
        <w:tblStyle w:val="MusicSheetWriterTableHeadingRow"/>
        <w:tblW w:w="0" w:type="auto"/>
        <w:tblLook w:val="04A0" w:firstRow="1" w:lastRow="0" w:firstColumn="1" w:lastColumn="0" w:noHBand="0" w:noVBand="1"/>
      </w:tblPr>
      <w:tblGrid>
        <w:gridCol w:w="4957"/>
        <w:gridCol w:w="4105"/>
      </w:tblGrid>
      <w:tr w:rsidR="009A1D62" w14:paraId="2A3886A9" w14:textId="77777777" w:rsidTr="001844C0">
        <w:trPr>
          <w:cnfStyle w:val="100000000000" w:firstRow="1" w:lastRow="0" w:firstColumn="0" w:lastColumn="0" w:oddVBand="0" w:evenVBand="0" w:oddHBand="0" w:evenHBand="0" w:firstRowFirstColumn="0" w:firstRowLastColumn="0" w:lastRowFirstColumn="0" w:lastRowLastColumn="0"/>
        </w:trPr>
        <w:tc>
          <w:tcPr>
            <w:tcW w:w="4957" w:type="dxa"/>
            <w:hideMark/>
          </w:tcPr>
          <w:p w14:paraId="490AEE3B" w14:textId="77777777" w:rsidR="009A1D62" w:rsidRDefault="009A1D62" w:rsidP="002D046F">
            <w:pPr>
              <w:jc w:val="center"/>
              <w:rPr>
                <w:i/>
              </w:rPr>
            </w:pPr>
            <w:r>
              <w:rPr>
                <w:i/>
              </w:rPr>
              <w:t>Chaque test comportera…</w:t>
            </w:r>
          </w:p>
        </w:tc>
        <w:tc>
          <w:tcPr>
            <w:tcW w:w="4105" w:type="dxa"/>
            <w:hideMark/>
          </w:tcPr>
          <w:p w14:paraId="4362392F" w14:textId="77777777" w:rsidR="009A1D62" w:rsidRDefault="009A1D62" w:rsidP="002D046F">
            <w:pPr>
              <w:jc w:val="center"/>
              <w:rPr>
                <w:i/>
              </w:rPr>
            </w:pPr>
            <w:r>
              <w:rPr>
                <w:i/>
              </w:rPr>
              <w:t>Afin de…</w:t>
            </w:r>
          </w:p>
        </w:tc>
      </w:tr>
      <w:tr w:rsidR="00BF1887" w14:paraId="2F1293DD" w14:textId="77777777" w:rsidTr="001844C0">
        <w:tc>
          <w:tcPr>
            <w:tcW w:w="4957" w:type="dxa"/>
          </w:tcPr>
          <w:p w14:paraId="4ABB3DDB" w14:textId="67DA0709" w:rsidR="00BF1887" w:rsidRPr="00BF1887" w:rsidRDefault="00BF1887" w:rsidP="00BF1887">
            <w:r>
              <w:t xml:space="preserve">La fonctionnalité testée </w:t>
            </w:r>
            <w:r w:rsidRPr="00BF1887">
              <w:rPr>
                <w:i/>
              </w:rPr>
              <w:t>(test d’acceptation uniquement)</w:t>
            </w:r>
          </w:p>
        </w:tc>
        <w:tc>
          <w:tcPr>
            <w:tcW w:w="4105" w:type="dxa"/>
          </w:tcPr>
          <w:p w14:paraId="0C40DAB2" w14:textId="47C52FAC" w:rsidR="00BF1887" w:rsidRPr="00BF1887" w:rsidRDefault="00BF1887" w:rsidP="00BF1887">
            <w:r>
              <w:t>Vérifier la conformité entre le cahier des charges et le système.</w:t>
            </w:r>
          </w:p>
        </w:tc>
      </w:tr>
      <w:tr w:rsidR="009A1D62" w14:paraId="65C8890F" w14:textId="77777777" w:rsidTr="001844C0">
        <w:tc>
          <w:tcPr>
            <w:tcW w:w="4957" w:type="dxa"/>
            <w:hideMark/>
          </w:tcPr>
          <w:p w14:paraId="5592B8EA" w14:textId="77777777" w:rsidR="009A1D62" w:rsidRDefault="009A1D62" w:rsidP="002D046F">
            <w:r>
              <w:t>Une courte description présentant le test</w:t>
            </w:r>
          </w:p>
        </w:tc>
        <w:tc>
          <w:tcPr>
            <w:tcW w:w="4105" w:type="dxa"/>
            <w:hideMark/>
          </w:tcPr>
          <w:p w14:paraId="78CCD9B2" w14:textId="77777777" w:rsidR="009A1D62" w:rsidRDefault="009A1D62" w:rsidP="002D046F">
            <w:r>
              <w:t>Connaitre la fonctionnalité testé et comprendre le contexte dans lequel se trouve le user s’il devait faire le test manuellement</w:t>
            </w:r>
          </w:p>
        </w:tc>
      </w:tr>
      <w:tr w:rsidR="009A1D62" w14:paraId="156BB24C" w14:textId="77777777" w:rsidTr="001844C0">
        <w:tc>
          <w:tcPr>
            <w:tcW w:w="4957" w:type="dxa"/>
            <w:hideMark/>
          </w:tcPr>
          <w:p w14:paraId="593EE6FB" w14:textId="4C78A5FF" w:rsidR="009A1D62" w:rsidRDefault="009F55F0" w:rsidP="002D046F">
            <w:r>
              <w:t>Les données utilisées en tant</w:t>
            </w:r>
            <w:r w:rsidR="009A1D62">
              <w:t xml:space="preserve"> qu’entré</w:t>
            </w:r>
            <w:r w:rsidR="00051C96">
              <w:t>e</w:t>
            </w:r>
            <w:r w:rsidR="009A1D62">
              <w:t xml:space="preserve"> pour le test</w:t>
            </w:r>
          </w:p>
        </w:tc>
        <w:tc>
          <w:tcPr>
            <w:tcW w:w="4105" w:type="dxa"/>
            <w:hideMark/>
          </w:tcPr>
          <w:p w14:paraId="5D2FFF8D" w14:textId="77777777" w:rsidR="009A1D62" w:rsidRDefault="009A1D62" w:rsidP="002D046F">
            <w:r>
              <w:t>Savoir quelles valeurs sont utilisées pour le test</w:t>
            </w:r>
          </w:p>
        </w:tc>
      </w:tr>
      <w:tr w:rsidR="009A1D62" w14:paraId="567068A9" w14:textId="77777777" w:rsidTr="001844C0">
        <w:tc>
          <w:tcPr>
            <w:tcW w:w="4957" w:type="dxa"/>
            <w:hideMark/>
          </w:tcPr>
          <w:p w14:paraId="5FA3BA91" w14:textId="77777777" w:rsidR="009A1D62" w:rsidRDefault="009A1D62" w:rsidP="002D046F">
            <w:r>
              <w:t>Les conditions à succès</w:t>
            </w:r>
          </w:p>
        </w:tc>
        <w:tc>
          <w:tcPr>
            <w:tcW w:w="4105" w:type="dxa"/>
            <w:hideMark/>
          </w:tcPr>
          <w:p w14:paraId="273925EB" w14:textId="77777777" w:rsidR="009A1D62" w:rsidRDefault="009A1D62" w:rsidP="002D046F">
            <w:r>
              <w:t>Connaitre quelle et comment est la sortie du test</w:t>
            </w:r>
          </w:p>
        </w:tc>
      </w:tr>
      <w:tr w:rsidR="009A1D62" w14:paraId="61F52182" w14:textId="77777777" w:rsidTr="001844C0">
        <w:tc>
          <w:tcPr>
            <w:tcW w:w="4957" w:type="dxa"/>
            <w:hideMark/>
          </w:tcPr>
          <w:p w14:paraId="316BEF64" w14:textId="77777777" w:rsidR="009A1D62" w:rsidRDefault="009A1D62" w:rsidP="002D046F">
            <w:r>
              <w:t>Le type de scénario qu’il simule (voir ci-dessous)</w:t>
            </w:r>
          </w:p>
        </w:tc>
        <w:tc>
          <w:tcPr>
            <w:tcW w:w="4105" w:type="dxa"/>
            <w:hideMark/>
          </w:tcPr>
          <w:p w14:paraId="14CB9A8F" w14:textId="77777777" w:rsidR="009A1D62" w:rsidRDefault="009A1D62" w:rsidP="002D046F">
            <w:r>
              <w:t>Connaitre la nature du test</w:t>
            </w:r>
          </w:p>
        </w:tc>
      </w:tr>
      <w:tr w:rsidR="009A1D62" w14:paraId="4205AAD9" w14:textId="77777777" w:rsidTr="001844C0">
        <w:tc>
          <w:tcPr>
            <w:tcW w:w="4957" w:type="dxa"/>
            <w:hideMark/>
          </w:tcPr>
          <w:p w14:paraId="141375F6" w14:textId="77777777" w:rsidR="009A1D62" w:rsidRDefault="009A1D62" w:rsidP="002D046F">
            <w:r>
              <w:t>La durée approximative du test</w:t>
            </w:r>
          </w:p>
        </w:tc>
        <w:tc>
          <w:tcPr>
            <w:tcW w:w="4105" w:type="dxa"/>
            <w:hideMark/>
          </w:tcPr>
          <w:p w14:paraId="49A109E6" w14:textId="77777777" w:rsidR="009A1D62" w:rsidRDefault="009A1D62" w:rsidP="002D046F">
            <w:r>
              <w:t>Connaitre le temps nécessaire à son exécution normale.</w:t>
            </w:r>
          </w:p>
        </w:tc>
      </w:tr>
    </w:tbl>
    <w:p w14:paraId="6AF6ECDD" w14:textId="54CABC96" w:rsidR="00ED47FA" w:rsidRDefault="00ED47FA" w:rsidP="00ED47FA">
      <w:pPr>
        <w:pStyle w:val="Lgende"/>
        <w:jc w:val="center"/>
      </w:pPr>
      <w:bookmarkStart w:id="43" w:name="_Toc435366218"/>
      <w:r>
        <w:t xml:space="preserve">Tableau </w:t>
      </w:r>
      <w:r w:rsidR="001A2E39">
        <w:fldChar w:fldCharType="begin"/>
      </w:r>
      <w:r w:rsidR="001A2E39">
        <w:instrText xml:space="preserve"> SEQ Tableau \* ARABIC </w:instrText>
      </w:r>
      <w:r w:rsidR="001A2E39">
        <w:fldChar w:fldCharType="separate"/>
      </w:r>
      <w:r w:rsidR="00585A76">
        <w:rPr>
          <w:noProof/>
        </w:rPr>
        <w:t>6</w:t>
      </w:r>
      <w:r w:rsidR="001A2E39">
        <w:rPr>
          <w:noProof/>
        </w:rPr>
        <w:fldChar w:fldCharType="end"/>
      </w:r>
      <w:r>
        <w:t xml:space="preserve"> : C</w:t>
      </w:r>
      <w:r w:rsidR="0033268D">
        <w:t>omposition d'un test d’acceptation</w:t>
      </w:r>
      <w:bookmarkEnd w:id="43"/>
    </w:p>
    <w:p w14:paraId="5F6F69EB" w14:textId="77777777" w:rsidR="009A1D62" w:rsidRDefault="009A1D62" w:rsidP="009A1D62">
      <w:r>
        <w:t>Le type de scénario peut être :</w:t>
      </w:r>
    </w:p>
    <w:p w14:paraId="503F47BE" w14:textId="77777777" w:rsidR="009A1D62" w:rsidRDefault="009A1D62" w:rsidP="0036514D">
      <w:pPr>
        <w:pStyle w:val="Paragraphedeliste"/>
        <w:numPr>
          <w:ilvl w:val="0"/>
          <w:numId w:val="28"/>
        </w:numPr>
        <w:spacing w:line="256" w:lineRule="auto"/>
        <w:jc w:val="both"/>
      </w:pPr>
      <w:r>
        <w:t>Basic : c’est le flow d’exécution tel qu’il est censé se produire en condition d’utilisation normale</w:t>
      </w:r>
    </w:p>
    <w:p w14:paraId="26B02907" w14:textId="77777777" w:rsidR="009A1D62" w:rsidRDefault="009A1D62" w:rsidP="0036514D">
      <w:pPr>
        <w:pStyle w:val="Paragraphedeliste"/>
        <w:numPr>
          <w:ilvl w:val="0"/>
          <w:numId w:val="28"/>
        </w:numPr>
        <w:spacing w:line="256" w:lineRule="auto"/>
        <w:jc w:val="both"/>
      </w:pPr>
      <w:r>
        <w:t>Alternative : c’est le flow d’exécution tel qu’il est censé se produire en condition d’utilisateur particulière</w:t>
      </w:r>
    </w:p>
    <w:p w14:paraId="4F22C5B0" w14:textId="77777777" w:rsidR="009A1D62" w:rsidRDefault="009A1D62" w:rsidP="0036514D">
      <w:pPr>
        <w:pStyle w:val="Paragraphedeliste"/>
        <w:numPr>
          <w:ilvl w:val="0"/>
          <w:numId w:val="28"/>
        </w:numPr>
        <w:spacing w:line="256" w:lineRule="auto"/>
        <w:jc w:val="both"/>
      </w:pPr>
      <w:r>
        <w:t xml:space="preserve">Exception : c’est le flow d’exécution tel qu’il est censé se produire en condition d’erreur  </w:t>
      </w:r>
    </w:p>
    <w:p w14:paraId="02192E67" w14:textId="6117227B" w:rsidR="00E5021F" w:rsidRDefault="009A1D62" w:rsidP="00BF1887">
      <w:r>
        <w:t>Le livrable des cas de tests devra être mis à jour aussitôt qu’une campagne de test est terminé</w:t>
      </w:r>
      <w:r w:rsidR="00051C96">
        <w:t>e</w:t>
      </w:r>
      <w:r w:rsidR="0001642B">
        <w:t xml:space="preserve"> d’être codé, même si t</w:t>
      </w:r>
      <w:r>
        <w:t>ous les tests ne sont pas en succès.</w:t>
      </w:r>
    </w:p>
    <w:p w14:paraId="1C47F5D8" w14:textId="4F92A8BE" w:rsidR="0001642B" w:rsidRDefault="0001642B" w:rsidP="0001642B">
      <w:pPr>
        <w:pStyle w:val="Titre3"/>
      </w:pPr>
      <w:r>
        <w:t>Tests de performance</w:t>
      </w:r>
    </w:p>
    <w:p w14:paraId="27DB2832" w14:textId="1E9C4985" w:rsidR="00D04D8C" w:rsidRDefault="00BF1887" w:rsidP="0001642B">
      <w:pPr>
        <w:pStyle w:val="Titre4"/>
      </w:pPr>
      <w:r>
        <w:t>Tests de</w:t>
      </w:r>
      <w:r w:rsidR="003E22A3">
        <w:t xml:space="preserve"> stress</w:t>
      </w:r>
    </w:p>
    <w:tbl>
      <w:tblPr>
        <w:tblStyle w:val="MusicSheetWriterTableHeadingRow"/>
        <w:tblpPr w:leftFromText="141" w:rightFromText="141" w:vertAnchor="text" w:horzAnchor="margin" w:tblpY="57"/>
        <w:tblW w:w="0" w:type="auto"/>
        <w:tblLook w:val="04A0" w:firstRow="1" w:lastRow="0" w:firstColumn="1" w:lastColumn="0" w:noHBand="0" w:noVBand="1"/>
      </w:tblPr>
      <w:tblGrid>
        <w:gridCol w:w="4957"/>
        <w:gridCol w:w="4105"/>
      </w:tblGrid>
      <w:tr w:rsidR="003E22A3" w:rsidRPr="004059AE" w14:paraId="3BAE0991" w14:textId="77777777" w:rsidTr="00717A8D">
        <w:trPr>
          <w:cnfStyle w:val="100000000000" w:firstRow="1" w:lastRow="0" w:firstColumn="0" w:lastColumn="0" w:oddVBand="0" w:evenVBand="0" w:oddHBand="0" w:evenHBand="0" w:firstRowFirstColumn="0" w:firstRowLastColumn="0" w:lastRowFirstColumn="0" w:lastRowLastColumn="0"/>
        </w:trPr>
        <w:tc>
          <w:tcPr>
            <w:tcW w:w="4957" w:type="dxa"/>
          </w:tcPr>
          <w:p w14:paraId="2CB92959" w14:textId="77777777" w:rsidR="003E22A3" w:rsidRPr="004059AE" w:rsidRDefault="003E22A3" w:rsidP="00717A8D">
            <w:pPr>
              <w:jc w:val="center"/>
              <w:rPr>
                <w:i/>
              </w:rPr>
            </w:pPr>
            <w:r>
              <w:rPr>
                <w:i/>
              </w:rPr>
              <w:t>Chaque test comportera…</w:t>
            </w:r>
          </w:p>
        </w:tc>
        <w:tc>
          <w:tcPr>
            <w:tcW w:w="4105" w:type="dxa"/>
          </w:tcPr>
          <w:p w14:paraId="56740343" w14:textId="77777777" w:rsidR="003E22A3" w:rsidRPr="004059AE" w:rsidRDefault="003E22A3" w:rsidP="00717A8D">
            <w:pPr>
              <w:jc w:val="center"/>
              <w:rPr>
                <w:i/>
              </w:rPr>
            </w:pPr>
            <w:r>
              <w:rPr>
                <w:i/>
              </w:rPr>
              <w:t>Afin de…</w:t>
            </w:r>
          </w:p>
        </w:tc>
      </w:tr>
      <w:tr w:rsidR="003E22A3" w14:paraId="14F53A6F" w14:textId="77777777" w:rsidTr="00717A8D">
        <w:tc>
          <w:tcPr>
            <w:tcW w:w="4957" w:type="dxa"/>
          </w:tcPr>
          <w:p w14:paraId="1EB1CC8E" w14:textId="77777777" w:rsidR="003E22A3" w:rsidRDefault="003E22A3" w:rsidP="00717A8D">
            <w:r>
              <w:t>Une courte description présentant le test</w:t>
            </w:r>
          </w:p>
        </w:tc>
        <w:tc>
          <w:tcPr>
            <w:tcW w:w="4105" w:type="dxa"/>
          </w:tcPr>
          <w:p w14:paraId="26012500" w14:textId="77777777" w:rsidR="003E22A3" w:rsidRDefault="003E22A3" w:rsidP="00717A8D">
            <w:r>
              <w:t>Connaitre l’élément testé</w:t>
            </w:r>
          </w:p>
        </w:tc>
      </w:tr>
      <w:tr w:rsidR="003E22A3" w14:paraId="525C0D65" w14:textId="77777777" w:rsidTr="003E22A3">
        <w:tc>
          <w:tcPr>
            <w:tcW w:w="4957" w:type="dxa"/>
            <w:shd w:val="clear" w:color="auto" w:fill="auto"/>
          </w:tcPr>
          <w:p w14:paraId="1ECF681A" w14:textId="6FC99C98" w:rsidR="003E22A3" w:rsidRDefault="003E22A3" w:rsidP="005C1BA8">
            <w:r>
              <w:t xml:space="preserve">La cadence d’accroissement du nombre de requêtes </w:t>
            </w:r>
            <w:r w:rsidR="005C1BA8">
              <w:t xml:space="preserve">simultanément </w:t>
            </w:r>
            <w:r>
              <w:t>envoyées au serveur au cours du temps.</w:t>
            </w:r>
          </w:p>
        </w:tc>
        <w:tc>
          <w:tcPr>
            <w:tcW w:w="4105" w:type="dxa"/>
            <w:shd w:val="clear" w:color="auto" w:fill="auto"/>
          </w:tcPr>
          <w:p w14:paraId="15D974A1" w14:textId="335B2B31" w:rsidR="003E22A3" w:rsidRDefault="003E22A3" w:rsidP="00717A8D">
            <w:r>
              <w:t>Connaitre la vélocité du test de stress.</w:t>
            </w:r>
          </w:p>
        </w:tc>
      </w:tr>
      <w:tr w:rsidR="003E22A3" w14:paraId="6F88A56A" w14:textId="77777777" w:rsidTr="00717A8D">
        <w:tc>
          <w:tcPr>
            <w:tcW w:w="4957" w:type="dxa"/>
          </w:tcPr>
          <w:p w14:paraId="307AAB6B" w14:textId="67A6F2E2" w:rsidR="003E22A3" w:rsidRDefault="003E22A3" w:rsidP="00717A8D">
            <w:r>
              <w:t>Le nombre de requête</w:t>
            </w:r>
            <w:r w:rsidR="005C1BA8">
              <w:t xml:space="preserve"> simultanément envoyées</w:t>
            </w:r>
            <w:r>
              <w:t xml:space="preserve"> au début et à la fin du test </w:t>
            </w:r>
          </w:p>
        </w:tc>
        <w:tc>
          <w:tcPr>
            <w:tcW w:w="4105" w:type="dxa"/>
          </w:tcPr>
          <w:p w14:paraId="6D0EE589" w14:textId="0D488D23" w:rsidR="003E22A3" w:rsidRDefault="003E22A3" w:rsidP="00717A8D">
            <w:r>
              <w:t>Connaitre la couverture du test.</w:t>
            </w:r>
          </w:p>
        </w:tc>
      </w:tr>
      <w:tr w:rsidR="003E22A3" w14:paraId="75584F31" w14:textId="77777777" w:rsidTr="00717A8D">
        <w:tc>
          <w:tcPr>
            <w:tcW w:w="4957" w:type="dxa"/>
          </w:tcPr>
          <w:p w14:paraId="683EBC08" w14:textId="29EEF9CC" w:rsidR="003E22A3" w:rsidRDefault="003E22A3" w:rsidP="003E22A3">
            <w:r>
              <w:t>Le temps limite du test</w:t>
            </w:r>
          </w:p>
        </w:tc>
        <w:tc>
          <w:tcPr>
            <w:tcW w:w="4105" w:type="dxa"/>
          </w:tcPr>
          <w:p w14:paraId="49C067BB" w14:textId="25CA2682" w:rsidR="003E22A3" w:rsidRDefault="003E22A3" w:rsidP="003E22A3">
            <w:r>
              <w:t>Connaitre le temps maximal à son exécution.</w:t>
            </w:r>
          </w:p>
        </w:tc>
      </w:tr>
    </w:tbl>
    <w:p w14:paraId="40451F7F" w14:textId="0DCF35A4" w:rsidR="003E22A3" w:rsidRDefault="003E22A3" w:rsidP="0001642B">
      <w:pPr>
        <w:pStyle w:val="Titre4"/>
      </w:pPr>
      <w:r>
        <w:t xml:space="preserve">Tests de </w:t>
      </w:r>
      <w:r w:rsidR="00B179A9">
        <w:t>charge</w:t>
      </w:r>
    </w:p>
    <w:tbl>
      <w:tblPr>
        <w:tblStyle w:val="MusicSheetWriterTableHeadingRow"/>
        <w:tblpPr w:leftFromText="141" w:rightFromText="141" w:vertAnchor="text" w:horzAnchor="margin" w:tblpY="57"/>
        <w:tblW w:w="0" w:type="auto"/>
        <w:tblLook w:val="04A0" w:firstRow="1" w:lastRow="0" w:firstColumn="1" w:lastColumn="0" w:noHBand="0" w:noVBand="1"/>
      </w:tblPr>
      <w:tblGrid>
        <w:gridCol w:w="4957"/>
        <w:gridCol w:w="4105"/>
      </w:tblGrid>
      <w:tr w:rsidR="003E22A3" w:rsidRPr="004059AE" w14:paraId="7B7ED35A" w14:textId="77777777" w:rsidTr="00717A8D">
        <w:trPr>
          <w:cnfStyle w:val="100000000000" w:firstRow="1" w:lastRow="0" w:firstColumn="0" w:lastColumn="0" w:oddVBand="0" w:evenVBand="0" w:oddHBand="0" w:evenHBand="0" w:firstRowFirstColumn="0" w:firstRowLastColumn="0" w:lastRowFirstColumn="0" w:lastRowLastColumn="0"/>
        </w:trPr>
        <w:tc>
          <w:tcPr>
            <w:tcW w:w="4957" w:type="dxa"/>
          </w:tcPr>
          <w:p w14:paraId="36D62D12" w14:textId="77777777" w:rsidR="003E22A3" w:rsidRPr="004059AE" w:rsidRDefault="003E22A3" w:rsidP="00717A8D">
            <w:pPr>
              <w:jc w:val="center"/>
              <w:rPr>
                <w:i/>
              </w:rPr>
            </w:pPr>
            <w:r>
              <w:rPr>
                <w:i/>
              </w:rPr>
              <w:t>Chaque test comportera…</w:t>
            </w:r>
          </w:p>
        </w:tc>
        <w:tc>
          <w:tcPr>
            <w:tcW w:w="4105" w:type="dxa"/>
          </w:tcPr>
          <w:p w14:paraId="518BCE86" w14:textId="77777777" w:rsidR="003E22A3" w:rsidRPr="004059AE" w:rsidRDefault="003E22A3" w:rsidP="00717A8D">
            <w:pPr>
              <w:jc w:val="center"/>
              <w:rPr>
                <w:i/>
              </w:rPr>
            </w:pPr>
            <w:r>
              <w:rPr>
                <w:i/>
              </w:rPr>
              <w:t>Afin de…</w:t>
            </w:r>
          </w:p>
        </w:tc>
      </w:tr>
      <w:tr w:rsidR="003E22A3" w14:paraId="0BD40259" w14:textId="77777777" w:rsidTr="00717A8D">
        <w:tc>
          <w:tcPr>
            <w:tcW w:w="4957" w:type="dxa"/>
          </w:tcPr>
          <w:p w14:paraId="4B7F1A62" w14:textId="77777777" w:rsidR="003E22A3" w:rsidRDefault="003E22A3" w:rsidP="00717A8D">
            <w:r>
              <w:t>Une courte description présentant le test</w:t>
            </w:r>
          </w:p>
        </w:tc>
        <w:tc>
          <w:tcPr>
            <w:tcW w:w="4105" w:type="dxa"/>
          </w:tcPr>
          <w:p w14:paraId="6623F0A6" w14:textId="77777777" w:rsidR="003E22A3" w:rsidRDefault="003E22A3" w:rsidP="00717A8D">
            <w:r>
              <w:t>Connaitre l’élément testé</w:t>
            </w:r>
          </w:p>
        </w:tc>
      </w:tr>
      <w:tr w:rsidR="003E22A3" w14:paraId="379B1617" w14:textId="77777777" w:rsidTr="00717A8D">
        <w:tc>
          <w:tcPr>
            <w:tcW w:w="4957" w:type="dxa"/>
            <w:shd w:val="clear" w:color="auto" w:fill="auto"/>
          </w:tcPr>
          <w:p w14:paraId="20874F9C" w14:textId="50DE8270" w:rsidR="003E22A3" w:rsidRDefault="003E22A3" w:rsidP="00717A8D">
            <w:r>
              <w:t>La durée du test</w:t>
            </w:r>
          </w:p>
        </w:tc>
        <w:tc>
          <w:tcPr>
            <w:tcW w:w="4105" w:type="dxa"/>
            <w:shd w:val="clear" w:color="auto" w:fill="auto"/>
          </w:tcPr>
          <w:p w14:paraId="0205E7D2" w14:textId="3CC8F0E4" w:rsidR="003E22A3" w:rsidRDefault="005C1BA8" w:rsidP="00717A8D">
            <w:r>
              <w:t>Connaitre durant laquelle le serveur sera soumis aux conditions de charge limite</w:t>
            </w:r>
          </w:p>
        </w:tc>
      </w:tr>
      <w:tr w:rsidR="003E22A3" w14:paraId="6F4D73E6" w14:textId="77777777" w:rsidTr="00717A8D">
        <w:tc>
          <w:tcPr>
            <w:tcW w:w="4957" w:type="dxa"/>
          </w:tcPr>
          <w:p w14:paraId="53AB500A" w14:textId="74DB59E9" w:rsidR="003E22A3" w:rsidRDefault="003E22A3" w:rsidP="00717A8D">
            <w:r>
              <w:t xml:space="preserve">Le nombre </w:t>
            </w:r>
            <w:r w:rsidR="00310E5B">
              <w:t xml:space="preserve">nominal </w:t>
            </w:r>
            <w:r>
              <w:t>de requête simultanément envoyées</w:t>
            </w:r>
            <w:r w:rsidR="005C1BA8">
              <w:t xml:space="preserve"> au cours du test</w:t>
            </w:r>
          </w:p>
        </w:tc>
        <w:tc>
          <w:tcPr>
            <w:tcW w:w="4105" w:type="dxa"/>
          </w:tcPr>
          <w:p w14:paraId="6E2A7EC0" w14:textId="78D76BAB" w:rsidR="003E22A3" w:rsidRDefault="00310E5B" w:rsidP="00717A8D">
            <w:r>
              <w:t>Connaitre la charge limites à laquelle est soumis le serveur</w:t>
            </w:r>
          </w:p>
        </w:tc>
      </w:tr>
      <w:tr w:rsidR="003E22A3" w14:paraId="1C02B9EF" w14:textId="77777777" w:rsidTr="00717A8D">
        <w:tc>
          <w:tcPr>
            <w:tcW w:w="4957" w:type="dxa"/>
          </w:tcPr>
          <w:p w14:paraId="09642AFB" w14:textId="76E9285E" w:rsidR="003E22A3" w:rsidRDefault="003E22A3" w:rsidP="00310E5B">
            <w:r>
              <w:t xml:space="preserve">Le temps qu’il faut pour que </w:t>
            </w:r>
            <w:r w:rsidR="00310E5B">
              <w:t>le nombre</w:t>
            </w:r>
            <w:r>
              <w:t xml:space="preserve"> </w:t>
            </w:r>
            <w:r w:rsidR="00310E5B">
              <w:t>de</w:t>
            </w:r>
            <w:r w:rsidR="005C1BA8">
              <w:t xml:space="preserve"> requêtes simultané</w:t>
            </w:r>
            <w:r w:rsidR="00310E5B">
              <w:t xml:space="preserve">es </w:t>
            </w:r>
            <w:r w:rsidR="001914A6">
              <w:t>ai</w:t>
            </w:r>
            <w:r w:rsidR="00310E5B">
              <w:t>t atteint le nombre nominal</w:t>
            </w:r>
          </w:p>
        </w:tc>
        <w:tc>
          <w:tcPr>
            <w:tcW w:w="4105" w:type="dxa"/>
          </w:tcPr>
          <w:p w14:paraId="62D18C5D" w14:textId="49C75CF0" w:rsidR="003E22A3" w:rsidRDefault="00310E5B" w:rsidP="00717A8D">
            <w:r>
              <w:t>Connaitre</w:t>
            </w:r>
            <w:r w:rsidR="00B217DE">
              <w:t xml:space="preserve"> le temps nécessaire avant le début effectif du démarrage du test.</w:t>
            </w:r>
          </w:p>
        </w:tc>
      </w:tr>
    </w:tbl>
    <w:p w14:paraId="333FE390" w14:textId="77777777" w:rsidR="00DF1C13" w:rsidRDefault="00DF1C13" w:rsidP="00DF1C13"/>
    <w:p w14:paraId="3509CBD4" w14:textId="77777777" w:rsidR="00DF1C13" w:rsidRDefault="00DF1C13" w:rsidP="00DF1C13"/>
    <w:p w14:paraId="53DD468D" w14:textId="77777777" w:rsidR="00DF1C13" w:rsidRPr="00DF1C13" w:rsidRDefault="00DF1C13" w:rsidP="00DF1C13"/>
    <w:p w14:paraId="76FACD39" w14:textId="39930324" w:rsidR="00F613E9" w:rsidRPr="00F613E9" w:rsidRDefault="00F613E9" w:rsidP="00F613E9">
      <w:pPr>
        <w:pStyle w:val="Titre3"/>
      </w:pPr>
      <w:r>
        <w:t>T</w:t>
      </w:r>
      <w:r w:rsidR="000714A8">
        <w:t>ests des appels API</w:t>
      </w:r>
    </w:p>
    <w:tbl>
      <w:tblPr>
        <w:tblStyle w:val="MusicSheetWriterTableHeadingRow"/>
        <w:tblpPr w:leftFromText="141" w:rightFromText="141" w:vertAnchor="text" w:horzAnchor="margin" w:tblpY="57"/>
        <w:tblW w:w="0" w:type="auto"/>
        <w:tblLook w:val="04A0" w:firstRow="1" w:lastRow="0" w:firstColumn="1" w:lastColumn="0" w:noHBand="0" w:noVBand="1"/>
      </w:tblPr>
      <w:tblGrid>
        <w:gridCol w:w="4957"/>
        <w:gridCol w:w="4105"/>
      </w:tblGrid>
      <w:tr w:rsidR="000714A8" w:rsidRPr="004059AE" w14:paraId="72D47E5C" w14:textId="77777777" w:rsidTr="00717A8D">
        <w:trPr>
          <w:cnfStyle w:val="100000000000" w:firstRow="1" w:lastRow="0" w:firstColumn="0" w:lastColumn="0" w:oddVBand="0" w:evenVBand="0" w:oddHBand="0" w:evenHBand="0" w:firstRowFirstColumn="0" w:firstRowLastColumn="0" w:lastRowFirstColumn="0" w:lastRowLastColumn="0"/>
        </w:trPr>
        <w:tc>
          <w:tcPr>
            <w:tcW w:w="4957" w:type="dxa"/>
          </w:tcPr>
          <w:p w14:paraId="6A4ADB42" w14:textId="77777777" w:rsidR="000714A8" w:rsidRPr="004059AE" w:rsidRDefault="000714A8" w:rsidP="00717A8D">
            <w:pPr>
              <w:jc w:val="center"/>
              <w:rPr>
                <w:i/>
              </w:rPr>
            </w:pPr>
            <w:r>
              <w:rPr>
                <w:i/>
              </w:rPr>
              <w:t>Chaque test comportera…</w:t>
            </w:r>
          </w:p>
        </w:tc>
        <w:tc>
          <w:tcPr>
            <w:tcW w:w="4105" w:type="dxa"/>
          </w:tcPr>
          <w:p w14:paraId="54CA6012" w14:textId="77777777" w:rsidR="000714A8" w:rsidRPr="004059AE" w:rsidRDefault="000714A8" w:rsidP="00717A8D">
            <w:pPr>
              <w:jc w:val="center"/>
              <w:rPr>
                <w:i/>
              </w:rPr>
            </w:pPr>
            <w:r>
              <w:rPr>
                <w:i/>
              </w:rPr>
              <w:t>Afin de…</w:t>
            </w:r>
          </w:p>
        </w:tc>
      </w:tr>
      <w:tr w:rsidR="005D4D8A" w14:paraId="624820C5" w14:textId="77777777" w:rsidTr="00717A8D">
        <w:tc>
          <w:tcPr>
            <w:tcW w:w="4957" w:type="dxa"/>
            <w:shd w:val="clear" w:color="auto" w:fill="auto"/>
          </w:tcPr>
          <w:p w14:paraId="3F528D61" w14:textId="1812AECB" w:rsidR="005D4D8A" w:rsidRDefault="005D4D8A" w:rsidP="005D4D8A">
            <w:r>
              <w:t>Une courte description présentant le test</w:t>
            </w:r>
          </w:p>
        </w:tc>
        <w:tc>
          <w:tcPr>
            <w:tcW w:w="4105" w:type="dxa"/>
            <w:shd w:val="clear" w:color="auto" w:fill="auto"/>
          </w:tcPr>
          <w:p w14:paraId="5D06A07F" w14:textId="668DD9F1" w:rsidR="005D4D8A" w:rsidRDefault="005D4D8A" w:rsidP="005D4D8A">
            <w:r>
              <w:t>Connaitre la fonctionnalité testé et comprendre le contexte dans lequel se trouve le user s’il devait faire le test manuellement</w:t>
            </w:r>
          </w:p>
        </w:tc>
      </w:tr>
      <w:tr w:rsidR="005D4D8A" w14:paraId="080DC485" w14:textId="77777777" w:rsidTr="00717A8D">
        <w:tc>
          <w:tcPr>
            <w:tcW w:w="4957" w:type="dxa"/>
          </w:tcPr>
          <w:p w14:paraId="69A89531" w14:textId="02F9E13A" w:rsidR="005D4D8A" w:rsidRDefault="005D4D8A" w:rsidP="00DA62AA">
            <w:r>
              <w:t>La route</w:t>
            </w:r>
            <w:r w:rsidR="00DA62AA">
              <w:t xml:space="preserve"> et la méthode de la requête testée</w:t>
            </w:r>
          </w:p>
        </w:tc>
        <w:tc>
          <w:tcPr>
            <w:tcW w:w="4105" w:type="dxa"/>
          </w:tcPr>
          <w:p w14:paraId="037058DD" w14:textId="27FBA64F" w:rsidR="005D4D8A" w:rsidRDefault="005D4D8A" w:rsidP="005D4D8A">
            <w:r>
              <w:t xml:space="preserve">Se repérer dans </w:t>
            </w:r>
            <w:r w:rsidR="00DA62AA">
              <w:t>le</w:t>
            </w:r>
            <w:r>
              <w:t xml:space="preserve"> document de l’API en cas de problème</w:t>
            </w:r>
          </w:p>
        </w:tc>
      </w:tr>
      <w:tr w:rsidR="005D4D8A" w14:paraId="27B358D2" w14:textId="77777777" w:rsidTr="00717A8D">
        <w:tc>
          <w:tcPr>
            <w:tcW w:w="4957" w:type="dxa"/>
          </w:tcPr>
          <w:p w14:paraId="041E1058" w14:textId="57419FE9" w:rsidR="005D4D8A" w:rsidRDefault="005D4D8A" w:rsidP="00DA62AA">
            <w:r>
              <w:t xml:space="preserve">Les </w:t>
            </w:r>
            <w:r w:rsidR="00DA62AA">
              <w:t xml:space="preserve">paramètres de la requête envoyés </w:t>
            </w:r>
          </w:p>
        </w:tc>
        <w:tc>
          <w:tcPr>
            <w:tcW w:w="4105" w:type="dxa"/>
          </w:tcPr>
          <w:p w14:paraId="1065AD3B" w14:textId="4BA012E1" w:rsidR="005D4D8A" w:rsidRDefault="005D4D8A" w:rsidP="005D4D8A">
            <w:r>
              <w:t>Savoir quelles valeurs sont utilisées pour le test</w:t>
            </w:r>
          </w:p>
        </w:tc>
      </w:tr>
      <w:tr w:rsidR="005D4D8A" w14:paraId="1FA8D925" w14:textId="77777777" w:rsidTr="00717A8D">
        <w:tc>
          <w:tcPr>
            <w:tcW w:w="4957" w:type="dxa"/>
          </w:tcPr>
          <w:p w14:paraId="26634675" w14:textId="628B776A" w:rsidR="005D4D8A" w:rsidRDefault="005D4D8A" w:rsidP="005D4D8A">
            <w:r>
              <w:t>Les conditions à succès</w:t>
            </w:r>
          </w:p>
        </w:tc>
        <w:tc>
          <w:tcPr>
            <w:tcW w:w="4105" w:type="dxa"/>
          </w:tcPr>
          <w:p w14:paraId="4992CBFF" w14:textId="5AF07EE9" w:rsidR="005D4D8A" w:rsidRDefault="005D4D8A" w:rsidP="00DA62AA">
            <w:r>
              <w:t xml:space="preserve">Connaitre </w:t>
            </w:r>
            <w:r w:rsidR="00DA62AA">
              <w:t>les conséquences attendues sur l’application, notamment sur l’interface utilisateur.</w:t>
            </w:r>
          </w:p>
        </w:tc>
      </w:tr>
    </w:tbl>
    <w:p w14:paraId="43BE38CC" w14:textId="03EFAEE1" w:rsidR="00D876BF" w:rsidRDefault="00D876BF" w:rsidP="009A1D62">
      <w:pPr>
        <w:pStyle w:val="Titre2"/>
      </w:pPr>
      <w:bookmarkStart w:id="44" w:name="_Toc435280448"/>
      <w:bookmarkStart w:id="45" w:name="_Toc435366200"/>
      <w:r>
        <w:t>Rapport d’exécution de tests</w:t>
      </w:r>
      <w:bookmarkEnd w:id="44"/>
      <w:bookmarkEnd w:id="45"/>
    </w:p>
    <w:p w14:paraId="6A7B3DDA" w14:textId="6A1BE3AB" w:rsidR="009A1D62" w:rsidRPr="009A1D62" w:rsidRDefault="009A1D62" w:rsidP="009A1D62">
      <w:pPr>
        <w:pStyle w:val="Titre3"/>
      </w:pPr>
      <w:r>
        <w:t>Logiciel</w:t>
      </w:r>
    </w:p>
    <w:p w14:paraId="7395C37F" w14:textId="45A5FCF1" w:rsidR="00D876BF" w:rsidRDefault="00D876BF" w:rsidP="00D876BF">
      <w:r>
        <w:t xml:space="preserve">Les rapports d’exécution de tests apparaissent dans une console lorsqu’on lance le test. Néanmoins, la librairie </w:t>
      </w:r>
      <w:proofErr w:type="spellStart"/>
      <w:r>
        <w:t>Q</w:t>
      </w:r>
      <w:r w:rsidR="008C1004">
        <w:t>TestLib</w:t>
      </w:r>
      <w:proofErr w:type="spellEnd"/>
      <w:r w:rsidR="008C1004">
        <w:t xml:space="preserve"> fournit la possibilité </w:t>
      </w:r>
      <w:r>
        <w:t>d’exporter ces résultats au format XML.</w:t>
      </w:r>
    </w:p>
    <w:p w14:paraId="5379D3B9" w14:textId="0BE583B1" w:rsidR="00D876BF" w:rsidRDefault="00242454" w:rsidP="00E5021F">
      <w:pPr>
        <w:pStyle w:val="Lgende"/>
        <w:jc w:val="center"/>
      </w:pPr>
      <w:bookmarkStart w:id="46" w:name="_Toc435366219"/>
      <w:r>
        <w:rPr>
          <w:noProof/>
          <w:lang w:eastAsia="fr-FR"/>
        </w:rPr>
        <w:drawing>
          <wp:anchor distT="0" distB="0" distL="114300" distR="114300" simplePos="0" relativeHeight="251661312" behindDoc="1" locked="0" layoutInCell="1" allowOverlap="1" wp14:anchorId="27EDDE63" wp14:editId="68EC2D70">
            <wp:simplePos x="0" y="0"/>
            <wp:positionH relativeFrom="margin">
              <wp:posOffset>1014730</wp:posOffset>
            </wp:positionH>
            <wp:positionV relativeFrom="paragraph">
              <wp:posOffset>2540</wp:posOffset>
            </wp:positionV>
            <wp:extent cx="3728720" cy="1372235"/>
            <wp:effectExtent l="0" t="0" r="5080" b="0"/>
            <wp:wrapTopAndBottom/>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8720" cy="1372235"/>
                    </a:xfrm>
                    <a:prstGeom prst="rect">
                      <a:avLst/>
                    </a:prstGeom>
                  </pic:spPr>
                </pic:pic>
              </a:graphicData>
            </a:graphic>
          </wp:anchor>
        </w:drawing>
      </w:r>
      <w:r w:rsidR="00E5021F">
        <w:t xml:space="preserve">Figure </w:t>
      </w:r>
      <w:r w:rsidR="001A2E39">
        <w:fldChar w:fldCharType="begin"/>
      </w:r>
      <w:r w:rsidR="001A2E39">
        <w:instrText xml:space="preserve"> SEQ Figure \* ARABIC </w:instrText>
      </w:r>
      <w:r w:rsidR="001A2E39">
        <w:fldChar w:fldCharType="separate"/>
      </w:r>
      <w:r w:rsidR="00FC4782">
        <w:rPr>
          <w:noProof/>
        </w:rPr>
        <w:t>1</w:t>
      </w:r>
      <w:r w:rsidR="001A2E39">
        <w:rPr>
          <w:noProof/>
        </w:rPr>
        <w:fldChar w:fldCharType="end"/>
      </w:r>
      <w:r w:rsidR="00E5021F">
        <w:rPr>
          <w:noProof/>
        </w:rPr>
        <w:t xml:space="preserve"> : Rapport d'exécution des test unitaires du logiciel [succès]</w:t>
      </w:r>
      <w:bookmarkEnd w:id="46"/>
    </w:p>
    <w:p w14:paraId="03BC5254" w14:textId="75B528C4" w:rsidR="00D876BF" w:rsidRDefault="00D876BF" w:rsidP="00D876BF">
      <w:r>
        <w:t xml:space="preserve">En cas d’erreur, la fonction ayant échoué est </w:t>
      </w:r>
      <w:r w:rsidR="008C1004">
        <w:t>mentionnée</w:t>
      </w:r>
      <w:r>
        <w:t xml:space="preserve"> par un </w:t>
      </w:r>
      <w:r w:rsidR="00A0065A" w:rsidRPr="00A0065A">
        <w:rPr>
          <w:rStyle w:val="Accentuation"/>
        </w:rPr>
        <w:t>« </w:t>
      </w:r>
      <w:r w:rsidRPr="00A0065A">
        <w:rPr>
          <w:rStyle w:val="Accentuation"/>
        </w:rPr>
        <w:t>FAIL !</w:t>
      </w:r>
      <w:r w:rsidR="00A0065A" w:rsidRPr="00A0065A">
        <w:rPr>
          <w:rStyle w:val="Accentuation"/>
        </w:rPr>
        <w:t> »</w:t>
      </w:r>
      <w:r>
        <w:t xml:space="preserve"> et un message correspondant à l’erreur est indiqué ainsi que le fichier et la ligne à laquelle l’erreur s’est produit</w:t>
      </w:r>
      <w:r w:rsidR="00A0065A">
        <w:t>e</w:t>
      </w:r>
      <w:r>
        <w:t>.</w:t>
      </w:r>
    </w:p>
    <w:p w14:paraId="6AAF0621" w14:textId="41E9CEAE" w:rsidR="00263CBA" w:rsidRDefault="00242454" w:rsidP="00E5021F">
      <w:pPr>
        <w:pStyle w:val="Lgende"/>
        <w:jc w:val="center"/>
      </w:pPr>
      <w:bookmarkStart w:id="47" w:name="_Toc435366220"/>
      <w:r>
        <w:rPr>
          <w:noProof/>
          <w:lang w:eastAsia="fr-FR"/>
        </w:rPr>
        <w:drawing>
          <wp:anchor distT="0" distB="0" distL="114300" distR="114300" simplePos="0" relativeHeight="251662336" behindDoc="0" locked="0" layoutInCell="1" allowOverlap="1" wp14:anchorId="2728A52B" wp14:editId="2527079C">
            <wp:simplePos x="0" y="0"/>
            <wp:positionH relativeFrom="margin">
              <wp:posOffset>833755</wp:posOffset>
            </wp:positionH>
            <wp:positionV relativeFrom="paragraph">
              <wp:posOffset>137160</wp:posOffset>
            </wp:positionV>
            <wp:extent cx="4087495" cy="2054225"/>
            <wp:effectExtent l="0" t="0" r="8255" b="3175"/>
            <wp:wrapTopAndBottom/>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87495" cy="2054225"/>
                    </a:xfrm>
                    <a:prstGeom prst="rect">
                      <a:avLst/>
                    </a:prstGeom>
                  </pic:spPr>
                </pic:pic>
              </a:graphicData>
            </a:graphic>
            <wp14:sizeRelH relativeFrom="margin">
              <wp14:pctWidth>0</wp14:pctWidth>
            </wp14:sizeRelH>
            <wp14:sizeRelV relativeFrom="margin">
              <wp14:pctHeight>0</wp14:pctHeight>
            </wp14:sizeRelV>
          </wp:anchor>
        </w:drawing>
      </w:r>
      <w:r w:rsidR="00E5021F">
        <w:t xml:space="preserve">Figure </w:t>
      </w:r>
      <w:r w:rsidR="001A2E39">
        <w:fldChar w:fldCharType="begin"/>
      </w:r>
      <w:r w:rsidR="001A2E39">
        <w:instrText xml:space="preserve"> SEQ Figure \* ARABIC </w:instrText>
      </w:r>
      <w:r w:rsidR="001A2E39">
        <w:fldChar w:fldCharType="separate"/>
      </w:r>
      <w:r w:rsidR="00FC4782">
        <w:rPr>
          <w:noProof/>
        </w:rPr>
        <w:t>2</w:t>
      </w:r>
      <w:r w:rsidR="001A2E39">
        <w:rPr>
          <w:noProof/>
        </w:rPr>
        <w:fldChar w:fldCharType="end"/>
      </w:r>
      <w:r w:rsidR="00E5021F">
        <w:t xml:space="preserve"> : Rapport d'exécution des tests unitaires du logiciel [échec]</w:t>
      </w:r>
      <w:bookmarkEnd w:id="47"/>
    </w:p>
    <w:p w14:paraId="6CBC6D7C" w14:textId="4E1A4662" w:rsidR="009A1D62" w:rsidRDefault="009A1D62" w:rsidP="009A1D62">
      <w:pPr>
        <w:pStyle w:val="Titre3"/>
      </w:pPr>
      <w:r>
        <w:lastRenderedPageBreak/>
        <w:t>Site Web</w:t>
      </w:r>
    </w:p>
    <w:p w14:paraId="28CB0D38" w14:textId="1126CCD2" w:rsidR="009A1D62" w:rsidRDefault="00263CBA" w:rsidP="009A1D62">
      <w:r>
        <w:rPr>
          <w:noProof/>
          <w:lang w:eastAsia="fr-FR"/>
        </w:rPr>
        <w:drawing>
          <wp:anchor distT="0" distB="0" distL="114300" distR="114300" simplePos="0" relativeHeight="251685888" behindDoc="0" locked="0" layoutInCell="1" allowOverlap="1" wp14:anchorId="1E63D94F" wp14:editId="5AEEA1C0">
            <wp:simplePos x="0" y="0"/>
            <wp:positionH relativeFrom="margin">
              <wp:align>right</wp:align>
            </wp:positionH>
            <wp:positionV relativeFrom="paragraph">
              <wp:posOffset>521360</wp:posOffset>
            </wp:positionV>
            <wp:extent cx="5760720" cy="18059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05940"/>
                    </a:xfrm>
                    <a:prstGeom prst="rect">
                      <a:avLst/>
                    </a:prstGeom>
                    <a:noFill/>
                    <a:ln>
                      <a:noFill/>
                    </a:ln>
                  </pic:spPr>
                </pic:pic>
              </a:graphicData>
            </a:graphic>
          </wp:anchor>
        </w:drawing>
      </w:r>
      <w:r w:rsidR="009A1D62">
        <w:t>Tous les rapports d’exécution de tests seront fournis dans des fichiers au format texte.</w:t>
      </w:r>
      <w:r>
        <w:t xml:space="preserve"> En cas de succès, le message </w:t>
      </w:r>
      <w:r w:rsidRPr="00263CBA">
        <w:rPr>
          <w:rStyle w:val="Accentuation"/>
        </w:rPr>
        <w:t>« OK »</w:t>
      </w:r>
      <w:r>
        <w:t xml:space="preserve"> apparaît</w:t>
      </w:r>
      <w:r w:rsidR="009A1D62">
        <w:t>.</w:t>
      </w:r>
    </w:p>
    <w:p w14:paraId="10C6E1AF" w14:textId="188C56E7" w:rsidR="009A1D62" w:rsidRDefault="00242454" w:rsidP="009A1D62">
      <w:pPr>
        <w:pStyle w:val="Lgende"/>
        <w:jc w:val="center"/>
      </w:pPr>
      <w:bookmarkStart w:id="48" w:name="_Toc435366221"/>
      <w:r>
        <w:rPr>
          <w:noProof/>
          <w:lang w:eastAsia="fr-FR"/>
        </w:rPr>
        <w:drawing>
          <wp:anchor distT="0" distB="0" distL="114300" distR="114300" simplePos="0" relativeHeight="251717632" behindDoc="0" locked="0" layoutInCell="1" allowOverlap="1" wp14:anchorId="423B65A2" wp14:editId="1124B241">
            <wp:simplePos x="0" y="0"/>
            <wp:positionH relativeFrom="margin">
              <wp:posOffset>319405</wp:posOffset>
            </wp:positionH>
            <wp:positionV relativeFrom="paragraph">
              <wp:posOffset>-20955</wp:posOffset>
            </wp:positionV>
            <wp:extent cx="5129530" cy="16078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953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D62">
        <w:t xml:space="preserve">Figure </w:t>
      </w:r>
      <w:r w:rsidR="001A2E39">
        <w:fldChar w:fldCharType="begin"/>
      </w:r>
      <w:r w:rsidR="001A2E39">
        <w:instrText xml:space="preserve"> SEQ Figure \* ARABIC </w:instrText>
      </w:r>
      <w:r w:rsidR="001A2E39">
        <w:fldChar w:fldCharType="separate"/>
      </w:r>
      <w:r w:rsidR="00FC4782">
        <w:rPr>
          <w:noProof/>
        </w:rPr>
        <w:t>3</w:t>
      </w:r>
      <w:r w:rsidR="001A2E39">
        <w:rPr>
          <w:noProof/>
        </w:rPr>
        <w:fldChar w:fldCharType="end"/>
      </w:r>
      <w:r w:rsidR="009A1D62">
        <w:rPr>
          <w:noProof/>
        </w:rPr>
        <w:t xml:space="preserve"> : Rapport d'exécution des tests unitaires du site web [succès]</w:t>
      </w:r>
      <w:bookmarkEnd w:id="48"/>
    </w:p>
    <w:p w14:paraId="610B0D65" w14:textId="48430232" w:rsidR="009A1D62" w:rsidRDefault="006A6602" w:rsidP="009A1D62">
      <w:r>
        <w:t>Si un test échoue</w:t>
      </w:r>
      <w:r w:rsidR="00D00B00">
        <w:t>,</w:t>
      </w:r>
      <w:r>
        <w:t xml:space="preserve"> le</w:t>
      </w:r>
      <w:r w:rsidR="009A1D62">
        <w:t xml:space="preserve"> message </w:t>
      </w:r>
      <w:r>
        <w:t>« FAILURES ! »</w:t>
      </w:r>
      <w:r w:rsidR="00D00B00">
        <w:t xml:space="preserve"> apparaî</w:t>
      </w:r>
      <w:r>
        <w:t>t</w:t>
      </w:r>
      <w:r w:rsidR="00C24712">
        <w:t xml:space="preserve"> et p</w:t>
      </w:r>
      <w:r>
        <w:t xml:space="preserve">our chaque erreur </w:t>
      </w:r>
      <w:r w:rsidR="00D00B00">
        <w:t xml:space="preserve">remontée, </w:t>
      </w:r>
      <w:r>
        <w:t>la classe</w:t>
      </w:r>
      <w:r w:rsidR="00D00B00">
        <w:t xml:space="preserve"> et la ligne sont affichées</w:t>
      </w:r>
      <w:r w:rsidR="00664BE7">
        <w:t>.</w:t>
      </w:r>
    </w:p>
    <w:p w14:paraId="56806F0B" w14:textId="4DB81680" w:rsidR="00F76BA3" w:rsidRPr="009A1D62" w:rsidRDefault="00242454" w:rsidP="00F76BA3">
      <w:pPr>
        <w:pStyle w:val="Lgende"/>
        <w:jc w:val="center"/>
        <w:rPr>
          <w:noProof/>
        </w:rPr>
      </w:pPr>
      <w:bookmarkStart w:id="49" w:name="_Toc435366222"/>
      <w:bookmarkStart w:id="50" w:name="_Toc435298887"/>
      <w:r>
        <w:rPr>
          <w:noProof/>
          <w:lang w:eastAsia="fr-FR"/>
        </w:rPr>
        <w:drawing>
          <wp:anchor distT="0" distB="0" distL="114300" distR="114300" simplePos="0" relativeHeight="251686912" behindDoc="0" locked="0" layoutInCell="1" allowOverlap="1" wp14:anchorId="02ECC56B" wp14:editId="518C29C9">
            <wp:simplePos x="0" y="0"/>
            <wp:positionH relativeFrom="margin">
              <wp:posOffset>-4445</wp:posOffset>
            </wp:positionH>
            <wp:positionV relativeFrom="paragraph">
              <wp:posOffset>-46990</wp:posOffset>
            </wp:positionV>
            <wp:extent cx="5760720" cy="25527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552700"/>
                    </a:xfrm>
                    <a:prstGeom prst="rect">
                      <a:avLst/>
                    </a:prstGeom>
                    <a:noFill/>
                    <a:ln>
                      <a:noFill/>
                    </a:ln>
                  </pic:spPr>
                </pic:pic>
              </a:graphicData>
            </a:graphic>
          </wp:anchor>
        </w:drawing>
      </w:r>
      <w:r w:rsidR="00F76BA3">
        <w:t xml:space="preserve">Figure </w:t>
      </w:r>
      <w:r w:rsidR="001A2E39">
        <w:fldChar w:fldCharType="begin"/>
      </w:r>
      <w:r w:rsidR="001A2E39">
        <w:instrText xml:space="preserve"> SEQ Figure \* ARABIC </w:instrText>
      </w:r>
      <w:r w:rsidR="001A2E39">
        <w:fldChar w:fldCharType="separate"/>
      </w:r>
      <w:r w:rsidR="00F76BA3">
        <w:rPr>
          <w:noProof/>
        </w:rPr>
        <w:t>4</w:t>
      </w:r>
      <w:r w:rsidR="001A2E39">
        <w:rPr>
          <w:noProof/>
        </w:rPr>
        <w:fldChar w:fldCharType="end"/>
      </w:r>
      <w:r w:rsidR="00F76BA3">
        <w:rPr>
          <w:noProof/>
        </w:rPr>
        <w:t xml:space="preserve"> : Rapport d'exécution des test unitaires du site web [échec]</w:t>
      </w:r>
      <w:bookmarkEnd w:id="49"/>
    </w:p>
    <w:p w14:paraId="1189696A" w14:textId="4E07CA7C" w:rsidR="005F2CF6" w:rsidRDefault="005F2CF6" w:rsidP="009A1D62">
      <w:r>
        <w:t>Les résultats des tests de performances seront sous la forme de graphes comme celui-ci :</w:t>
      </w:r>
    </w:p>
    <w:p w14:paraId="5F9DB1B1" w14:textId="6F7FAB8C" w:rsidR="005F2CF6" w:rsidRPr="009A1D62" w:rsidRDefault="00CA71C3" w:rsidP="00CA71C3">
      <w:pPr>
        <w:pStyle w:val="Lgende"/>
        <w:jc w:val="center"/>
        <w:rPr>
          <w:noProof/>
        </w:rPr>
      </w:pPr>
      <w:bookmarkStart w:id="51" w:name="_Toc435366223"/>
      <w:r>
        <w:rPr>
          <w:noProof/>
          <w:lang w:eastAsia="fr-FR"/>
        </w:rPr>
        <w:lastRenderedPageBreak/>
        <w:drawing>
          <wp:anchor distT="0" distB="0" distL="114300" distR="114300" simplePos="0" relativeHeight="251722752" behindDoc="0" locked="0" layoutInCell="1" allowOverlap="1" wp14:anchorId="67082C0E" wp14:editId="21F42060">
            <wp:simplePos x="0" y="0"/>
            <wp:positionH relativeFrom="column">
              <wp:posOffset>249555</wp:posOffset>
            </wp:positionH>
            <wp:positionV relativeFrom="paragraph">
              <wp:posOffset>0</wp:posOffset>
            </wp:positionV>
            <wp:extent cx="5094514" cy="1927290"/>
            <wp:effectExtent l="0" t="0" r="0" b="0"/>
            <wp:wrapTopAndBottom/>
            <wp:docPr id="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perf.PNG"/>
                    <pic:cNvPicPr/>
                  </pic:nvPicPr>
                  <pic:blipFill>
                    <a:blip r:embed="rId29">
                      <a:extLst>
                        <a:ext uri="{28A0092B-C50C-407E-A947-70E740481C1C}">
                          <a14:useLocalDpi xmlns:a14="http://schemas.microsoft.com/office/drawing/2010/main" val="0"/>
                        </a:ext>
                      </a:extLst>
                    </a:blip>
                    <a:stretch>
                      <a:fillRect/>
                    </a:stretch>
                  </pic:blipFill>
                  <pic:spPr>
                    <a:xfrm>
                      <a:off x="0" y="0"/>
                      <a:ext cx="5094514" cy="1927290"/>
                    </a:xfrm>
                    <a:prstGeom prst="rect">
                      <a:avLst/>
                    </a:prstGeom>
                  </pic:spPr>
                </pic:pic>
              </a:graphicData>
            </a:graphic>
          </wp:anchor>
        </w:drawing>
      </w:r>
      <w:r>
        <w:t xml:space="preserve">Figure </w:t>
      </w:r>
      <w:r w:rsidR="001A2E39">
        <w:fldChar w:fldCharType="begin"/>
      </w:r>
      <w:r w:rsidR="001A2E39">
        <w:instrText xml:space="preserve"> SEQ Figure \* ARABIC </w:instrText>
      </w:r>
      <w:r w:rsidR="001A2E39">
        <w:fldChar w:fldCharType="separate"/>
      </w:r>
      <w:r>
        <w:rPr>
          <w:noProof/>
        </w:rPr>
        <w:t>5</w:t>
      </w:r>
      <w:r w:rsidR="001A2E39">
        <w:rPr>
          <w:noProof/>
        </w:rPr>
        <w:fldChar w:fldCharType="end"/>
      </w:r>
      <w:r>
        <w:t>: Rapport d'exécution des tests de performance</w:t>
      </w:r>
      <w:bookmarkEnd w:id="51"/>
    </w:p>
    <w:bookmarkEnd w:id="50"/>
    <w:p w14:paraId="2F059414" w14:textId="79CBE048" w:rsidR="009A1D62" w:rsidRDefault="009A1D62" w:rsidP="009A1D62">
      <w:pPr>
        <w:pStyle w:val="Titre3"/>
      </w:pPr>
      <w:r>
        <w:t>Android</w:t>
      </w:r>
    </w:p>
    <w:p w14:paraId="2432DDAF" w14:textId="00413520" w:rsidR="00664BE7" w:rsidRDefault="00664BE7" w:rsidP="00664BE7">
      <w:r>
        <w:t>Le livr</w:t>
      </w:r>
      <w:r w:rsidR="00AA183C">
        <w:t>able présentant le rapport d’exécution des tests</w:t>
      </w:r>
      <w:r>
        <w:t xml:space="preserve"> pour Android sera sous la forme d’un fichier HTML. Il présentera tous les tests joués, regroupé par suite et campagne de tests. Le</w:t>
      </w:r>
      <w:r w:rsidR="00AA183C">
        <w:t>s résultats de ces derniers seront donné</w:t>
      </w:r>
      <w:r>
        <w:t>s et, pour les tests ayant échoué, le fil d’exécution du test sera affiché afin de montrer exactement les</w:t>
      </w:r>
      <w:r w:rsidR="00AA183C">
        <w:t xml:space="preserve"> raisons qui ont amené le test à</w:t>
      </w:r>
      <w:r>
        <w:t xml:space="preserve"> échouer.</w:t>
      </w:r>
    </w:p>
    <w:p w14:paraId="50E834D1" w14:textId="609FBFCD" w:rsidR="00763EED" w:rsidRDefault="0025396D" w:rsidP="00763EED">
      <w:pPr>
        <w:pStyle w:val="Lgende"/>
        <w:jc w:val="center"/>
        <w:rPr>
          <w:noProof/>
        </w:rPr>
      </w:pPr>
      <w:bookmarkStart w:id="52" w:name="_Toc435298889"/>
      <w:bookmarkStart w:id="53" w:name="_Toc435366224"/>
      <w:r>
        <w:rPr>
          <w:noProof/>
          <w:lang w:eastAsia="fr-FR"/>
        </w:rPr>
        <w:drawing>
          <wp:anchor distT="0" distB="0" distL="114300" distR="114300" simplePos="0" relativeHeight="251689984" behindDoc="0" locked="0" layoutInCell="1" allowOverlap="1" wp14:anchorId="1D312E9C" wp14:editId="09C4F28B">
            <wp:simplePos x="0" y="0"/>
            <wp:positionH relativeFrom="margin">
              <wp:posOffset>624205</wp:posOffset>
            </wp:positionH>
            <wp:positionV relativeFrom="paragraph">
              <wp:posOffset>-1270</wp:posOffset>
            </wp:positionV>
            <wp:extent cx="4511040" cy="2712720"/>
            <wp:effectExtent l="0" t="0" r="3810" b="0"/>
            <wp:wrapTopAndBottom/>
            <wp:docPr id="29" name="Picture 29" descr="2015-11-06_15h54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5-11-06_15h54_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1040" cy="2712720"/>
                    </a:xfrm>
                    <a:prstGeom prst="rect">
                      <a:avLst/>
                    </a:prstGeom>
                    <a:noFill/>
                    <a:ln>
                      <a:noFill/>
                    </a:ln>
                  </pic:spPr>
                </pic:pic>
              </a:graphicData>
            </a:graphic>
          </wp:anchor>
        </w:drawing>
      </w:r>
      <w:r w:rsidR="00763EED">
        <w:t xml:space="preserve">Figure </w:t>
      </w:r>
      <w:r w:rsidR="001A2E39">
        <w:fldChar w:fldCharType="begin"/>
      </w:r>
      <w:r w:rsidR="001A2E39">
        <w:instrText xml:space="preserve"> SEQ Figure \* ARABIC </w:instrText>
      </w:r>
      <w:r w:rsidR="001A2E39">
        <w:fldChar w:fldCharType="separate"/>
      </w:r>
      <w:r w:rsidR="00763EED">
        <w:rPr>
          <w:noProof/>
        </w:rPr>
        <w:t>5</w:t>
      </w:r>
      <w:r w:rsidR="001A2E39">
        <w:rPr>
          <w:noProof/>
        </w:rPr>
        <w:fldChar w:fldCharType="end"/>
      </w:r>
      <w:r w:rsidR="00763EED">
        <w:t xml:space="preserve"> : Rapport d'exécution des tests de l'application Android</w:t>
      </w:r>
      <w:bookmarkEnd w:id="52"/>
      <w:bookmarkEnd w:id="53"/>
    </w:p>
    <w:p w14:paraId="2803F8D5" w14:textId="2AD459EB" w:rsidR="0025396D" w:rsidRDefault="0025396D" w:rsidP="0025396D">
      <w:pPr>
        <w:pStyle w:val="Lgende"/>
        <w:jc w:val="center"/>
        <w:rPr>
          <w:noProof/>
        </w:rPr>
      </w:pPr>
      <w:bookmarkStart w:id="54" w:name="_Toc435298888"/>
      <w:bookmarkStart w:id="55" w:name="_Toc435366225"/>
      <w:r>
        <w:rPr>
          <w:noProof/>
          <w:lang w:eastAsia="fr-FR"/>
        </w:rPr>
        <w:lastRenderedPageBreak/>
        <w:drawing>
          <wp:anchor distT="0" distB="0" distL="114300" distR="114300" simplePos="0" relativeHeight="251691008" behindDoc="0" locked="0" layoutInCell="1" allowOverlap="1" wp14:anchorId="61E660E0" wp14:editId="238AD072">
            <wp:simplePos x="0" y="0"/>
            <wp:positionH relativeFrom="margin">
              <wp:posOffset>849630</wp:posOffset>
            </wp:positionH>
            <wp:positionV relativeFrom="paragraph">
              <wp:posOffset>0</wp:posOffset>
            </wp:positionV>
            <wp:extent cx="4008120" cy="3666490"/>
            <wp:effectExtent l="0" t="0" r="0" b="0"/>
            <wp:wrapTopAndBottom/>
            <wp:docPr id="30" name="Picture 30" descr="2015-11-06_15h56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5-11-06_15h56_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8120" cy="36664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rsidR="001A2E39">
        <w:fldChar w:fldCharType="begin"/>
      </w:r>
      <w:r w:rsidR="001A2E39">
        <w:instrText xml:space="preserve"> SEQ Figure \* ARABIC </w:instrText>
      </w:r>
      <w:r w:rsidR="001A2E39">
        <w:fldChar w:fldCharType="separate"/>
      </w:r>
      <w:r>
        <w:rPr>
          <w:noProof/>
        </w:rPr>
        <w:t>6</w:t>
      </w:r>
      <w:r w:rsidR="001A2E39">
        <w:rPr>
          <w:noProof/>
        </w:rPr>
        <w:fldChar w:fldCharType="end"/>
      </w:r>
      <w:r>
        <w:t xml:space="preserve"> : Rapport d'erreur d'un test de l'application Android</w:t>
      </w:r>
      <w:bookmarkEnd w:id="54"/>
      <w:bookmarkEnd w:id="55"/>
    </w:p>
    <w:p w14:paraId="1D683513" w14:textId="55AEB7F7" w:rsidR="00664BE7" w:rsidRPr="00664BE7" w:rsidRDefault="00664BE7" w:rsidP="00664BE7"/>
    <w:p w14:paraId="5278A9A3" w14:textId="7E72D55D" w:rsidR="00567637" w:rsidRDefault="009A1D62" w:rsidP="00567637">
      <w:pPr>
        <w:pStyle w:val="Titre3"/>
      </w:pPr>
      <w:proofErr w:type="gramStart"/>
      <w:r>
        <w:t>iPhone</w:t>
      </w:r>
      <w:proofErr w:type="gramEnd"/>
    </w:p>
    <w:p w14:paraId="0CE908A7" w14:textId="2BB498A2" w:rsidR="00567637" w:rsidRDefault="00982294" w:rsidP="00567637">
      <w:pPr>
        <w:pStyle w:val="Sansinterligne"/>
      </w:pPr>
      <w:r>
        <w:t>Tous les rapports d’exécution de tests seront fournis dans des fichiers au format texte.</w:t>
      </w:r>
    </w:p>
    <w:p w14:paraId="132C701F" w14:textId="2AD6DBC6" w:rsidR="00567637" w:rsidRDefault="00152EFC" w:rsidP="00567637">
      <w:r>
        <w:t>Voici u</w:t>
      </w:r>
      <w:r w:rsidR="00982294">
        <w:t>n exemple de rapport</w:t>
      </w:r>
      <w:r w:rsidR="00567637">
        <w:t xml:space="preserve"> suite à la réussite de tous les tests :</w:t>
      </w:r>
    </w:p>
    <w:p w14:paraId="50ADDFFB" w14:textId="77777777" w:rsidR="00FC4782" w:rsidRDefault="0039403B" w:rsidP="00FC4782">
      <w:pPr>
        <w:keepNext/>
      </w:pPr>
      <w:r>
        <w:lastRenderedPageBreak/>
        <w:pict w14:anchorId="1C91D2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35pt;height:539.45pt">
            <v:imagedata r:id="rId32" o:title="2015-11-14_21h11_30"/>
          </v:shape>
        </w:pict>
      </w:r>
    </w:p>
    <w:p w14:paraId="647359B0" w14:textId="58DBE0CE" w:rsidR="00FC4782" w:rsidRPr="00390725" w:rsidRDefault="00FC4782" w:rsidP="00FC4782">
      <w:pPr>
        <w:pStyle w:val="Lgende"/>
        <w:jc w:val="center"/>
        <w:rPr>
          <w:sz w:val="22"/>
        </w:rPr>
      </w:pPr>
      <w:bookmarkStart w:id="56" w:name="_Toc435366226"/>
      <w:r>
        <w:t xml:space="preserve">Figure </w:t>
      </w:r>
      <w:r w:rsidR="001A2E39">
        <w:fldChar w:fldCharType="begin"/>
      </w:r>
      <w:r w:rsidR="001A2E39">
        <w:instrText xml:space="preserve"> SEQ Figure \* ARABIC </w:instrText>
      </w:r>
      <w:r w:rsidR="001A2E39">
        <w:fldChar w:fldCharType="separate"/>
      </w:r>
      <w:r w:rsidR="00390725">
        <w:rPr>
          <w:noProof/>
        </w:rPr>
        <w:t>8</w:t>
      </w:r>
      <w:r w:rsidR="001A2E39">
        <w:rPr>
          <w:noProof/>
        </w:rPr>
        <w:fldChar w:fldCharType="end"/>
      </w:r>
      <w:r>
        <w:t xml:space="preserve"> : Rapport d'exécution</w:t>
      </w:r>
      <w:r w:rsidR="00AB2BA6">
        <w:t xml:space="preserve"> des tests de l’application</w:t>
      </w:r>
      <w:r>
        <w:t xml:space="preserve"> iPhone</w:t>
      </w:r>
      <w:bookmarkEnd w:id="56"/>
    </w:p>
    <w:p w14:paraId="7AADA4AE" w14:textId="3DC4692E" w:rsidR="009A1D62" w:rsidRDefault="009A1D62" w:rsidP="009A1D62">
      <w:pPr>
        <w:pStyle w:val="Titre3"/>
      </w:pPr>
      <w:r>
        <w:t>Windows Phone</w:t>
      </w:r>
    </w:p>
    <w:p w14:paraId="225B634D" w14:textId="4F8973E1" w:rsidR="00567637" w:rsidRDefault="00567637" w:rsidP="00567637">
      <w:r>
        <w:t>Le rapport d’e</w:t>
      </w:r>
      <w:r w:rsidR="001376DF">
        <w:t xml:space="preserve">xécution de tests s’effectuera </w:t>
      </w:r>
      <w:r>
        <w:t>via l’interface de Microsoft Visual Studio 2015 dans un projet « unit test » qui sera ajouté à la solution</w:t>
      </w:r>
      <w:r w:rsidR="00D779FA">
        <w:t xml:space="preserve"> du</w:t>
      </w:r>
      <w:r>
        <w:t xml:space="preserve"> projet. Dans cette interface nous sommes en mesure </w:t>
      </w:r>
      <w:r>
        <w:lastRenderedPageBreak/>
        <w:t>d’observer le résultat des tests effectués auparavant. Ainsi, nous pouvons observer le résultat</w:t>
      </w:r>
      <w:r w:rsidR="00D779FA">
        <w:t xml:space="preserve"> d’un test réussi ou</w:t>
      </w:r>
      <w:r w:rsidR="00D51E3A">
        <w:t xml:space="preserve"> échoué.</w:t>
      </w:r>
    </w:p>
    <w:p w14:paraId="26FD42B0" w14:textId="529264C5" w:rsidR="00567637" w:rsidRDefault="00567637" w:rsidP="00567637">
      <w:r>
        <w:t>Le liv</w:t>
      </w:r>
      <w:r w:rsidR="00D779FA">
        <w:t>rable présentant le rapport d’exécution des tests</w:t>
      </w:r>
      <w:r>
        <w:t xml:space="preserve"> pour</w:t>
      </w:r>
      <w:r w:rsidR="00D779FA">
        <w:t xml:space="preserve"> l’application</w:t>
      </w:r>
      <w:r>
        <w:t xml:space="preserve"> Windows phone sera sou</w:t>
      </w:r>
      <w:r w:rsidR="00D779FA">
        <w:t>s la forme d’un fichier RTF.</w:t>
      </w:r>
    </w:p>
    <w:p w14:paraId="6F20069F" w14:textId="03AB4EB8" w:rsidR="00567637" w:rsidRPr="00567637" w:rsidRDefault="00242454" w:rsidP="00242454">
      <w:pPr>
        <w:pStyle w:val="Lgende"/>
        <w:jc w:val="center"/>
        <w:rPr>
          <w:noProof/>
        </w:rPr>
      </w:pPr>
      <w:bookmarkStart w:id="57" w:name="_Toc435366227"/>
      <w:r>
        <w:rPr>
          <w:noProof/>
          <w:lang w:eastAsia="fr-FR"/>
        </w:rPr>
        <w:drawing>
          <wp:anchor distT="0" distB="0" distL="114300" distR="114300" simplePos="0" relativeHeight="251693056" behindDoc="0" locked="0" layoutInCell="1" allowOverlap="1" wp14:anchorId="1B6B3965" wp14:editId="698A74CC">
            <wp:simplePos x="0" y="0"/>
            <wp:positionH relativeFrom="margin">
              <wp:posOffset>795655</wp:posOffset>
            </wp:positionH>
            <wp:positionV relativeFrom="paragraph">
              <wp:posOffset>-77470</wp:posOffset>
            </wp:positionV>
            <wp:extent cx="3733800" cy="43510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3800" cy="4351020"/>
                    </a:xfrm>
                    <a:prstGeom prst="rect">
                      <a:avLst/>
                    </a:prstGeom>
                    <a:noFill/>
                    <a:ln>
                      <a:noFill/>
                    </a:ln>
                  </pic:spPr>
                </pic:pic>
              </a:graphicData>
            </a:graphic>
          </wp:anchor>
        </w:drawing>
      </w:r>
      <w:r>
        <w:t xml:space="preserve">Figure </w:t>
      </w:r>
      <w:r w:rsidR="001A2E39">
        <w:fldChar w:fldCharType="begin"/>
      </w:r>
      <w:r w:rsidR="001A2E39">
        <w:instrText xml:space="preserve"> SEQ Figure \* ARABIC </w:instrText>
      </w:r>
      <w:r w:rsidR="001A2E39">
        <w:fldChar w:fldCharType="separate"/>
      </w:r>
      <w:r>
        <w:rPr>
          <w:noProof/>
        </w:rPr>
        <w:t>9</w:t>
      </w:r>
      <w:r w:rsidR="001A2E39">
        <w:rPr>
          <w:noProof/>
        </w:rPr>
        <w:fldChar w:fldCharType="end"/>
      </w:r>
      <w:r>
        <w:t xml:space="preserve"> : Fenêtre de test sous Visual Studio</w:t>
      </w:r>
      <w:bookmarkEnd w:id="57"/>
    </w:p>
    <w:p w14:paraId="578B00DF" w14:textId="404D4B96" w:rsidR="00D876BF" w:rsidRDefault="00D876BF" w:rsidP="009A1D62">
      <w:pPr>
        <w:pStyle w:val="Titre2"/>
      </w:pPr>
      <w:bookmarkStart w:id="58" w:name="_Toc435280449"/>
      <w:bookmarkStart w:id="59" w:name="_Toc435366201"/>
      <w:r>
        <w:t>Rapport sur le suivi global de la qualité</w:t>
      </w:r>
      <w:bookmarkEnd w:id="58"/>
      <w:bookmarkEnd w:id="59"/>
    </w:p>
    <w:p w14:paraId="70599C18" w14:textId="6D5E3A6C" w:rsidR="00CC520A" w:rsidRDefault="00CC520A" w:rsidP="00CC520A">
      <w:r>
        <w:t>Le rapport sur le suivi global de la qualité s’effectuera grâce au test de non-régression qui permettra au chef de groupe d’avoir une vision des tests effectués précédemment par le développeur. Ainsi il sera en mesure de connaitre la qualité du code en visualisant les tests effectués. Le chef de groupe pourra également s’appuyer sur les tests d’acceptation qui lui permettront de vérifier la conformité de l'application développée avec le cahier des charges initial.</w:t>
      </w:r>
    </w:p>
    <w:p w14:paraId="52F4275C" w14:textId="4125AA1E" w:rsidR="00CC520A" w:rsidRDefault="00CC520A" w:rsidP="00CC520A">
      <w:r>
        <w:t>Ce document devra </w:t>
      </w:r>
      <w:r w:rsidR="00945718">
        <w:t xml:space="preserve">contenir </w:t>
      </w:r>
      <w:r>
        <w:t>:</w:t>
      </w:r>
    </w:p>
    <w:p w14:paraId="28239160" w14:textId="70463484" w:rsidR="00CC520A" w:rsidRDefault="00945718" w:rsidP="00CC520A">
      <w:pPr>
        <w:pStyle w:val="Paragraphedeliste"/>
        <w:numPr>
          <w:ilvl w:val="0"/>
          <w:numId w:val="29"/>
        </w:numPr>
      </w:pPr>
      <w:r>
        <w:t>L</w:t>
      </w:r>
      <w:r w:rsidR="00CC520A">
        <w:t>es résultats de test de non-régression à une date donnée en gardant la trace des précédents tests effectué afin d’avoir une estimation de la qualité du code dans le temps.</w:t>
      </w:r>
    </w:p>
    <w:p w14:paraId="50305DF3" w14:textId="008B2043" w:rsidR="00CC520A" w:rsidRDefault="00945718" w:rsidP="0036514D">
      <w:pPr>
        <w:pStyle w:val="Paragraphedeliste"/>
        <w:numPr>
          <w:ilvl w:val="0"/>
          <w:numId w:val="29"/>
        </w:numPr>
        <w:jc w:val="both"/>
      </w:pPr>
      <w:r>
        <w:t>L</w:t>
      </w:r>
      <w:r w:rsidR="00CC520A">
        <w:t>es résultats des tests d’acceptation afin de valider les fonctionnalités implémentées et les fonctionnalités restantes.</w:t>
      </w:r>
    </w:p>
    <w:p w14:paraId="3EB4F0D4" w14:textId="2872FC7D" w:rsidR="00CC520A" w:rsidRPr="00CC520A" w:rsidRDefault="00945718" w:rsidP="00CC520A">
      <w:pPr>
        <w:pStyle w:val="Paragraphedeliste"/>
        <w:numPr>
          <w:ilvl w:val="0"/>
          <w:numId w:val="29"/>
        </w:numPr>
      </w:pPr>
      <w:r>
        <w:lastRenderedPageBreak/>
        <w:t>L</w:t>
      </w:r>
      <w:r w:rsidR="00246E0E">
        <w:t>es graphiques</w:t>
      </w:r>
      <w:r w:rsidR="00CC520A">
        <w:t xml:space="preserve"> </w:t>
      </w:r>
      <w:r w:rsidR="00741069">
        <w:t>du logiciel de suivi de problème</w:t>
      </w:r>
      <w:r w:rsidR="00E31BF8">
        <w:t>s</w:t>
      </w:r>
      <w:r w:rsidR="00CC520A">
        <w:t xml:space="preserve"> afin d’évaluer les efforts mis dans la correction des bugs.</w:t>
      </w:r>
    </w:p>
    <w:p w14:paraId="6940677C" w14:textId="11C20F0A" w:rsidR="00D876BF" w:rsidRPr="00CC520A" w:rsidRDefault="00D876BF" w:rsidP="00D876BF">
      <w:r>
        <w:br w:type="page"/>
      </w:r>
    </w:p>
    <w:p w14:paraId="66CEFDD9" w14:textId="77777777" w:rsidR="00D876BF" w:rsidRDefault="00D876BF" w:rsidP="00D876BF">
      <w:pPr>
        <w:pStyle w:val="Titre1"/>
      </w:pPr>
      <w:bookmarkStart w:id="60" w:name="_Toc435303549"/>
      <w:bookmarkStart w:id="61" w:name="_Toc435280450"/>
      <w:bookmarkStart w:id="62" w:name="_Toc435366202"/>
      <w:r>
        <w:lastRenderedPageBreak/>
        <w:t>Types de tests</w:t>
      </w:r>
      <w:bookmarkEnd w:id="60"/>
      <w:bookmarkEnd w:id="61"/>
      <w:bookmarkEnd w:id="62"/>
    </w:p>
    <w:p w14:paraId="2DED6D10" w14:textId="77777777" w:rsidR="00D876BF" w:rsidRPr="00032AAC" w:rsidRDefault="00D876BF" w:rsidP="00D876BF">
      <w:pPr>
        <w:pStyle w:val="Titre2"/>
      </w:pPr>
      <w:bookmarkStart w:id="63" w:name="_Toc435303550"/>
      <w:bookmarkStart w:id="64" w:name="_Toc435280451"/>
      <w:bookmarkStart w:id="65" w:name="_Toc435366203"/>
      <w:r>
        <w:t>Logiciel</w:t>
      </w:r>
      <w:bookmarkEnd w:id="63"/>
      <w:bookmarkEnd w:id="64"/>
      <w:bookmarkEnd w:id="65"/>
    </w:p>
    <w:p w14:paraId="087DC2A0" w14:textId="77777777" w:rsidR="00D876BF" w:rsidRPr="007E2441" w:rsidRDefault="00D876BF" w:rsidP="00D876BF">
      <w:pPr>
        <w:pStyle w:val="Titre3"/>
      </w:pPr>
      <w:r>
        <w:t>Tests Unitaire</w:t>
      </w:r>
    </w:p>
    <w:p w14:paraId="5BA0365C" w14:textId="77777777" w:rsidR="00D876BF" w:rsidRDefault="00D876BF" w:rsidP="00D876BF">
      <w:pPr>
        <w:pStyle w:val="Titre4"/>
        <w:numPr>
          <w:ilvl w:val="3"/>
          <w:numId w:val="1"/>
        </w:numPr>
      </w:pPr>
      <w:r>
        <w:t>Objectif</w:t>
      </w:r>
    </w:p>
    <w:p w14:paraId="2C525724" w14:textId="77777777" w:rsidR="00D876BF" w:rsidRPr="00032AAC" w:rsidRDefault="00D876BF" w:rsidP="00D876BF">
      <w:r w:rsidRPr="00C95281">
        <w:t xml:space="preserve">Il s'agit </w:t>
      </w:r>
      <w:r>
        <w:t>pour le programmeur de tester une fonction</w:t>
      </w:r>
      <w:r w:rsidRPr="00C95281">
        <w:t>, indépendamment du reste du program</w:t>
      </w:r>
      <w:r>
        <w:t>me, ceci afin de s'assurer qu'elle</w:t>
      </w:r>
      <w:r w:rsidRPr="00C95281">
        <w:t xml:space="preserve"> répond aux</w:t>
      </w:r>
      <w:r w:rsidRPr="00C95281">
        <w:rPr>
          <w:rStyle w:val="apple-converted-space"/>
          <w:rFonts w:eastAsiaTheme="majorEastAsia" w:cs="Arial"/>
        </w:rPr>
        <w:t> </w:t>
      </w:r>
      <w:hyperlink r:id="rId34" w:tooltip="Spécification (informatique)" w:history="1">
        <w:r w:rsidRPr="00C95281">
          <w:rPr>
            <w:rStyle w:val="Lienhypertexte"/>
            <w:rFonts w:eastAsiaTheme="majorEastAsia" w:cs="Arial"/>
            <w:color w:val="auto"/>
            <w:u w:val="none"/>
          </w:rPr>
          <w:t>spécifications fonctionnelles</w:t>
        </w:r>
      </w:hyperlink>
      <w:r w:rsidRPr="00C95281">
        <w:rPr>
          <w:rStyle w:val="apple-converted-space"/>
          <w:rFonts w:eastAsiaTheme="majorEastAsia" w:cs="Arial"/>
        </w:rPr>
        <w:t> </w:t>
      </w:r>
      <w:r>
        <w:t>et qu'elle</w:t>
      </w:r>
      <w:r w:rsidRPr="00C95281">
        <w:t xml:space="preserve"> fonctionne correctement en toutes circonstances.</w:t>
      </w:r>
    </w:p>
    <w:p w14:paraId="6DE5D33F" w14:textId="77777777" w:rsidR="00D876BF" w:rsidRDefault="00D876BF" w:rsidP="00D876BF">
      <w:pPr>
        <w:pStyle w:val="Titre4"/>
        <w:numPr>
          <w:ilvl w:val="3"/>
          <w:numId w:val="1"/>
        </w:numPr>
      </w:pPr>
      <w:r>
        <w:t>Environnement et conditions de réalisation</w:t>
      </w:r>
    </w:p>
    <w:p w14:paraId="09161305" w14:textId="3AF3093D" w:rsidR="00D876BF" w:rsidRPr="00032AAC" w:rsidRDefault="00F26A64" w:rsidP="00D876BF">
      <w:r>
        <w:rPr>
          <w:noProof/>
          <w:lang w:eastAsia="fr-FR"/>
        </w:rPr>
        <mc:AlternateContent>
          <mc:Choice Requires="wps">
            <w:drawing>
              <wp:anchor distT="0" distB="0" distL="114300" distR="114300" simplePos="0" relativeHeight="251701248" behindDoc="0" locked="0" layoutInCell="1" allowOverlap="1" wp14:anchorId="48E9DC79" wp14:editId="2A45E2C4">
                <wp:simplePos x="0" y="0"/>
                <wp:positionH relativeFrom="column">
                  <wp:posOffset>1670685</wp:posOffset>
                </wp:positionH>
                <wp:positionV relativeFrom="paragraph">
                  <wp:posOffset>2509520</wp:posOffset>
                </wp:positionV>
                <wp:extent cx="24199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419985" cy="635"/>
                        </a:xfrm>
                        <a:prstGeom prst="rect">
                          <a:avLst/>
                        </a:prstGeom>
                        <a:solidFill>
                          <a:prstClr val="white"/>
                        </a:solidFill>
                        <a:ln>
                          <a:noFill/>
                        </a:ln>
                      </wps:spPr>
                      <wps:txbx>
                        <w:txbxContent>
                          <w:p w14:paraId="5021EF87" w14:textId="3A2ACAE7" w:rsidR="00717A8D" w:rsidRDefault="00717A8D" w:rsidP="00F26A64">
                            <w:pPr>
                              <w:pStyle w:val="Lgende"/>
                              <w:jc w:val="center"/>
                              <w:rPr>
                                <w:noProof/>
                              </w:rPr>
                            </w:pPr>
                            <w:bookmarkStart w:id="66" w:name="_Toc435366228"/>
                            <w:r>
                              <w:t xml:space="preserve">Figure </w:t>
                            </w:r>
                            <w:r w:rsidR="001A2E39">
                              <w:fldChar w:fldCharType="begin"/>
                            </w:r>
                            <w:r w:rsidR="001A2E39">
                              <w:instrText xml:space="preserve"> SEQ Figure \* ARABIC </w:instrText>
                            </w:r>
                            <w:r w:rsidR="001A2E39">
                              <w:fldChar w:fldCharType="separate"/>
                            </w:r>
                            <w:r>
                              <w:rPr>
                                <w:noProof/>
                              </w:rPr>
                              <w:t>10</w:t>
                            </w:r>
                            <w:r w:rsidR="001A2E39">
                              <w:rPr>
                                <w:noProof/>
                              </w:rPr>
                              <w:fldChar w:fldCharType="end"/>
                            </w:r>
                            <w:r>
                              <w:t xml:space="preserve"> : Exemple de test unitaire avec </w:t>
                            </w:r>
                            <w:proofErr w:type="spellStart"/>
                            <w:r>
                              <w:t>QTestLib</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9DC79" id="Text Box 12" o:spid="_x0000_s1030" type="#_x0000_t202" style="position:absolute;left:0;text-align:left;margin-left:131.55pt;margin-top:197.6pt;width:190.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" stroked="f">
                <v:textbox style="mso-fit-shape-to-text:t" inset="0,0,0,0">
                  <w:txbxContent>
                    <w:p w14:paraId="5021EF87" w14:textId="3A2ACAE7" w:rsidR="00717A8D" w:rsidRDefault="00717A8D" w:rsidP="00F26A64">
                      <w:pPr>
                        <w:pStyle w:val="Caption"/>
                        <w:jc w:val="center"/>
                        <w:rPr>
                          <w:noProof/>
                        </w:rPr>
                      </w:pPr>
                      <w:bookmarkStart w:id="67" w:name="_Toc435366228"/>
                      <w:r>
                        <w:t xml:space="preserve">Figure </w:t>
                      </w:r>
                      <w:fldSimple w:instr=" SEQ Figure \* ARABIC ">
                        <w:r>
                          <w:rPr>
                            <w:noProof/>
                          </w:rPr>
                          <w:t>10</w:t>
                        </w:r>
                      </w:fldSimple>
                      <w:r>
                        <w:t xml:space="preserve"> : Exemple de test unitaire avec QTestLib</w:t>
                      </w:r>
                      <w:bookmarkEnd w:id="67"/>
                    </w:p>
                  </w:txbxContent>
                </v:textbox>
                <w10:wrap type="topAndBottom"/>
              </v:shape>
            </w:pict>
          </mc:Fallback>
        </mc:AlternateContent>
      </w:r>
      <w:r w:rsidR="00D876BF">
        <w:rPr>
          <w:noProof/>
          <w:lang w:eastAsia="fr-FR"/>
        </w:rPr>
        <w:drawing>
          <wp:anchor distT="0" distB="0" distL="114300" distR="114300" simplePos="0" relativeHeight="251669504" behindDoc="1" locked="0" layoutInCell="1" allowOverlap="1" wp14:anchorId="6236AEBB" wp14:editId="56194E19">
            <wp:simplePos x="0" y="0"/>
            <wp:positionH relativeFrom="margin">
              <wp:align>center</wp:align>
            </wp:positionH>
            <wp:positionV relativeFrom="paragraph">
              <wp:posOffset>706755</wp:posOffset>
            </wp:positionV>
            <wp:extent cx="2419985" cy="1745615"/>
            <wp:effectExtent l="0" t="0" r="0" b="698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19985" cy="1745615"/>
                    </a:xfrm>
                    <a:prstGeom prst="rect">
                      <a:avLst/>
                    </a:prstGeom>
                  </pic:spPr>
                </pic:pic>
              </a:graphicData>
            </a:graphic>
            <wp14:sizeRelH relativeFrom="margin">
              <wp14:pctWidth>0</wp14:pctWidth>
            </wp14:sizeRelH>
            <wp14:sizeRelV relativeFrom="margin">
              <wp14:pctHeight>0</wp14:pctHeight>
            </wp14:sizeRelV>
          </wp:anchor>
        </w:drawing>
      </w:r>
      <w:r w:rsidR="00D876BF">
        <w:t xml:space="preserve">Les tests unitaires peuvent être </w:t>
      </w:r>
      <w:r>
        <w:t>joués à n’importe quel moment du</w:t>
      </w:r>
      <w:r w:rsidR="00D876BF">
        <w:t xml:space="preserve"> développement et cela sur toute nouvelle fonction implémentée au sein du projet. Ces tests seront réalisés à l’aide de</w:t>
      </w:r>
      <w:r>
        <w:t xml:space="preserve"> QT (sous version Windows et Mac OS</w:t>
      </w:r>
      <w:r w:rsidR="00D876BF">
        <w:t>) qui possède une librai</w:t>
      </w:r>
      <w:r>
        <w:t xml:space="preserve">rie spécialisée pour les tests : </w:t>
      </w:r>
      <w:proofErr w:type="spellStart"/>
      <w:r>
        <w:t>QTestLib</w:t>
      </w:r>
      <w:proofErr w:type="spellEnd"/>
      <w:r>
        <w:t>.</w:t>
      </w:r>
    </w:p>
    <w:p w14:paraId="2EE44E9B" w14:textId="77777777" w:rsidR="00D876BF" w:rsidRDefault="00D876BF" w:rsidP="00D876BF">
      <w:pPr>
        <w:pStyle w:val="Titre4"/>
        <w:numPr>
          <w:ilvl w:val="3"/>
          <w:numId w:val="1"/>
        </w:numPr>
      </w:pPr>
      <w:bookmarkStart w:id="67" w:name="_Configurations_particulières"/>
      <w:bookmarkEnd w:id="67"/>
      <w:r>
        <w:t>Configurations particulières</w:t>
      </w:r>
    </w:p>
    <w:p w14:paraId="07A85519" w14:textId="1A28AC08" w:rsidR="00D876BF" w:rsidRDefault="00EE188B" w:rsidP="00D876BF">
      <w:r>
        <w:rPr>
          <w:noProof/>
          <w:lang w:eastAsia="fr-FR"/>
        </w:rPr>
        <mc:AlternateContent>
          <mc:Choice Requires="wps">
            <w:drawing>
              <wp:anchor distT="0" distB="0" distL="114300" distR="114300" simplePos="0" relativeHeight="251703296" behindDoc="0" locked="0" layoutInCell="1" allowOverlap="1" wp14:anchorId="3976A4DF" wp14:editId="23D5E735">
                <wp:simplePos x="0" y="0"/>
                <wp:positionH relativeFrom="margin">
                  <wp:align>center</wp:align>
                </wp:positionH>
                <wp:positionV relativeFrom="paragraph">
                  <wp:posOffset>1361236</wp:posOffset>
                </wp:positionV>
                <wp:extent cx="337248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372485" cy="635"/>
                        </a:xfrm>
                        <a:prstGeom prst="rect">
                          <a:avLst/>
                        </a:prstGeom>
                        <a:solidFill>
                          <a:prstClr val="white"/>
                        </a:solidFill>
                        <a:ln>
                          <a:noFill/>
                        </a:ln>
                      </wps:spPr>
                      <wps:txbx>
                        <w:txbxContent>
                          <w:p w14:paraId="4A45B38C" w14:textId="3A1D3D0E" w:rsidR="00717A8D" w:rsidRDefault="00717A8D" w:rsidP="00EE188B">
                            <w:pPr>
                              <w:pStyle w:val="Lgende"/>
                              <w:jc w:val="center"/>
                              <w:rPr>
                                <w:noProof/>
                              </w:rPr>
                            </w:pPr>
                            <w:bookmarkStart w:id="68" w:name="_Toc435366229"/>
                            <w:r>
                              <w:t xml:space="preserve">Figure </w:t>
                            </w:r>
                            <w:r w:rsidR="001A2E39">
                              <w:fldChar w:fldCharType="begin"/>
                            </w:r>
                            <w:r w:rsidR="001A2E39">
                              <w:instrText xml:space="preserve"> SEQ Figure \* ARABIC </w:instrText>
                            </w:r>
                            <w:r w:rsidR="001A2E39">
                              <w:fldChar w:fldCharType="separate"/>
                            </w:r>
                            <w:r>
                              <w:rPr>
                                <w:noProof/>
                              </w:rPr>
                              <w:t>11</w:t>
                            </w:r>
                            <w:r w:rsidR="001A2E39">
                              <w:rPr>
                                <w:noProof/>
                              </w:rPr>
                              <w:fldChar w:fldCharType="end"/>
                            </w:r>
                            <w:r>
                              <w:t xml:space="preserve"> : Ajout d'un test dans la configuration d'exécution avec QT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76A4DF" id="Text Box 13" o:spid="_x0000_s1031" type="#_x0000_t202" style="position:absolute;left:0;text-align:left;margin-left:0;margin-top:107.2pt;width:265.55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zuLgIAAGYEAAAOAAAAZHJzL2Uyb0RvYy54bWysVE1v2zAMvQ/YfxB0X5yPtS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" stroked="f">
                <v:textbox style="mso-fit-shape-to-text:t" inset="0,0,0,0">
                  <w:txbxContent>
                    <w:p w14:paraId="4A45B38C" w14:textId="3A1D3D0E" w:rsidR="00717A8D" w:rsidRDefault="00717A8D" w:rsidP="00EE188B">
                      <w:pPr>
                        <w:pStyle w:val="Caption"/>
                        <w:jc w:val="center"/>
                        <w:rPr>
                          <w:noProof/>
                        </w:rPr>
                      </w:pPr>
                      <w:bookmarkStart w:id="70" w:name="_Toc435366229"/>
                      <w:r>
                        <w:t xml:space="preserve">Figure </w:t>
                      </w:r>
                      <w:fldSimple w:instr=" SEQ Figure \* ARABIC ">
                        <w:r>
                          <w:rPr>
                            <w:noProof/>
                          </w:rPr>
                          <w:t>11</w:t>
                        </w:r>
                      </w:fldSimple>
                      <w:r>
                        <w:t xml:space="preserve"> : Ajout d'un test dans la configuration d'exécution avec QT</w:t>
                      </w:r>
                      <w:bookmarkEnd w:id="70"/>
                    </w:p>
                  </w:txbxContent>
                </v:textbox>
                <w10:wrap type="topAndBottom" anchorx="margin"/>
              </v:shape>
            </w:pict>
          </mc:Fallback>
        </mc:AlternateContent>
      </w:r>
      <w:r>
        <w:rPr>
          <w:noProof/>
          <w:lang w:eastAsia="fr-FR"/>
        </w:rPr>
        <w:drawing>
          <wp:anchor distT="0" distB="0" distL="114300" distR="114300" simplePos="0" relativeHeight="251670528" behindDoc="0" locked="0" layoutInCell="1" allowOverlap="1" wp14:anchorId="57DE1A76" wp14:editId="601392BA">
            <wp:simplePos x="0" y="0"/>
            <wp:positionH relativeFrom="margin">
              <wp:align>center</wp:align>
            </wp:positionH>
            <wp:positionV relativeFrom="paragraph">
              <wp:posOffset>631453</wp:posOffset>
            </wp:positionV>
            <wp:extent cx="2891790" cy="64833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91790" cy="648335"/>
                    </a:xfrm>
                    <a:prstGeom prst="rect">
                      <a:avLst/>
                    </a:prstGeom>
                  </pic:spPr>
                </pic:pic>
              </a:graphicData>
            </a:graphic>
            <wp14:sizeRelH relativeFrom="margin">
              <wp14:pctWidth>0</wp14:pctWidth>
            </wp14:sizeRelH>
            <wp14:sizeRelV relativeFrom="margin">
              <wp14:pctHeight>0</wp14:pctHeight>
            </wp14:sizeRelV>
          </wp:anchor>
        </w:drawing>
      </w:r>
      <w:r w:rsidR="00D876BF">
        <w:t>Une fois notre classe créée et les fonc</w:t>
      </w:r>
      <w:r>
        <w:t xml:space="preserve">tions qu’on souhaite tester </w:t>
      </w:r>
      <w:r w:rsidR="00D876BF">
        <w:t>implémentées, il suffit d’ajouter à la fin du fichier QTEST_MAIN(</w:t>
      </w:r>
      <w:proofErr w:type="spellStart"/>
      <w:r w:rsidR="00D876BF">
        <w:t>NomDeLaClasseTest</w:t>
      </w:r>
      <w:proofErr w:type="spellEnd"/>
      <w:r w:rsidR="00D876BF">
        <w:t xml:space="preserve">). Cela va créer un exécutable lors de la compilation, qui une fois lancé va exécuter les tests dans l’ordre dans lequel </w:t>
      </w:r>
      <w:r>
        <w:t xml:space="preserve">ils </w:t>
      </w:r>
      <w:r w:rsidR="00D876BF">
        <w:t>sont définis.</w:t>
      </w:r>
    </w:p>
    <w:p w14:paraId="35F2F55E" w14:textId="2C3D2549" w:rsidR="00D876BF" w:rsidRDefault="00EE188B" w:rsidP="00D876BF">
      <w:r>
        <w:rPr>
          <w:noProof/>
          <w:lang w:eastAsia="fr-FR"/>
        </w:rPr>
        <mc:AlternateContent>
          <mc:Choice Requires="wps">
            <w:drawing>
              <wp:anchor distT="0" distB="0" distL="114300" distR="114300" simplePos="0" relativeHeight="251705344" behindDoc="0" locked="0" layoutInCell="1" allowOverlap="1" wp14:anchorId="40CC34B1" wp14:editId="69F0C56E">
                <wp:simplePos x="0" y="0"/>
                <wp:positionH relativeFrom="column">
                  <wp:posOffset>1413510</wp:posOffset>
                </wp:positionH>
                <wp:positionV relativeFrom="paragraph">
                  <wp:posOffset>1981835</wp:posOffset>
                </wp:positionV>
                <wp:extent cx="2933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27454E1D" w14:textId="551C6988" w:rsidR="00717A8D" w:rsidRDefault="00717A8D" w:rsidP="00EE188B">
                            <w:pPr>
                              <w:pStyle w:val="Lgende"/>
                              <w:jc w:val="center"/>
                              <w:rPr>
                                <w:noProof/>
                              </w:rPr>
                            </w:pPr>
                            <w:bookmarkStart w:id="69" w:name="_Toc435366230"/>
                            <w:r>
                              <w:t xml:space="preserve">Figure </w:t>
                            </w:r>
                            <w:r w:rsidR="001A2E39">
                              <w:fldChar w:fldCharType="begin"/>
                            </w:r>
                            <w:r w:rsidR="001A2E39">
                              <w:instrText xml:space="preserve"> SEQ Figure \* ARABIC </w:instrText>
                            </w:r>
                            <w:r w:rsidR="001A2E39">
                              <w:fldChar w:fldCharType="separate"/>
                            </w:r>
                            <w:r>
                              <w:rPr>
                                <w:noProof/>
                              </w:rPr>
                              <w:t>12</w:t>
                            </w:r>
                            <w:r w:rsidR="001A2E39">
                              <w:rPr>
                                <w:noProof/>
                              </w:rPr>
                              <w:fldChar w:fldCharType="end"/>
                            </w:r>
                            <w:r>
                              <w:t xml:space="preserve"> : Compilation des tests avec QT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C34B1" id="Text Box 26" o:spid="_x0000_s1032" type="#_x0000_t202" style="position:absolute;left:0;text-align:left;margin-left:111.3pt;margin-top:156.05pt;width:23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CXWLwIAAGY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" stroked="f">
                <v:textbox style="mso-fit-shape-to-text:t" inset="0,0,0,0">
                  <w:txbxContent>
                    <w:p w14:paraId="27454E1D" w14:textId="551C6988" w:rsidR="00717A8D" w:rsidRDefault="00717A8D" w:rsidP="00EE188B">
                      <w:pPr>
                        <w:pStyle w:val="Caption"/>
                        <w:jc w:val="center"/>
                        <w:rPr>
                          <w:noProof/>
                        </w:rPr>
                      </w:pPr>
                      <w:bookmarkStart w:id="72" w:name="_Toc435366230"/>
                      <w:r>
                        <w:t xml:space="preserve">Figure </w:t>
                      </w:r>
                      <w:fldSimple w:instr=" SEQ Figure \* ARABIC ">
                        <w:r>
                          <w:rPr>
                            <w:noProof/>
                          </w:rPr>
                          <w:t>12</w:t>
                        </w:r>
                      </w:fldSimple>
                      <w:r>
                        <w:t xml:space="preserve"> : Compilation des tests avec QT</w:t>
                      </w:r>
                      <w:bookmarkEnd w:id="72"/>
                    </w:p>
                  </w:txbxContent>
                </v:textbox>
                <w10:wrap type="topAndBottom"/>
              </v:shape>
            </w:pict>
          </mc:Fallback>
        </mc:AlternateContent>
      </w:r>
      <w:r>
        <w:rPr>
          <w:noProof/>
          <w:lang w:eastAsia="fr-FR"/>
        </w:rPr>
        <w:drawing>
          <wp:anchor distT="0" distB="0" distL="114300" distR="114300" simplePos="0" relativeHeight="251671552" behindDoc="0" locked="0" layoutInCell="1" allowOverlap="1" wp14:anchorId="5D2E5EF4" wp14:editId="54D30153">
            <wp:simplePos x="0" y="0"/>
            <wp:positionH relativeFrom="margin">
              <wp:align>center</wp:align>
            </wp:positionH>
            <wp:positionV relativeFrom="paragraph">
              <wp:posOffset>1248685</wp:posOffset>
            </wp:positionV>
            <wp:extent cx="2933700" cy="676275"/>
            <wp:effectExtent l="0" t="0" r="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33700" cy="676275"/>
                    </a:xfrm>
                    <a:prstGeom prst="rect">
                      <a:avLst/>
                    </a:prstGeom>
                  </pic:spPr>
                </pic:pic>
              </a:graphicData>
            </a:graphic>
            <wp14:sizeRelH relativeFrom="margin">
              <wp14:pctWidth>0</wp14:pctWidth>
            </wp14:sizeRelH>
            <wp14:sizeRelV relativeFrom="margin">
              <wp14:pctHeight>0</wp14:pctHeight>
            </wp14:sizeRelV>
          </wp:anchor>
        </w:drawing>
      </w:r>
      <w:r w:rsidR="00D876BF">
        <w:t>Pour la co</w:t>
      </w:r>
      <w:r>
        <w:t>mpilation, if faut indiquer au compilateur</w:t>
      </w:r>
      <w:r w:rsidR="00D876BF">
        <w:t xml:space="preserve"> qu’on utilise la librairie </w:t>
      </w:r>
      <w:proofErr w:type="spellStart"/>
      <w:r w:rsidR="00D876BF">
        <w:t>QTestLib</w:t>
      </w:r>
      <w:proofErr w:type="spellEnd"/>
      <w:r w:rsidR="00D876BF">
        <w:t>.</w:t>
      </w:r>
    </w:p>
    <w:p w14:paraId="44BBDB09" w14:textId="750D179C" w:rsidR="00D876BF" w:rsidRPr="000041F0" w:rsidRDefault="00D876BF" w:rsidP="00D876BF"/>
    <w:p w14:paraId="75CEB179" w14:textId="251DC0A1" w:rsidR="00D876BF" w:rsidRDefault="00D876BF" w:rsidP="00D876BF">
      <w:pPr>
        <w:pStyle w:val="Titre4"/>
        <w:numPr>
          <w:ilvl w:val="3"/>
          <w:numId w:val="1"/>
        </w:numPr>
      </w:pPr>
      <w:bookmarkStart w:id="70" w:name="_Planning_et_charge"/>
      <w:bookmarkEnd w:id="70"/>
      <w:r>
        <w:lastRenderedPageBreak/>
        <w:t>Planning et charge</w:t>
      </w:r>
    </w:p>
    <w:p w14:paraId="157B5A8F" w14:textId="13689C44" w:rsidR="00D876BF" w:rsidRDefault="00263A02" w:rsidP="00D876BF">
      <w:r>
        <w:t>Les tests unitaires peuvent être écrits à la suite de la spécification de la ou des classes qu’ils testent. La charge de travail dépend de ce qui est testé.</w:t>
      </w:r>
    </w:p>
    <w:p w14:paraId="0F56EF60" w14:textId="3F7C3164" w:rsidR="00EE188B" w:rsidRDefault="00EE188B" w:rsidP="00EE188B">
      <w:pPr>
        <w:pStyle w:val="Titre4"/>
      </w:pPr>
      <w:bookmarkStart w:id="71" w:name="_Critère_de_démarrage"/>
      <w:bookmarkEnd w:id="71"/>
      <w:r>
        <w:t>Critère de démarrage des tests</w:t>
      </w:r>
    </w:p>
    <w:p w14:paraId="1A7F8FC3" w14:textId="6A213A71" w:rsidR="00EE188B" w:rsidRPr="00EE188B" w:rsidRDefault="00EE188B" w:rsidP="00EE188B">
      <w:r>
        <w:t>Le logiciel doit être compilé.</w:t>
      </w:r>
    </w:p>
    <w:p w14:paraId="384DCD22" w14:textId="77777777" w:rsidR="00D876BF" w:rsidRDefault="00D876BF" w:rsidP="00D876BF">
      <w:pPr>
        <w:pStyle w:val="Titre4"/>
        <w:numPr>
          <w:ilvl w:val="3"/>
          <w:numId w:val="1"/>
        </w:numPr>
      </w:pPr>
      <w:bookmarkStart w:id="72" w:name="_Critère_de_passage/échec"/>
      <w:bookmarkEnd w:id="72"/>
      <w:r>
        <w:t>Critère de passage/échec</w:t>
      </w:r>
    </w:p>
    <w:p w14:paraId="06AC33B3" w14:textId="6B6916D4" w:rsidR="00D876BF" w:rsidRDefault="00B52BE5" w:rsidP="00D876BF">
      <w:r>
        <w:rPr>
          <w:noProof/>
          <w:lang w:eastAsia="fr-FR"/>
        </w:rPr>
        <w:drawing>
          <wp:anchor distT="0" distB="0" distL="114300" distR="114300" simplePos="0" relativeHeight="251672576" behindDoc="0" locked="0" layoutInCell="1" allowOverlap="1" wp14:anchorId="5C9BE250" wp14:editId="3DE6AA5D">
            <wp:simplePos x="0" y="0"/>
            <wp:positionH relativeFrom="margin">
              <wp:align>center</wp:align>
            </wp:positionH>
            <wp:positionV relativeFrom="paragraph">
              <wp:posOffset>553720</wp:posOffset>
            </wp:positionV>
            <wp:extent cx="3114675" cy="1309370"/>
            <wp:effectExtent l="0" t="0" r="9525" b="508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4675" cy="130937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707392" behindDoc="0" locked="0" layoutInCell="1" allowOverlap="1" wp14:anchorId="689AF27F" wp14:editId="55228A20">
                <wp:simplePos x="0" y="0"/>
                <wp:positionH relativeFrom="column">
                  <wp:posOffset>1318260</wp:posOffset>
                </wp:positionH>
                <wp:positionV relativeFrom="paragraph">
                  <wp:posOffset>1843405</wp:posOffset>
                </wp:positionV>
                <wp:extent cx="31146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59718815" w14:textId="27EF5414" w:rsidR="00717A8D" w:rsidRDefault="00717A8D" w:rsidP="00B52BE5">
                            <w:pPr>
                              <w:pStyle w:val="Lgende"/>
                              <w:jc w:val="center"/>
                              <w:rPr>
                                <w:noProof/>
                              </w:rPr>
                            </w:pPr>
                            <w:bookmarkStart w:id="73" w:name="_Toc435366231"/>
                            <w:r>
                              <w:t xml:space="preserve">Figure </w:t>
                            </w:r>
                            <w:r w:rsidR="001A2E39">
                              <w:fldChar w:fldCharType="begin"/>
                            </w:r>
                            <w:r w:rsidR="001A2E39">
                              <w:instrText xml:space="preserve"> SEQ Figure \* ARABIC </w:instrText>
                            </w:r>
                            <w:r w:rsidR="001A2E39">
                              <w:fldChar w:fldCharType="separate"/>
                            </w:r>
                            <w:r>
                              <w:rPr>
                                <w:noProof/>
                              </w:rPr>
                              <w:t>13</w:t>
                            </w:r>
                            <w:r w:rsidR="001A2E39">
                              <w:rPr>
                                <w:noProof/>
                              </w:rPr>
                              <w:fldChar w:fldCharType="end"/>
                            </w:r>
                            <w:r>
                              <w:t xml:space="preserve"> : Exemple</w:t>
                            </w:r>
                            <w:r>
                              <w:rPr>
                                <w:noProof/>
                              </w:rPr>
                              <w:t xml:space="preserve"> de test unitaire avec QT [succès]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AF27F" id="Text Box 32" o:spid="_x0000_s1033" type="#_x0000_t202" style="position:absolute;left:0;text-align:left;margin-left:103.8pt;margin-top:145.15pt;width:245.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" stroked="f">
                <v:textbox style="mso-fit-shape-to-text:t" inset="0,0,0,0">
                  <w:txbxContent>
                    <w:p w14:paraId="59718815" w14:textId="27EF5414" w:rsidR="00717A8D" w:rsidRDefault="00717A8D" w:rsidP="00B52BE5">
                      <w:pPr>
                        <w:pStyle w:val="Caption"/>
                        <w:jc w:val="center"/>
                        <w:rPr>
                          <w:noProof/>
                        </w:rPr>
                      </w:pPr>
                      <w:bookmarkStart w:id="77" w:name="_Toc435366231"/>
                      <w:r>
                        <w:t xml:space="preserve">Figure </w:t>
                      </w:r>
                      <w:fldSimple w:instr=" SEQ Figure \* ARABIC ">
                        <w:r>
                          <w:rPr>
                            <w:noProof/>
                          </w:rPr>
                          <w:t>13</w:t>
                        </w:r>
                      </w:fldSimple>
                      <w:r>
                        <w:t xml:space="preserve"> : Exemple</w:t>
                      </w:r>
                      <w:r>
                        <w:rPr>
                          <w:noProof/>
                        </w:rPr>
                        <w:t xml:space="preserve"> de test unitaire avec QT [succès]</w:t>
                      </w:r>
                      <w:bookmarkEnd w:id="77"/>
                    </w:p>
                  </w:txbxContent>
                </v:textbox>
                <w10:wrap type="topAndBottom"/>
              </v:shape>
            </w:pict>
          </mc:Fallback>
        </mc:AlternateContent>
      </w:r>
      <w:r w:rsidR="00D876BF" w:rsidRPr="008C24F6">
        <w:t>Les critères de pass</w:t>
      </w:r>
      <w:r>
        <w:t>age/échec sont définis par la comparaison entre un résultat attendu et le résultat retourné par la fonction testée</w:t>
      </w:r>
      <w:r w:rsidR="00D876BF" w:rsidRPr="008C24F6">
        <w:t>.</w:t>
      </w:r>
      <w:r w:rsidR="00D876BF">
        <w:t xml:space="preserve"> Si une erreur est détectée, celle-ci est</w:t>
      </w:r>
      <w:r>
        <w:t xml:space="preserve"> retournée et le test s’arrête. </w:t>
      </w:r>
    </w:p>
    <w:p w14:paraId="17481AB1" w14:textId="243D0889" w:rsidR="00D876BF" w:rsidRPr="007E2441" w:rsidRDefault="00B52BE5" w:rsidP="00D876BF">
      <w:pPr>
        <w:pStyle w:val="Titre3"/>
      </w:pPr>
      <w:r>
        <w:t xml:space="preserve">Tests d’intégration </w:t>
      </w:r>
      <w:r w:rsidR="00D876BF">
        <w:t>UI</w:t>
      </w:r>
    </w:p>
    <w:p w14:paraId="4434C8C6" w14:textId="77777777" w:rsidR="00D876BF" w:rsidRDefault="00D876BF" w:rsidP="00D876BF">
      <w:pPr>
        <w:pStyle w:val="Titre4"/>
        <w:numPr>
          <w:ilvl w:val="3"/>
          <w:numId w:val="1"/>
        </w:numPr>
      </w:pPr>
      <w:r>
        <w:t>Objectif</w:t>
      </w:r>
    </w:p>
    <w:p w14:paraId="380730EB" w14:textId="77777777" w:rsidR="00D876BF" w:rsidRPr="007F4407" w:rsidRDefault="00D876BF" w:rsidP="00D876BF">
      <w:r>
        <w:t>Ces tests ont pour but de vérifier le bon déroulement des interactions entre l’utilisateur et l’interface utilisateur du logiciel.</w:t>
      </w:r>
    </w:p>
    <w:p w14:paraId="06EC6ACF" w14:textId="6345625A" w:rsidR="00D876BF" w:rsidRDefault="00D876BF" w:rsidP="00D876BF">
      <w:pPr>
        <w:pStyle w:val="Titre4"/>
        <w:numPr>
          <w:ilvl w:val="3"/>
          <w:numId w:val="1"/>
        </w:numPr>
      </w:pPr>
      <w:r>
        <w:t>Environnement et conditions de réalisation</w:t>
      </w:r>
    </w:p>
    <w:p w14:paraId="08DFAB93" w14:textId="4A19D262" w:rsidR="002D2EC5" w:rsidRDefault="00D876BF" w:rsidP="00FA00D5">
      <w:r>
        <w:t xml:space="preserve">Ces tests interviennent dès qu’on ajoute un élément, tel qu’un bouton ou un champ texte, à l’interface utilisateur. Comme pour les tests unitaires, on se sert la librairie </w:t>
      </w:r>
      <w:proofErr w:type="spellStart"/>
      <w:r>
        <w:t>QTestLib</w:t>
      </w:r>
      <w:proofErr w:type="spellEnd"/>
      <w:r>
        <w:t xml:space="preserve"> qui permet notamment de si</w:t>
      </w:r>
      <w:r w:rsidR="002D2EC5">
        <w:t>muler les actions utilisateurs.</w:t>
      </w:r>
    </w:p>
    <w:p w14:paraId="6E7716F8" w14:textId="77777777" w:rsidR="00D876BF" w:rsidRDefault="00D876BF" w:rsidP="00D876BF">
      <w:pPr>
        <w:pStyle w:val="Titre4"/>
        <w:numPr>
          <w:ilvl w:val="3"/>
          <w:numId w:val="1"/>
        </w:numPr>
      </w:pPr>
      <w:r>
        <w:t>Configurations particulières</w:t>
      </w:r>
    </w:p>
    <w:p w14:paraId="69B91856" w14:textId="20C7C4C9" w:rsidR="00D876BF" w:rsidRPr="00170255" w:rsidRDefault="001A2E39" w:rsidP="00D876BF">
      <w:hyperlink w:anchor="_Configurations_particulières" w:history="1">
        <w:r w:rsidR="00D876BF" w:rsidRPr="002D2EC5">
          <w:rPr>
            <w:rStyle w:val="Lienhypertexte"/>
          </w:rPr>
          <w:t>Voir partie 5.1.1.3.</w:t>
        </w:r>
      </w:hyperlink>
    </w:p>
    <w:p w14:paraId="7CE78FE7" w14:textId="77777777" w:rsidR="00D876BF" w:rsidRDefault="00D876BF" w:rsidP="00D876BF">
      <w:pPr>
        <w:pStyle w:val="Titre4"/>
        <w:numPr>
          <w:ilvl w:val="3"/>
          <w:numId w:val="1"/>
        </w:numPr>
      </w:pPr>
      <w:r>
        <w:t>Planning et charge</w:t>
      </w:r>
    </w:p>
    <w:p w14:paraId="5A888A00" w14:textId="371EDB87" w:rsidR="00D876BF" w:rsidRPr="00170255" w:rsidRDefault="00FA00D5" w:rsidP="00D876BF">
      <w:r>
        <w:t>Les tests unitaires peuvent être écrits à la suite de la spécification de la ou des classes qu’ils testent. La charge de travail dépend de ce qui est testé.</w:t>
      </w:r>
    </w:p>
    <w:p w14:paraId="43231038" w14:textId="77777777" w:rsidR="00D876BF" w:rsidRDefault="00D876BF" w:rsidP="00D876BF">
      <w:pPr>
        <w:pStyle w:val="Titre4"/>
        <w:numPr>
          <w:ilvl w:val="3"/>
          <w:numId w:val="1"/>
        </w:numPr>
      </w:pPr>
      <w:r>
        <w:t>Critère de démarrage des tests</w:t>
      </w:r>
    </w:p>
    <w:p w14:paraId="3332159A" w14:textId="6CF46299" w:rsidR="00D876BF" w:rsidRPr="00170255" w:rsidRDefault="00FA00D5" w:rsidP="00D876BF">
      <w:r>
        <w:t>Le logiciel doit être compilé.</w:t>
      </w:r>
    </w:p>
    <w:p w14:paraId="237385F2" w14:textId="77777777" w:rsidR="00D876BF" w:rsidRDefault="00D876BF" w:rsidP="00D876BF">
      <w:pPr>
        <w:pStyle w:val="Titre4"/>
        <w:numPr>
          <w:ilvl w:val="3"/>
          <w:numId w:val="1"/>
        </w:numPr>
      </w:pPr>
      <w:r w:rsidRPr="007E2441">
        <w:t>Critères de passage/échec</w:t>
      </w:r>
    </w:p>
    <w:p w14:paraId="6E9745CA" w14:textId="77777777" w:rsidR="00630122" w:rsidRDefault="001A2E39" w:rsidP="00630122">
      <w:hyperlink w:anchor="_Critère_de_passage/échec" w:history="1">
        <w:r w:rsidR="00D876BF" w:rsidRPr="002D2EC5">
          <w:rPr>
            <w:rStyle w:val="Lienhypertexte"/>
          </w:rPr>
          <w:t>Voir partie 5.1.1.6</w:t>
        </w:r>
      </w:hyperlink>
      <w:r w:rsidR="002D2EC5">
        <w:t>.</w:t>
      </w:r>
      <w:bookmarkStart w:id="74" w:name="_Toc435303551"/>
      <w:bookmarkStart w:id="75" w:name="_Toc435280452"/>
    </w:p>
    <w:p w14:paraId="4CE01381" w14:textId="72EC4EC8" w:rsidR="00D876BF" w:rsidRDefault="00D876BF" w:rsidP="00630122">
      <w:pPr>
        <w:pStyle w:val="Titre2"/>
      </w:pPr>
      <w:bookmarkStart w:id="76" w:name="_Toc435366204"/>
      <w:r>
        <w:lastRenderedPageBreak/>
        <w:t>Site Web</w:t>
      </w:r>
      <w:bookmarkEnd w:id="74"/>
      <w:bookmarkEnd w:id="75"/>
      <w:bookmarkEnd w:id="76"/>
    </w:p>
    <w:p w14:paraId="4B590FDC" w14:textId="18FED278" w:rsidR="00D876BF" w:rsidRPr="00571661" w:rsidRDefault="00D876BF" w:rsidP="00D876BF">
      <w:pPr>
        <w:pStyle w:val="Titre3"/>
      </w:pPr>
      <w:bookmarkStart w:id="77" w:name="_Toc434758131"/>
      <w:r w:rsidRPr="00571661">
        <w:t>T</w:t>
      </w:r>
      <w:r w:rsidR="00630122">
        <w:t>ests u</w:t>
      </w:r>
      <w:r w:rsidRPr="00571661">
        <w:t>nitaires</w:t>
      </w:r>
      <w:bookmarkEnd w:id="77"/>
    </w:p>
    <w:p w14:paraId="32C23627" w14:textId="77777777" w:rsidR="00D876BF" w:rsidRPr="00571661" w:rsidRDefault="00D876BF" w:rsidP="00D876BF">
      <w:pPr>
        <w:pStyle w:val="Titre4"/>
        <w:numPr>
          <w:ilvl w:val="3"/>
          <w:numId w:val="1"/>
        </w:numPr>
      </w:pPr>
      <w:r w:rsidRPr="00571661">
        <w:t>Objectif</w:t>
      </w:r>
    </w:p>
    <w:p w14:paraId="5FA437BB" w14:textId="77777777" w:rsidR="00D876BF" w:rsidRPr="00041DB8" w:rsidRDefault="00D876BF" w:rsidP="0036514D">
      <w:pPr>
        <w:pStyle w:val="Paragraphedeliste"/>
        <w:ind w:left="0"/>
        <w:jc w:val="both"/>
      </w:pPr>
      <w:r>
        <w:t>Le but de ces tests va être de comparer la valeur de retour d’une fonction avec la valeur attendue. Cela permet de retrouver facilement le moment ou le programme ne fonctionne pas comme prévu et de trouver le problème rapidement.</w:t>
      </w:r>
    </w:p>
    <w:p w14:paraId="39FAD84D" w14:textId="77777777" w:rsidR="00D876BF" w:rsidRPr="00571661" w:rsidRDefault="00D876BF" w:rsidP="00D876BF">
      <w:pPr>
        <w:pStyle w:val="Titre4"/>
        <w:numPr>
          <w:ilvl w:val="3"/>
          <w:numId w:val="1"/>
        </w:numPr>
      </w:pPr>
      <w:r w:rsidRPr="00571661">
        <w:t>Environnement et conditions de réalisation</w:t>
      </w:r>
    </w:p>
    <w:p w14:paraId="6748D3DE" w14:textId="196DB391" w:rsidR="00D876BF" w:rsidRDefault="00D876BF" w:rsidP="0036514D">
      <w:pPr>
        <w:pStyle w:val="Paragraphedeliste"/>
        <w:ind w:left="0"/>
        <w:jc w:val="both"/>
      </w:pPr>
      <w:r>
        <w:t>Les tests unitaires pour le site web seront exécutés sur la partie interface utilisateur et sur l’API. Avant la mise en production les tests seront effectués premièrement un environnement de développement puis une fois déposé</w:t>
      </w:r>
      <w:r w:rsidR="008A66DC">
        <w:t>s</w:t>
      </w:r>
      <w:r>
        <w:t xml:space="preserve"> sur le SVN</w:t>
      </w:r>
      <w:r w:rsidR="008A66DC">
        <w:t>,</w:t>
      </w:r>
      <w:r>
        <w:t xml:space="preserve"> ils seront testés en environnement de production pour vérifier que le comportement soit bien le même.</w:t>
      </w:r>
    </w:p>
    <w:p w14:paraId="6FF4D9F1" w14:textId="77777777" w:rsidR="00D876BF" w:rsidRDefault="00D876BF" w:rsidP="00D876BF">
      <w:pPr>
        <w:pStyle w:val="Paragraphedeliste"/>
        <w:ind w:left="708"/>
      </w:pPr>
    </w:p>
    <w:p w14:paraId="1F59DAC7" w14:textId="424473EE" w:rsidR="00D876BF" w:rsidRPr="00041DB8" w:rsidRDefault="00D876BF" w:rsidP="0036514D">
      <w:pPr>
        <w:pStyle w:val="Paragraphedeliste"/>
        <w:ind w:left="0"/>
        <w:jc w:val="both"/>
      </w:pPr>
      <w:r>
        <w:t>En environnement de développement</w:t>
      </w:r>
      <w:r w:rsidR="008A66DC">
        <w:t>,</w:t>
      </w:r>
      <w:r>
        <w:t xml:space="preserve"> les serveurs de tests ne seront pas configurés</w:t>
      </w:r>
      <w:r w:rsidR="008A66DC">
        <w:t xml:space="preserve"> dans des conditions optimales. L</w:t>
      </w:r>
      <w:r>
        <w:t>es serveurs n’ont pas besoin de configuration de sécurité ou de performance particulières</w:t>
      </w:r>
      <w:r w:rsidR="008A66DC">
        <w:t>.</w:t>
      </w:r>
      <w:r>
        <w:t xml:space="preserve"> </w:t>
      </w:r>
      <w:r w:rsidR="008A66DC">
        <w:t>Le serveur</w:t>
      </w:r>
      <w:r>
        <w:t xml:space="preserve"> </w:t>
      </w:r>
      <w:r w:rsidR="008A66DC">
        <w:t>de développement est moins performant que celui utilisé en production.</w:t>
      </w:r>
    </w:p>
    <w:p w14:paraId="552AD13E" w14:textId="77777777" w:rsidR="00D876BF" w:rsidRPr="00571661" w:rsidRDefault="00D876BF" w:rsidP="00D876BF">
      <w:pPr>
        <w:pStyle w:val="Titre4"/>
        <w:numPr>
          <w:ilvl w:val="3"/>
          <w:numId w:val="1"/>
        </w:numPr>
      </w:pPr>
      <w:r w:rsidRPr="00571661">
        <w:t>Planning et charge</w:t>
      </w:r>
    </w:p>
    <w:p w14:paraId="66AA2644" w14:textId="333DF5A2" w:rsidR="00D876BF" w:rsidRPr="00041DB8" w:rsidRDefault="00345E63" w:rsidP="0036514D">
      <w:r>
        <w:t>Les tests unitaires peuvent être écrits à la suite de la spécification de la ou des classes qu’ils testent. La charge de travail dépend de ce qui est testé.</w:t>
      </w:r>
    </w:p>
    <w:p w14:paraId="288AEA60" w14:textId="77777777" w:rsidR="00D876BF" w:rsidRPr="00571661" w:rsidRDefault="00D876BF" w:rsidP="00D876BF">
      <w:pPr>
        <w:pStyle w:val="Titre4"/>
        <w:numPr>
          <w:ilvl w:val="3"/>
          <w:numId w:val="1"/>
        </w:numPr>
      </w:pPr>
      <w:r w:rsidRPr="00571661">
        <w:t>Critère de démarrage des tests</w:t>
      </w:r>
    </w:p>
    <w:p w14:paraId="744E3F63" w14:textId="2711831F" w:rsidR="00D876BF" w:rsidRPr="00041DB8" w:rsidRDefault="00D876BF" w:rsidP="0036514D">
      <w:pPr>
        <w:pStyle w:val="Paragraphedeliste"/>
        <w:ind w:left="0"/>
        <w:jc w:val="both"/>
      </w:pPr>
      <w:r>
        <w:t>Pour démar</w:t>
      </w:r>
      <w:r w:rsidR="00F417A6">
        <w:t>rer les tests, le</w:t>
      </w:r>
      <w:r w:rsidR="00C93B4A">
        <w:t>s</w:t>
      </w:r>
      <w:r w:rsidR="00F417A6">
        <w:t xml:space="preserve"> serveur</w:t>
      </w:r>
      <w:r w:rsidR="00C93B4A">
        <w:t>s</w:t>
      </w:r>
      <w:r w:rsidR="00F417A6">
        <w:t xml:space="preserve"> web, de</w:t>
      </w:r>
      <w:r>
        <w:t xml:space="preserve"> base de données et de messagerie doivent être fonctionnels et bien configuré</w:t>
      </w:r>
      <w:r w:rsidR="00FC1833">
        <w:t>s</w:t>
      </w:r>
      <w:r>
        <w:t>.</w:t>
      </w:r>
    </w:p>
    <w:p w14:paraId="78E2A2FC" w14:textId="77777777" w:rsidR="00D876BF" w:rsidRPr="00571661" w:rsidRDefault="00D876BF" w:rsidP="00D876BF">
      <w:pPr>
        <w:pStyle w:val="Titre4"/>
        <w:numPr>
          <w:ilvl w:val="3"/>
          <w:numId w:val="1"/>
        </w:numPr>
      </w:pPr>
      <w:r w:rsidRPr="00571661">
        <w:t>Critères de passage/échec</w:t>
      </w:r>
    </w:p>
    <w:p w14:paraId="29939EA6" w14:textId="6682D5B6" w:rsidR="00D876BF" w:rsidRDefault="000C54F2" w:rsidP="0036514D">
      <w:pPr>
        <w:pStyle w:val="Paragraphedeliste"/>
        <w:ind w:left="0"/>
        <w:jc w:val="both"/>
      </w:pPr>
      <w:r w:rsidRPr="008C24F6">
        <w:t>Les critères de pass</w:t>
      </w:r>
      <w:r>
        <w:t>age/échec sont définis par la comparaison entre un résultat attendu et le résultat retourné par la fonction testée</w:t>
      </w:r>
      <w:r w:rsidRPr="008C24F6">
        <w:t>.</w:t>
      </w:r>
    </w:p>
    <w:p w14:paraId="6DC008E9" w14:textId="6EF9481F" w:rsidR="00D876BF" w:rsidRDefault="002F34B5" w:rsidP="002F34B5">
      <w:pPr>
        <w:pStyle w:val="Titre3"/>
      </w:pPr>
      <w:r>
        <w:t xml:space="preserve">Tests de </w:t>
      </w:r>
      <w:r w:rsidR="006329F3">
        <w:t>performance</w:t>
      </w:r>
    </w:p>
    <w:p w14:paraId="72161938" w14:textId="77777777" w:rsidR="00BC7EA9" w:rsidRPr="00571661" w:rsidRDefault="00BC7EA9" w:rsidP="00390725">
      <w:pPr>
        <w:pStyle w:val="Titre4"/>
        <w:numPr>
          <w:ilvl w:val="3"/>
          <w:numId w:val="1"/>
        </w:numPr>
      </w:pPr>
      <w:r w:rsidRPr="00571661">
        <w:t>Objectif</w:t>
      </w:r>
    </w:p>
    <w:p w14:paraId="7CE4156E" w14:textId="77777777" w:rsidR="006329F3" w:rsidRDefault="006329F3" w:rsidP="006329F3">
      <w:r>
        <w:t>Les tests de performances ont pour but de vérifier les performances sur l’ensemble des services de l’application pour s’assurer d’un temps de réponse cohérent entre le serveur et l’utilisateur.</w:t>
      </w:r>
    </w:p>
    <w:p w14:paraId="2A9635B6" w14:textId="77777777" w:rsidR="00BC7EA9" w:rsidRDefault="00BC7EA9" w:rsidP="00390725">
      <w:pPr>
        <w:pStyle w:val="Titre4"/>
        <w:numPr>
          <w:ilvl w:val="3"/>
          <w:numId w:val="1"/>
        </w:numPr>
      </w:pPr>
      <w:r w:rsidRPr="00571661">
        <w:t>Environnement et conditions de réalisation</w:t>
      </w:r>
    </w:p>
    <w:p w14:paraId="72FD439F" w14:textId="77777777" w:rsidR="006329F3" w:rsidRDefault="006329F3" w:rsidP="006329F3">
      <w:r>
        <w:t>Ces tests sont réalisés uniquement en environnement de production. Dans des conditions d’utilisation extrême pour pouvoir connaitre les limites de l’API et du site web sur les serveurs de productions.</w:t>
      </w:r>
    </w:p>
    <w:p w14:paraId="216A0D01" w14:textId="084B90CA" w:rsidR="00BC7EA9" w:rsidRPr="00BC7EA9" w:rsidRDefault="00BC7EA9" w:rsidP="00390725">
      <w:pPr>
        <w:pStyle w:val="Titre4"/>
        <w:numPr>
          <w:ilvl w:val="3"/>
          <w:numId w:val="1"/>
        </w:numPr>
      </w:pPr>
      <w:r w:rsidRPr="00571661">
        <w:t>Configurations particulières</w:t>
      </w:r>
    </w:p>
    <w:p w14:paraId="2B3E6535" w14:textId="68CE8E2D" w:rsidR="006329F3" w:rsidRDefault="006329F3" w:rsidP="006329F3">
      <w:r>
        <w:t>Les configurations pour les tests de performance</w:t>
      </w:r>
      <w:r w:rsidR="00F43FE0">
        <w:t>s</w:t>
      </w:r>
      <w:r>
        <w:t xml:space="preserve"> seront </w:t>
      </w:r>
      <w:r w:rsidR="00E83865">
        <w:t>définies</w:t>
      </w:r>
      <w:r>
        <w:t xml:space="preserve"> dans des fichiers XML utilisé par </w:t>
      </w:r>
      <w:proofErr w:type="spellStart"/>
      <w:r>
        <w:t>Pylot</w:t>
      </w:r>
      <w:proofErr w:type="spellEnd"/>
      <w:r>
        <w:t xml:space="preserve"> pour d’écrire les tests.</w:t>
      </w:r>
    </w:p>
    <w:p w14:paraId="2A022E61" w14:textId="77777777" w:rsidR="00BC7EA9" w:rsidRPr="00571661" w:rsidRDefault="00BC7EA9" w:rsidP="00BC7EA9">
      <w:pPr>
        <w:pStyle w:val="Titre4"/>
        <w:numPr>
          <w:ilvl w:val="3"/>
          <w:numId w:val="1"/>
        </w:numPr>
      </w:pPr>
      <w:r w:rsidRPr="00571661">
        <w:t>Planning et charge</w:t>
      </w:r>
    </w:p>
    <w:p w14:paraId="696D3EF8" w14:textId="77777777" w:rsidR="00BC7EA9" w:rsidRPr="00571661" w:rsidRDefault="00BC7EA9" w:rsidP="00390725">
      <w:pPr>
        <w:pStyle w:val="Titre4"/>
        <w:numPr>
          <w:ilvl w:val="3"/>
          <w:numId w:val="1"/>
        </w:numPr>
      </w:pPr>
      <w:r w:rsidRPr="00571661">
        <w:t>Critère de démarrage des tests</w:t>
      </w:r>
    </w:p>
    <w:p w14:paraId="6321267F" w14:textId="77777777" w:rsidR="006329F3" w:rsidRDefault="006329F3" w:rsidP="006329F3">
      <w:r>
        <w:t>Pour démarrer les tests l’application doit être configurée pour être en mode de production.</w:t>
      </w:r>
    </w:p>
    <w:p w14:paraId="5EA16E6C" w14:textId="27313C55" w:rsidR="00BC7EA9" w:rsidRPr="00BC7EA9" w:rsidRDefault="00BC7EA9" w:rsidP="00390725">
      <w:pPr>
        <w:pStyle w:val="Titre4"/>
        <w:numPr>
          <w:ilvl w:val="3"/>
          <w:numId w:val="1"/>
        </w:numPr>
      </w:pPr>
      <w:r w:rsidRPr="00571661">
        <w:lastRenderedPageBreak/>
        <w:t>Critères de passage/échec</w:t>
      </w:r>
    </w:p>
    <w:p w14:paraId="7B22D2B2" w14:textId="573145CA" w:rsidR="00D876BF" w:rsidRPr="008539CA" w:rsidRDefault="006329F3" w:rsidP="00D876BF">
      <w:r>
        <w:t>Les critères de passage à échec sont définis par plusieurs facteurs qui prennent en compte le temps de réponse, la complexité de la requête et la charge actuelle du serveur.</w:t>
      </w:r>
      <w:r w:rsidR="00D876BF">
        <w:br w:type="page"/>
      </w:r>
    </w:p>
    <w:p w14:paraId="01F9E0D7" w14:textId="77777777" w:rsidR="00D876BF" w:rsidRDefault="00D876BF" w:rsidP="00D876BF">
      <w:pPr>
        <w:pStyle w:val="Titre2"/>
      </w:pPr>
      <w:bookmarkStart w:id="78" w:name="_Toc435303552"/>
      <w:bookmarkStart w:id="79" w:name="_Toc435280453"/>
      <w:bookmarkStart w:id="80" w:name="_Toc435366205"/>
      <w:r>
        <w:lastRenderedPageBreak/>
        <w:t>Android</w:t>
      </w:r>
      <w:bookmarkEnd w:id="78"/>
      <w:bookmarkEnd w:id="79"/>
      <w:bookmarkEnd w:id="80"/>
    </w:p>
    <w:p w14:paraId="6A335A6A" w14:textId="16A94452" w:rsidR="00D876BF" w:rsidRDefault="00D876BF" w:rsidP="00D876BF">
      <w:pPr>
        <w:pStyle w:val="Titre3"/>
      </w:pPr>
      <w:r>
        <w:t xml:space="preserve">Tests </w:t>
      </w:r>
      <w:r w:rsidR="00FF6AE3">
        <w:t>u</w:t>
      </w:r>
      <w:r>
        <w:t>nitaire</w:t>
      </w:r>
      <w:r w:rsidR="00FF6AE3">
        <w:t>s</w:t>
      </w:r>
    </w:p>
    <w:p w14:paraId="4F208B32" w14:textId="77777777" w:rsidR="00D876BF" w:rsidRPr="00571661" w:rsidRDefault="00D876BF" w:rsidP="00D876BF">
      <w:pPr>
        <w:pStyle w:val="Titre4"/>
        <w:numPr>
          <w:ilvl w:val="3"/>
          <w:numId w:val="1"/>
        </w:numPr>
      </w:pPr>
      <w:r w:rsidRPr="00571661">
        <w:t>Objectif</w:t>
      </w:r>
    </w:p>
    <w:p w14:paraId="2E88E338" w14:textId="0CD65DC4" w:rsidR="00D876BF" w:rsidRDefault="00D876BF" w:rsidP="00D876BF">
      <w:pPr>
        <w:pStyle w:val="Paragraphedeliste"/>
        <w:ind w:left="0"/>
        <w:jc w:val="both"/>
      </w:pPr>
      <w:r>
        <w:t>L’objectif de ces tests est de vérifier le bon fonctionnement de certaines classes ou méthodes particulières appelées au sein de l’application Android. Ces tests concernent exclusivement les fonctions n’utilisant pas de contexte spécifique à l’application Android Music</w:t>
      </w:r>
      <w:r w:rsidR="00324CD6">
        <w:t xml:space="preserve"> </w:t>
      </w:r>
      <w:proofErr w:type="spellStart"/>
      <w:r>
        <w:t>Sheet</w:t>
      </w:r>
      <w:proofErr w:type="spellEnd"/>
      <w:r w:rsidR="00324CD6">
        <w:t xml:space="preserve"> </w:t>
      </w:r>
      <w:proofErr w:type="spellStart"/>
      <w:r>
        <w:t>Writer</w:t>
      </w:r>
      <w:proofErr w:type="spellEnd"/>
      <w:r>
        <w:t xml:space="preserve"> pour fonctionner. C’est-à-dire qu’ils n’utilisent aucun élément visuel. Ces tests sont la plus basse couche de test à réaliser sur l’application Android et ne nécessitent pas de contexte Android pour fonctionner.</w:t>
      </w:r>
    </w:p>
    <w:p w14:paraId="54819DF4" w14:textId="77777777" w:rsidR="00D876BF" w:rsidRPr="00571661" w:rsidRDefault="00D876BF" w:rsidP="00D876BF">
      <w:pPr>
        <w:pStyle w:val="Titre4"/>
        <w:numPr>
          <w:ilvl w:val="3"/>
          <w:numId w:val="1"/>
        </w:numPr>
      </w:pPr>
      <w:r w:rsidRPr="00571661">
        <w:t>Environnement et conditions de réalisation</w:t>
      </w:r>
    </w:p>
    <w:p w14:paraId="0B9585D7" w14:textId="77777777" w:rsidR="00D876BF" w:rsidRDefault="00D876BF" w:rsidP="00D876BF">
      <w:r>
        <w:t xml:space="preserve">Ces tests pourront être joués à n’importe quel moment du développement. Le test sera réalisé aussitôt qu’une classe ou une fonctionnalité n’agissant pas sur l’interface graphique est spécifiée. Il sera sous la forme d’une ou plusieurs classes java représentant les suites de tests, chacune comportant des méthodes représentant les cas de tests à exécuter. </w:t>
      </w:r>
    </w:p>
    <w:p w14:paraId="5D70B253" w14:textId="7161AAEA" w:rsidR="00D876BF" w:rsidRDefault="006D578C" w:rsidP="006D578C">
      <w:r>
        <w:t>Ces tests pourront couvrir de simples classes (</w:t>
      </w:r>
      <w:r w:rsidR="00770D63">
        <w:t>v</w:t>
      </w:r>
      <w:r>
        <w:t>alidateur d’email, validateur de mot de passe, etc.) ou une fonctionnalité plus complexe comprenant un ensemble de classe (expéditeur de requête HTTP).</w:t>
      </w:r>
    </w:p>
    <w:p w14:paraId="47760167" w14:textId="77777777" w:rsidR="00D876BF" w:rsidRPr="00571661" w:rsidRDefault="00D876BF" w:rsidP="00D876BF">
      <w:pPr>
        <w:pStyle w:val="Titre4"/>
        <w:numPr>
          <w:ilvl w:val="3"/>
          <w:numId w:val="1"/>
        </w:numPr>
      </w:pPr>
      <w:bookmarkStart w:id="81" w:name="_Configurations_particulières_1"/>
      <w:bookmarkStart w:id="82" w:name="_Ref434691305"/>
      <w:bookmarkEnd w:id="81"/>
      <w:r w:rsidRPr="00571661">
        <w:t>Configurations particulières</w:t>
      </w:r>
      <w:bookmarkEnd w:id="82"/>
    </w:p>
    <w:p w14:paraId="1520B1CD" w14:textId="77777777" w:rsidR="00D876BF" w:rsidRDefault="00D876BF" w:rsidP="00D876BF">
      <w:pPr>
        <w:ind w:left="48"/>
      </w:pPr>
      <w:r>
        <w:t>Seul un périphérique capable de lancer l’application à tester est nécessaire.</w:t>
      </w:r>
    </w:p>
    <w:p w14:paraId="2251AFBC" w14:textId="2D57C697" w:rsidR="00D876BF" w:rsidRDefault="00D876BF" w:rsidP="0036514D">
      <w:pPr>
        <w:pStyle w:val="Paragraphedeliste"/>
        <w:ind w:left="48"/>
        <w:jc w:val="both"/>
      </w:pPr>
      <w:r>
        <w:t xml:space="preserve">En outre, Android Studio facilite grandement la manipulation car il gère lui-même le lancement de l’application et des tests. Il suffit d’ajouter une nouvelle configuration de lancement de test. </w:t>
      </w:r>
      <w:r w:rsidR="00381A7A">
        <w:t xml:space="preserve">Cette dernière permet de </w:t>
      </w:r>
      <w:r>
        <w:t>sélectionner les tests à lancer et définir un périphérique cible.</w:t>
      </w:r>
    </w:p>
    <w:p w14:paraId="32CF83DB" w14:textId="545ABF34" w:rsidR="00D876BF" w:rsidRDefault="00770D63" w:rsidP="00D876BF">
      <w:r>
        <w:rPr>
          <w:noProof/>
          <w:lang w:eastAsia="fr-FR"/>
        </w:rPr>
        <mc:AlternateContent>
          <mc:Choice Requires="wps">
            <w:drawing>
              <wp:anchor distT="0" distB="0" distL="114300" distR="114300" simplePos="0" relativeHeight="251709440" behindDoc="0" locked="0" layoutInCell="1" allowOverlap="1" wp14:anchorId="386613A5" wp14:editId="33829F0A">
                <wp:simplePos x="0" y="0"/>
                <wp:positionH relativeFrom="column">
                  <wp:posOffset>394335</wp:posOffset>
                </wp:positionH>
                <wp:positionV relativeFrom="paragraph">
                  <wp:posOffset>3134995</wp:posOffset>
                </wp:positionV>
                <wp:extent cx="496379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963795" cy="635"/>
                        </a:xfrm>
                        <a:prstGeom prst="rect">
                          <a:avLst/>
                        </a:prstGeom>
                        <a:solidFill>
                          <a:prstClr val="white"/>
                        </a:solidFill>
                        <a:ln>
                          <a:noFill/>
                        </a:ln>
                      </wps:spPr>
                      <wps:txbx>
                        <w:txbxContent>
                          <w:p w14:paraId="24330530" w14:textId="5D2CE6CE" w:rsidR="00717A8D" w:rsidRDefault="00717A8D" w:rsidP="00770D63">
                            <w:pPr>
                              <w:pStyle w:val="Lgende"/>
                              <w:jc w:val="center"/>
                              <w:rPr>
                                <w:noProof/>
                              </w:rPr>
                            </w:pPr>
                            <w:bookmarkStart w:id="83" w:name="_Toc435366232"/>
                            <w:r>
                              <w:t xml:space="preserve">Figure </w:t>
                            </w:r>
                            <w:r w:rsidR="001A2E39">
                              <w:fldChar w:fldCharType="begin"/>
                            </w:r>
                            <w:r w:rsidR="001A2E39">
                              <w:instrText xml:space="preserve"> SEQ Figure \* ARABIC </w:instrText>
                            </w:r>
                            <w:r w:rsidR="001A2E39">
                              <w:fldChar w:fldCharType="separate"/>
                            </w:r>
                            <w:r>
                              <w:rPr>
                                <w:noProof/>
                              </w:rPr>
                              <w:t>14</w:t>
                            </w:r>
                            <w:r w:rsidR="001A2E39">
                              <w:rPr>
                                <w:noProof/>
                              </w:rPr>
                              <w:fldChar w:fldCharType="end"/>
                            </w:r>
                            <w:r>
                              <w:rPr>
                                <w:noProof/>
                              </w:rPr>
                              <w:t xml:space="preserve"> : </w:t>
                            </w:r>
                            <w:r w:rsidRPr="0016610E">
                              <w:rPr>
                                <w:noProof/>
                              </w:rPr>
                              <w:t>Définition d'une configuration de lancement de tests sur Android Studio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613A5" id="Text Box 35" o:spid="_x0000_s1034" type="#_x0000_t202" style="position:absolute;left:0;text-align:left;margin-left:31.05pt;margin-top:246.85pt;width:390.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" stroked="f">
                <v:textbox style="mso-fit-shape-to-text:t" inset="0,0,0,0">
                  <w:txbxContent>
                    <w:p w14:paraId="24330530" w14:textId="5D2CE6CE" w:rsidR="00717A8D" w:rsidRDefault="00717A8D" w:rsidP="00770D63">
                      <w:pPr>
                        <w:pStyle w:val="Caption"/>
                        <w:jc w:val="center"/>
                        <w:rPr>
                          <w:noProof/>
                        </w:rPr>
                      </w:pPr>
                      <w:bookmarkStart w:id="88" w:name="_Toc435366232"/>
                      <w:r>
                        <w:t xml:space="preserve">Figure </w:t>
                      </w:r>
                      <w:fldSimple w:instr=" SEQ Figure \* ARABIC ">
                        <w:r>
                          <w:rPr>
                            <w:noProof/>
                          </w:rPr>
                          <w:t>14</w:t>
                        </w:r>
                      </w:fldSimple>
                      <w:r>
                        <w:rPr>
                          <w:noProof/>
                        </w:rPr>
                        <w:t xml:space="preserve"> : </w:t>
                      </w:r>
                      <w:r w:rsidRPr="0016610E">
                        <w:rPr>
                          <w:noProof/>
                        </w:rPr>
                        <w:t>Définition d'une configuration de lancement de tests sur Android Studio</w:t>
                      </w:r>
                      <w:bookmarkEnd w:id="88"/>
                    </w:p>
                  </w:txbxContent>
                </v:textbox>
                <w10:wrap type="square"/>
              </v:shape>
            </w:pict>
          </mc:Fallback>
        </mc:AlternateContent>
      </w:r>
      <w:r w:rsidR="00D876BF">
        <w:rPr>
          <w:noProof/>
          <w:lang w:eastAsia="fr-FR"/>
        </w:rPr>
        <w:drawing>
          <wp:anchor distT="0" distB="0" distL="114300" distR="114300" simplePos="0" relativeHeight="251676672" behindDoc="0" locked="0" layoutInCell="1" allowOverlap="1" wp14:anchorId="07E841FC" wp14:editId="4724D8F1">
            <wp:simplePos x="0" y="0"/>
            <wp:positionH relativeFrom="margin">
              <wp:align>center</wp:align>
            </wp:positionH>
            <wp:positionV relativeFrom="paragraph">
              <wp:posOffset>9835</wp:posOffset>
            </wp:positionV>
            <wp:extent cx="4963885" cy="3068802"/>
            <wp:effectExtent l="0" t="0" r="8255" b="0"/>
            <wp:wrapSquare wrapText="bothSides"/>
            <wp:docPr id="22" name="Picture 2" descr="C:\Users\Jeremy\AppData\Local\Microsoft\Windows\Temporary Internet Files\Content.Word\2015-11-07_19h5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emy\AppData\Local\Microsoft\Windows\Temporary Internet Files\Content.Word\2015-11-07_19h53_2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3885" cy="30688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24A1D" w14:textId="77777777" w:rsidR="00D876BF" w:rsidRDefault="00D876BF" w:rsidP="00D876BF"/>
    <w:p w14:paraId="18E22769" w14:textId="77777777" w:rsidR="00D876BF" w:rsidRDefault="00D876BF" w:rsidP="00D876BF"/>
    <w:p w14:paraId="370E97B3" w14:textId="77777777" w:rsidR="00D876BF" w:rsidRDefault="00D876BF" w:rsidP="00D876BF"/>
    <w:p w14:paraId="45DE7C7A" w14:textId="77777777" w:rsidR="00D876BF" w:rsidRDefault="00D876BF" w:rsidP="00D876BF"/>
    <w:p w14:paraId="035A34FB" w14:textId="77777777" w:rsidR="00D876BF" w:rsidRDefault="00D876BF" w:rsidP="00D876BF"/>
    <w:p w14:paraId="36AF40CC" w14:textId="77777777" w:rsidR="00D876BF" w:rsidRDefault="00D876BF" w:rsidP="00D876BF"/>
    <w:p w14:paraId="7C55B41D" w14:textId="77777777" w:rsidR="00D876BF" w:rsidRDefault="00D876BF" w:rsidP="00D876BF"/>
    <w:p w14:paraId="7EEBACD9" w14:textId="77777777" w:rsidR="00D876BF" w:rsidRDefault="00D876BF" w:rsidP="00D876BF"/>
    <w:p w14:paraId="32530BD3" w14:textId="77777777" w:rsidR="00D876BF" w:rsidRDefault="00D876BF" w:rsidP="00D876BF"/>
    <w:p w14:paraId="36F97565" w14:textId="77777777" w:rsidR="00D876BF" w:rsidRDefault="00D876BF" w:rsidP="00D876BF"/>
    <w:p w14:paraId="1B197212" w14:textId="3B032C3D" w:rsidR="00D876BF" w:rsidRDefault="00D876BF" w:rsidP="00D876BF"/>
    <w:p w14:paraId="3A39CFDE" w14:textId="77777777" w:rsidR="00D876BF" w:rsidRPr="00571661" w:rsidRDefault="00D876BF" w:rsidP="00D876BF">
      <w:pPr>
        <w:pStyle w:val="Titre4"/>
        <w:numPr>
          <w:ilvl w:val="3"/>
          <w:numId w:val="1"/>
        </w:numPr>
      </w:pPr>
      <w:r w:rsidRPr="00571661">
        <w:lastRenderedPageBreak/>
        <w:t>Planning et charge</w:t>
      </w:r>
    </w:p>
    <w:p w14:paraId="56E83B62" w14:textId="77777777" w:rsidR="00D876BF" w:rsidRDefault="00D876BF" w:rsidP="00D876BF">
      <w:bookmarkStart w:id="84" w:name="OLE_LINK6"/>
      <w:r>
        <w:t xml:space="preserve">Les tests unitaires peuvent être écrits à la suite de la spécification de la ou des classes qu’ils testent. </w:t>
      </w:r>
      <w:bookmarkStart w:id="85" w:name="OLE_LINK1"/>
      <w:r>
        <w:t>La charge de travail dépend de ce qui est testé.</w:t>
      </w:r>
    </w:p>
    <w:p w14:paraId="263B003C" w14:textId="77777777" w:rsidR="00D876BF" w:rsidRPr="00571661" w:rsidRDefault="00D876BF" w:rsidP="00D876BF">
      <w:pPr>
        <w:pStyle w:val="Titre4"/>
        <w:numPr>
          <w:ilvl w:val="3"/>
          <w:numId w:val="1"/>
        </w:numPr>
      </w:pPr>
      <w:r w:rsidRPr="00571661">
        <w:t>Critère de démarrage des tests</w:t>
      </w:r>
    </w:p>
    <w:p w14:paraId="4084CB46" w14:textId="77777777" w:rsidR="00D876BF" w:rsidRPr="00F9084F" w:rsidRDefault="00D876BF" w:rsidP="00D876BF">
      <w:r>
        <w:t>L’application doit être installée sur le périphérique cible.</w:t>
      </w:r>
    </w:p>
    <w:p w14:paraId="41770F3A" w14:textId="77777777" w:rsidR="00D876BF" w:rsidRPr="00571661" w:rsidRDefault="00D876BF" w:rsidP="00D876BF">
      <w:pPr>
        <w:pStyle w:val="Titre4"/>
        <w:numPr>
          <w:ilvl w:val="3"/>
          <w:numId w:val="1"/>
        </w:numPr>
      </w:pPr>
      <w:r w:rsidRPr="00571661">
        <w:t>Critères de passage/échec</w:t>
      </w:r>
    </w:p>
    <w:bookmarkEnd w:id="84"/>
    <w:bookmarkEnd w:id="85"/>
    <w:p w14:paraId="0F8FF2E6" w14:textId="2A3ACC8E" w:rsidR="00D876BF" w:rsidRDefault="004E5540" w:rsidP="00D876BF">
      <w:r w:rsidRPr="008C24F6">
        <w:t>Les critères de pass</w:t>
      </w:r>
      <w:r>
        <w:t>age/échec sont définis par la comparaison entre un résultat attendu et le résultat retourné par la fonction testée</w:t>
      </w:r>
      <w:r w:rsidRPr="008C24F6">
        <w:t>.</w:t>
      </w:r>
    </w:p>
    <w:p w14:paraId="20661854" w14:textId="5E07D46C" w:rsidR="00D876BF" w:rsidRDefault="004E5540" w:rsidP="00D876BF">
      <w:pPr>
        <w:pStyle w:val="Titre3"/>
      </w:pPr>
      <w:r>
        <w:t xml:space="preserve">Test d’intégration </w:t>
      </w:r>
      <w:r w:rsidR="00D876BF">
        <w:t>UI</w:t>
      </w:r>
    </w:p>
    <w:p w14:paraId="07C01FE4" w14:textId="77777777" w:rsidR="00D876BF" w:rsidRPr="00571661" w:rsidRDefault="00D876BF" w:rsidP="00D876BF">
      <w:pPr>
        <w:pStyle w:val="Titre4"/>
        <w:numPr>
          <w:ilvl w:val="3"/>
          <w:numId w:val="1"/>
        </w:numPr>
      </w:pPr>
      <w:r w:rsidRPr="00571661">
        <w:t>Objectif</w:t>
      </w:r>
    </w:p>
    <w:p w14:paraId="70942B57" w14:textId="300F1F9E" w:rsidR="00D876BF" w:rsidRPr="00203B25" w:rsidRDefault="00D876BF" w:rsidP="00D876BF">
      <w:r>
        <w:t xml:space="preserve">L’objectif de ces tests est de vérifier le bon fonctionnement de la capture des événements graphiques et les conséquences qu’elles engendrent sur l’interface utilisateur. </w:t>
      </w:r>
      <w:bookmarkStart w:id="86" w:name="OLE_LINK11"/>
      <w:bookmarkStart w:id="87" w:name="OLE_LINK12"/>
      <w:bookmarkStart w:id="88" w:name="OLE_LINK13"/>
      <w:r>
        <w:t>Ces tests concernent les classes chargées de l’affichage graphique, c’est-à-dire les activités et les fragments. De telles classes seront testées de manière</w:t>
      </w:r>
      <w:r w:rsidR="000757B5">
        <w:t xml:space="preserve"> indépendantes les unes des autres</w:t>
      </w:r>
      <w:r>
        <w:t>. En effet, chaque activité ou fragment aura une ou plusieurs classes de test associées.</w:t>
      </w:r>
    </w:p>
    <w:p w14:paraId="7F4FADAD" w14:textId="77777777" w:rsidR="00D876BF" w:rsidRPr="00571661" w:rsidRDefault="00D876BF" w:rsidP="00D876BF">
      <w:pPr>
        <w:pStyle w:val="Titre4"/>
        <w:numPr>
          <w:ilvl w:val="3"/>
          <w:numId w:val="1"/>
        </w:numPr>
      </w:pPr>
      <w:r w:rsidRPr="00571661">
        <w:t>Environnement et conditions de réalisation</w:t>
      </w:r>
    </w:p>
    <w:p w14:paraId="423355DF" w14:textId="5179DDBF" w:rsidR="00D876BF" w:rsidRDefault="00D876BF" w:rsidP="000757B5">
      <w:r>
        <w:t>Ces tests pourront être joués à n’importe quel moment du développement. Le test sera réalisé aussitôt que l’interface et les événements graphiques d’une activité ou d’un fragment sont spécifiés. Il sera sous la forme d’une ou plusieurs classes java représentant les suites de tests, chacune comportant des méthodes représentant les cas de tests à exécuter.</w:t>
      </w:r>
      <w:bookmarkEnd w:id="86"/>
      <w:bookmarkEnd w:id="87"/>
      <w:bookmarkEnd w:id="88"/>
    </w:p>
    <w:p w14:paraId="4672125F" w14:textId="77777777" w:rsidR="00D876BF" w:rsidRPr="00571661" w:rsidRDefault="00D876BF" w:rsidP="00D876BF">
      <w:pPr>
        <w:pStyle w:val="Titre4"/>
        <w:numPr>
          <w:ilvl w:val="3"/>
          <w:numId w:val="1"/>
        </w:numPr>
      </w:pPr>
      <w:r w:rsidRPr="00571661">
        <w:t>Configurations particulières</w:t>
      </w:r>
    </w:p>
    <w:p w14:paraId="21378F7E" w14:textId="27E39124" w:rsidR="00D876BF" w:rsidRPr="003D0200" w:rsidRDefault="001A2E39" w:rsidP="00D876BF">
      <w:hyperlink w:anchor="_Configurations_particulières_1" w:history="1">
        <w:r w:rsidR="00D876BF" w:rsidRPr="000757B5">
          <w:rPr>
            <w:rStyle w:val="Lienhypertexte"/>
          </w:rPr>
          <w:t>Voir la partie 5.2.1.3</w:t>
        </w:r>
      </w:hyperlink>
      <w:r w:rsidR="000757B5">
        <w:t>.</w:t>
      </w:r>
    </w:p>
    <w:p w14:paraId="6B88AB77" w14:textId="77777777" w:rsidR="00D876BF" w:rsidRPr="00571661" w:rsidRDefault="00D876BF" w:rsidP="00D876BF">
      <w:pPr>
        <w:pStyle w:val="Titre4"/>
        <w:numPr>
          <w:ilvl w:val="3"/>
          <w:numId w:val="1"/>
        </w:numPr>
      </w:pPr>
      <w:r w:rsidRPr="00571661">
        <w:t>Planning et charge</w:t>
      </w:r>
    </w:p>
    <w:p w14:paraId="7526D423" w14:textId="3CE0757C" w:rsidR="00D876BF" w:rsidRPr="00F9084F" w:rsidRDefault="00D876BF" w:rsidP="00D876BF">
      <w:r>
        <w:t xml:space="preserve">Les tests </w:t>
      </w:r>
      <w:r w:rsidR="00001CA3">
        <w:t xml:space="preserve">d’intégration </w:t>
      </w:r>
      <w:r w:rsidR="00021898">
        <w:t>UI seront</w:t>
      </w:r>
      <w:r>
        <w:t xml:space="preserve"> écrits à la suite de la spécification de la ou des classes qu’ils testent. La charge de travail dépend de ce qui est testé.</w:t>
      </w:r>
    </w:p>
    <w:p w14:paraId="6DA52FBC" w14:textId="77777777" w:rsidR="00D876BF" w:rsidRPr="00571661" w:rsidRDefault="00D876BF" w:rsidP="00D876BF">
      <w:pPr>
        <w:pStyle w:val="Titre4"/>
        <w:numPr>
          <w:ilvl w:val="3"/>
          <w:numId w:val="1"/>
        </w:numPr>
      </w:pPr>
      <w:r w:rsidRPr="00571661">
        <w:t>Critère de démarrage des tests</w:t>
      </w:r>
    </w:p>
    <w:p w14:paraId="75252439" w14:textId="77777777" w:rsidR="00D876BF" w:rsidRPr="00F9084F" w:rsidRDefault="00D876BF" w:rsidP="00D876BF">
      <w:bookmarkStart w:id="89" w:name="OLE_LINK8"/>
      <w:bookmarkStart w:id="90" w:name="OLE_LINK9"/>
      <w:r>
        <w:t>L’application doit être installée sur le périphérique cible.</w:t>
      </w:r>
    </w:p>
    <w:bookmarkEnd w:id="89"/>
    <w:bookmarkEnd w:id="90"/>
    <w:p w14:paraId="2CEB9253" w14:textId="77777777" w:rsidR="00D876BF" w:rsidRPr="00571661" w:rsidRDefault="00D876BF" w:rsidP="00D876BF">
      <w:pPr>
        <w:pStyle w:val="Titre4"/>
        <w:numPr>
          <w:ilvl w:val="3"/>
          <w:numId w:val="1"/>
        </w:numPr>
      </w:pPr>
      <w:r w:rsidRPr="00571661">
        <w:t>Critères de passage/échec</w:t>
      </w:r>
    </w:p>
    <w:p w14:paraId="6459381E" w14:textId="6AE8427F" w:rsidR="00D876BF" w:rsidRDefault="000D34E7" w:rsidP="00D876BF">
      <w:r w:rsidRPr="008C24F6">
        <w:t>Les critères de pass</w:t>
      </w:r>
      <w:r>
        <w:t>age/échec sont définis par la comparaison entre un résultat attendu et le résultat retourné par la fonction testée</w:t>
      </w:r>
      <w:r w:rsidRPr="008C24F6">
        <w:t>.</w:t>
      </w:r>
    </w:p>
    <w:p w14:paraId="4DCAB90E" w14:textId="51BB0453" w:rsidR="00D876BF" w:rsidRDefault="00F626C5" w:rsidP="00D876BF">
      <w:pPr>
        <w:pStyle w:val="Titre3"/>
      </w:pPr>
      <w:r>
        <w:t xml:space="preserve">Test d’intégration des appels </w:t>
      </w:r>
      <w:r w:rsidR="00D876BF">
        <w:t>API</w:t>
      </w:r>
    </w:p>
    <w:p w14:paraId="752A25F9" w14:textId="77777777" w:rsidR="00D876BF" w:rsidRPr="00571661" w:rsidRDefault="00D876BF" w:rsidP="00D876BF">
      <w:pPr>
        <w:pStyle w:val="Titre4"/>
        <w:numPr>
          <w:ilvl w:val="3"/>
          <w:numId w:val="1"/>
        </w:numPr>
      </w:pPr>
      <w:r w:rsidRPr="00571661">
        <w:t>Objectif</w:t>
      </w:r>
    </w:p>
    <w:p w14:paraId="6CFFC421" w14:textId="686BE3EC" w:rsidR="00D876BF" w:rsidRDefault="00D876BF" w:rsidP="00D876BF">
      <w:r>
        <w:t>L’objectif de ces tests est de vérifier l’envoi des différentes requêtes à l’API suite aux actions utilisateur ainsi que l’impact des réponses sur l’interface graphique. Ces tests concernent les classes ch</w:t>
      </w:r>
      <w:r w:rsidR="00AA6705">
        <w:t>argées de l’affichage graphique</w:t>
      </w:r>
      <w:r>
        <w:t xml:space="preserve"> </w:t>
      </w:r>
      <w:r w:rsidR="00AA6705">
        <w:t>(</w:t>
      </w:r>
      <w:r>
        <w:t>c’est-à-dire les activités et les fragments</w:t>
      </w:r>
      <w:r w:rsidR="00AA6705">
        <w:t>)</w:t>
      </w:r>
      <w:r>
        <w:t xml:space="preserve"> e</w:t>
      </w:r>
      <w:r w:rsidR="00CD703A">
        <w:t>t envoyant</w:t>
      </w:r>
      <w:r>
        <w:t xml:space="preserve"> des requêtes à l’API. </w:t>
      </w:r>
      <w:bookmarkStart w:id="91" w:name="OLE_LINK14"/>
      <w:r>
        <w:t xml:space="preserve">De telles classes seront testées de manière </w:t>
      </w:r>
      <w:bookmarkEnd w:id="91"/>
      <w:r w:rsidR="003C1381">
        <w:t>indépendantes les unes des autres</w:t>
      </w:r>
      <w:r>
        <w:t xml:space="preserve">. En effet, chaque </w:t>
      </w:r>
      <w:r w:rsidR="00834B5B">
        <w:t>classe</w:t>
      </w:r>
      <w:r w:rsidR="004C3C76">
        <w:t xml:space="preserve"> de test</w:t>
      </w:r>
      <w:r w:rsidR="00E11DBF">
        <w:t xml:space="preserve"> n’</w:t>
      </w:r>
      <w:r>
        <w:t xml:space="preserve">aura </w:t>
      </w:r>
      <w:r w:rsidR="00E11DBF">
        <w:t xml:space="preserve">qu’une activité ou fragment </w:t>
      </w:r>
      <w:r w:rsidR="009F3925">
        <w:t>associé</w:t>
      </w:r>
      <w:r>
        <w:t>.</w:t>
      </w:r>
    </w:p>
    <w:p w14:paraId="2B141DCD" w14:textId="77777777" w:rsidR="00D876BF" w:rsidRPr="00571661" w:rsidRDefault="00D876BF" w:rsidP="00D876BF">
      <w:pPr>
        <w:pStyle w:val="Titre4"/>
        <w:numPr>
          <w:ilvl w:val="3"/>
          <w:numId w:val="1"/>
        </w:numPr>
      </w:pPr>
      <w:r w:rsidRPr="00571661">
        <w:lastRenderedPageBreak/>
        <w:t>Environnement et conditions de réalisation</w:t>
      </w:r>
    </w:p>
    <w:p w14:paraId="3DC80608" w14:textId="60AB57E6" w:rsidR="00D876BF" w:rsidRDefault="00D876BF" w:rsidP="00D876BF">
      <w:r>
        <w:t>Ces tests pourront être joués à n’importe quel moment du développement. Le test sera réalisé aussitôt que les requêtes à envoyer et que leur impact sur l’interface graphique sont spécifiés pour une activité ou un fragment. Il sera sous la forme d’une ou plusieurs classes java représentant les suites de tests, chacune comportant des méthodes représentant les cas de tests à exécuter. Pour de tels tests, c</w:t>
      </w:r>
      <w:r w:rsidR="00C0051F">
        <w:t>haque classe de test</w:t>
      </w:r>
      <w:r>
        <w:t xml:space="preserve"> vérifiera une URL d’API pour une seule activité ou un seul fragment.</w:t>
      </w:r>
      <w:r w:rsidRPr="00E34A68">
        <w:t xml:space="preserve"> </w:t>
      </w:r>
    </w:p>
    <w:p w14:paraId="301C6710" w14:textId="77777777" w:rsidR="00D876BF" w:rsidRDefault="00D876BF" w:rsidP="00D876BF">
      <w:r>
        <w:t>Pour chaque requête, les tests devront comprendre les cas où l’API renvoie une réponse valide et les cas où l’API renvoie une erreur.</w:t>
      </w:r>
    </w:p>
    <w:p w14:paraId="4CAAAEB2" w14:textId="75F087D2" w:rsidR="00D876BF" w:rsidRDefault="00D876BF" w:rsidP="00D876BF">
      <w:pPr>
        <w:pStyle w:val="Titre4"/>
        <w:numPr>
          <w:ilvl w:val="3"/>
          <w:numId w:val="1"/>
        </w:numPr>
      </w:pPr>
      <w:r w:rsidRPr="00571661">
        <w:t>Configurations particulières</w:t>
      </w:r>
    </w:p>
    <w:p w14:paraId="27978956" w14:textId="0197B3E5" w:rsidR="00876449" w:rsidRPr="00876449" w:rsidRDefault="001A2E39" w:rsidP="00876449">
      <w:hyperlink w:anchor="_Configurations_particulières_1" w:history="1">
        <w:r w:rsidR="00876449">
          <w:rPr>
            <w:rStyle w:val="Lienhypertexte"/>
          </w:rPr>
          <w:t>Voir la partie 5.3.1.3</w:t>
        </w:r>
      </w:hyperlink>
    </w:p>
    <w:p w14:paraId="60452B17" w14:textId="77777777" w:rsidR="00D876BF" w:rsidRPr="00571661" w:rsidRDefault="00D876BF" w:rsidP="00D876BF">
      <w:pPr>
        <w:pStyle w:val="Titre4"/>
        <w:numPr>
          <w:ilvl w:val="3"/>
          <w:numId w:val="1"/>
        </w:numPr>
      </w:pPr>
      <w:r w:rsidRPr="00571661">
        <w:t>Planning et charge</w:t>
      </w:r>
    </w:p>
    <w:p w14:paraId="5892F3CF" w14:textId="77777777" w:rsidR="00D876BF" w:rsidRPr="00F9084F" w:rsidRDefault="00D876BF" w:rsidP="00D876BF">
      <w:r>
        <w:t>Les tests d’appel à l’API peuvent être écrits à la suite de la spécification de la ou des classes qu’ils testent. La charge de travail dépend de ce qui est testé.</w:t>
      </w:r>
    </w:p>
    <w:p w14:paraId="18A03FF7" w14:textId="77777777" w:rsidR="00D876BF" w:rsidRPr="00571661" w:rsidRDefault="00D876BF" w:rsidP="00D876BF">
      <w:pPr>
        <w:pStyle w:val="Titre4"/>
        <w:numPr>
          <w:ilvl w:val="3"/>
          <w:numId w:val="1"/>
        </w:numPr>
      </w:pPr>
      <w:r w:rsidRPr="00571661">
        <w:t>Critère de démarrage des tests</w:t>
      </w:r>
    </w:p>
    <w:p w14:paraId="56C2B28F" w14:textId="77777777" w:rsidR="00D876BF" w:rsidRPr="00F9084F" w:rsidRDefault="00D876BF" w:rsidP="00D876BF">
      <w:r>
        <w:t>L’application doit être installée sur le périphérique cible et l’API doit être fonctionnelle.</w:t>
      </w:r>
    </w:p>
    <w:p w14:paraId="0648EAE6" w14:textId="77777777" w:rsidR="00D876BF" w:rsidRPr="00571661" w:rsidRDefault="00D876BF" w:rsidP="00D876BF">
      <w:pPr>
        <w:pStyle w:val="Titre4"/>
        <w:numPr>
          <w:ilvl w:val="3"/>
          <w:numId w:val="1"/>
        </w:numPr>
      </w:pPr>
      <w:r w:rsidRPr="00571661">
        <w:t>Critères de passage/échec</w:t>
      </w:r>
    </w:p>
    <w:p w14:paraId="36682FF4" w14:textId="3D6256EF" w:rsidR="00D876BF" w:rsidRDefault="000D34E7" w:rsidP="00D876BF">
      <w:r w:rsidRPr="008C24F6">
        <w:t>Les critères de pass</w:t>
      </w:r>
      <w:r>
        <w:t>age/échec sont définis par la comparaison entre un résultat attendu et le résultat retourné par la fonction testée</w:t>
      </w:r>
      <w:r w:rsidRPr="008C24F6">
        <w:t>.</w:t>
      </w:r>
    </w:p>
    <w:p w14:paraId="56047889" w14:textId="77777777" w:rsidR="00D876BF" w:rsidRPr="001D6899" w:rsidRDefault="00D876BF" w:rsidP="00D876BF">
      <w:r>
        <w:br w:type="page"/>
      </w:r>
    </w:p>
    <w:p w14:paraId="0490F1E5" w14:textId="77777777" w:rsidR="00D876BF" w:rsidRDefault="00D876BF" w:rsidP="00D876BF">
      <w:pPr>
        <w:pStyle w:val="Titre2"/>
      </w:pPr>
      <w:bookmarkStart w:id="92" w:name="_Toc435303553"/>
      <w:bookmarkStart w:id="93" w:name="_Toc435280454"/>
      <w:bookmarkStart w:id="94" w:name="_Toc435366206"/>
      <w:proofErr w:type="gramStart"/>
      <w:r>
        <w:lastRenderedPageBreak/>
        <w:t>iPhone</w:t>
      </w:r>
      <w:bookmarkEnd w:id="92"/>
      <w:bookmarkEnd w:id="93"/>
      <w:bookmarkEnd w:id="94"/>
      <w:proofErr w:type="gramEnd"/>
    </w:p>
    <w:p w14:paraId="479C94AA" w14:textId="0711D5B1" w:rsidR="00D876BF" w:rsidRDefault="00876449" w:rsidP="00D876BF">
      <w:pPr>
        <w:pStyle w:val="Titre3"/>
      </w:pPr>
      <w:r>
        <w:t>Tests u</w:t>
      </w:r>
      <w:r w:rsidR="00D876BF">
        <w:t>nitaire</w:t>
      </w:r>
      <w:r>
        <w:t>s</w:t>
      </w:r>
    </w:p>
    <w:p w14:paraId="5D00199E" w14:textId="77777777" w:rsidR="00D876BF" w:rsidRPr="00571661" w:rsidRDefault="00D876BF" w:rsidP="00D876BF">
      <w:pPr>
        <w:pStyle w:val="Titre4"/>
        <w:numPr>
          <w:ilvl w:val="3"/>
          <w:numId w:val="1"/>
        </w:numPr>
      </w:pPr>
      <w:r w:rsidRPr="00571661">
        <w:t>Objectif</w:t>
      </w:r>
    </w:p>
    <w:p w14:paraId="67E3B6C3" w14:textId="166A849A" w:rsidR="00D876BF" w:rsidRPr="009A0C70" w:rsidRDefault="00494EC7" w:rsidP="0036514D">
      <w:pPr>
        <w:pStyle w:val="Paragraphedeliste"/>
        <w:ind w:left="0"/>
        <w:jc w:val="both"/>
      </w:pPr>
      <w:r w:rsidRPr="000D3568">
        <w:t xml:space="preserve">Les tests unitaires sont utilisés de manière générale afin de permettre le bon déroulement du développement de l’application. Ils </w:t>
      </w:r>
      <w:r w:rsidRPr="00043C99">
        <w:rPr>
          <w:shd w:val="clear" w:color="auto" w:fill="FFFFFF"/>
        </w:rPr>
        <w:t>permettront de tester individuellement les composants de l’application. On pourra ainsi valider la qualité du code et les performances d'un module.</w:t>
      </w:r>
      <w:r w:rsidR="00D876BF" w:rsidRPr="009A0C70">
        <w:t xml:space="preserve"> </w:t>
      </w:r>
    </w:p>
    <w:p w14:paraId="25E7340D" w14:textId="77777777" w:rsidR="00D876BF" w:rsidRPr="00571661" w:rsidRDefault="00D876BF" w:rsidP="00D876BF">
      <w:pPr>
        <w:pStyle w:val="Titre4"/>
        <w:numPr>
          <w:ilvl w:val="3"/>
          <w:numId w:val="1"/>
        </w:numPr>
      </w:pPr>
      <w:r w:rsidRPr="00571661">
        <w:t>Environnement et conditions de réalisation</w:t>
      </w:r>
    </w:p>
    <w:p w14:paraId="31C4AF10" w14:textId="09662C71" w:rsidR="00D876BF" w:rsidRDefault="00247FFE" w:rsidP="0036514D">
      <w:pPr>
        <w:pStyle w:val="Paragraphedeliste"/>
        <w:ind w:left="0"/>
        <w:jc w:val="both"/>
      </w:pPr>
      <w:r>
        <w:t>Les tests unitaires peuvent être joués à n’importe quel moment du développement et cela sur toute nouvelle fonction implémentée au sein du projet.</w:t>
      </w:r>
    </w:p>
    <w:p w14:paraId="617CD892" w14:textId="77777777" w:rsidR="00D876BF" w:rsidRPr="00571661" w:rsidRDefault="00D876BF" w:rsidP="00D876BF">
      <w:pPr>
        <w:pStyle w:val="Titre4"/>
        <w:numPr>
          <w:ilvl w:val="3"/>
          <w:numId w:val="1"/>
        </w:numPr>
      </w:pPr>
      <w:r w:rsidRPr="00571661">
        <w:t>Configurations particulières</w:t>
      </w:r>
    </w:p>
    <w:p w14:paraId="0D8D3820" w14:textId="77777777" w:rsidR="00D876BF" w:rsidRPr="009A0C70" w:rsidRDefault="00D876BF" w:rsidP="0036514D">
      <w:pPr>
        <w:pStyle w:val="Paragraphedeliste"/>
        <w:ind w:left="0"/>
        <w:jc w:val="both"/>
      </w:pPr>
      <w:r>
        <w:t>Aucune configuration particulière n’est requise pour ce test.</w:t>
      </w:r>
    </w:p>
    <w:p w14:paraId="7DAEEA5B" w14:textId="77777777" w:rsidR="00D876BF" w:rsidRPr="00571661" w:rsidRDefault="00D876BF" w:rsidP="00D876BF">
      <w:pPr>
        <w:pStyle w:val="Titre4"/>
        <w:numPr>
          <w:ilvl w:val="3"/>
          <w:numId w:val="1"/>
        </w:numPr>
      </w:pPr>
      <w:r w:rsidRPr="00571661">
        <w:t>Planning et charge</w:t>
      </w:r>
    </w:p>
    <w:p w14:paraId="3A6190E2" w14:textId="77777777" w:rsidR="00D876BF" w:rsidRPr="009A0C70" w:rsidRDefault="00D876BF" w:rsidP="00D876BF">
      <w:r>
        <w:t>Les tests unitaires peuvent être écrits à la suite de la spécification de la ou des classes qu’ils testent. La charge de travail dépend de ce qui est testé.</w:t>
      </w:r>
    </w:p>
    <w:p w14:paraId="4BFFF043" w14:textId="77777777" w:rsidR="00D876BF" w:rsidRPr="00571661" w:rsidRDefault="00D876BF" w:rsidP="00D876BF">
      <w:pPr>
        <w:pStyle w:val="Titre4"/>
        <w:numPr>
          <w:ilvl w:val="3"/>
          <w:numId w:val="1"/>
        </w:numPr>
      </w:pPr>
      <w:r w:rsidRPr="00571661">
        <w:t>Critères de passage/échec</w:t>
      </w:r>
    </w:p>
    <w:p w14:paraId="34B12317" w14:textId="48BF610A" w:rsidR="00D876BF" w:rsidRPr="009A0C70" w:rsidRDefault="009A005D" w:rsidP="0036514D">
      <w:pPr>
        <w:pStyle w:val="Paragraphedeliste"/>
        <w:ind w:left="0"/>
        <w:jc w:val="both"/>
      </w:pPr>
      <w:r w:rsidRPr="008C24F6">
        <w:t>Les critères de pass</w:t>
      </w:r>
      <w:r>
        <w:t>age/échec sont définis par la comparaison entre un résultat attendu et le résultat retourné par la fonction testée</w:t>
      </w:r>
      <w:r w:rsidRPr="008C24F6">
        <w:t>.</w:t>
      </w:r>
    </w:p>
    <w:p w14:paraId="0A9C00A7" w14:textId="09EEA530" w:rsidR="00D876BF" w:rsidRPr="00043C99" w:rsidRDefault="00FE62F7" w:rsidP="00D876BF">
      <w:pPr>
        <w:pStyle w:val="Titre3"/>
      </w:pPr>
      <w:r>
        <w:t>Tests d’intégration</w:t>
      </w:r>
      <w:r w:rsidR="00D876BF">
        <w:t xml:space="preserve"> UI</w:t>
      </w:r>
    </w:p>
    <w:p w14:paraId="1DD1AB3C" w14:textId="77777777" w:rsidR="00D876BF" w:rsidRPr="00571661" w:rsidRDefault="00D876BF" w:rsidP="00D876BF">
      <w:pPr>
        <w:pStyle w:val="Titre4"/>
        <w:numPr>
          <w:ilvl w:val="3"/>
          <w:numId w:val="1"/>
        </w:numPr>
      </w:pPr>
      <w:r w:rsidRPr="00571661">
        <w:t>Objectif</w:t>
      </w:r>
    </w:p>
    <w:p w14:paraId="0FA2E8DA" w14:textId="3B57C945" w:rsidR="00D876BF" w:rsidRPr="00043C99" w:rsidRDefault="00D876BF" w:rsidP="0036514D">
      <w:pPr>
        <w:pStyle w:val="Paragraphedeliste"/>
        <w:ind w:left="0"/>
        <w:jc w:val="both"/>
      </w:pPr>
      <w:r>
        <w:t xml:space="preserve">L’objectif de ce test est de vérifier la partie interface de l’application. Certaines parties n’étant pas détectables via le code, la création de </w:t>
      </w:r>
      <w:proofErr w:type="spellStart"/>
      <w:r w:rsidRPr="00043C99">
        <w:rPr>
          <w:i/>
        </w:rPr>
        <w:t>mocks</w:t>
      </w:r>
      <w:proofErr w:type="spellEnd"/>
      <w:r w:rsidR="00EA0187">
        <w:t xml:space="preserve"> est</w:t>
      </w:r>
      <w:r>
        <w:t xml:space="preserve"> donc la meilleure solution. Ces tests serviront à mettre en évidence les problèmes lié</w:t>
      </w:r>
      <w:r w:rsidR="00EA0187">
        <w:t>s à l’interface et</w:t>
      </w:r>
      <w:r>
        <w:t xml:space="preserve"> par la même o</w:t>
      </w:r>
      <w:r w:rsidR="00904C28">
        <w:t xml:space="preserve">ccasion de </w:t>
      </w:r>
      <w:r>
        <w:t>tester à nouveau une partie des fonctionnalités de l’application.</w:t>
      </w:r>
    </w:p>
    <w:p w14:paraId="77CBB4AE" w14:textId="77777777" w:rsidR="00D876BF" w:rsidRPr="00571661" w:rsidRDefault="00D876BF" w:rsidP="00D876BF">
      <w:pPr>
        <w:pStyle w:val="Titre4"/>
        <w:numPr>
          <w:ilvl w:val="3"/>
          <w:numId w:val="1"/>
        </w:numPr>
      </w:pPr>
      <w:r w:rsidRPr="00571661">
        <w:t>Environnement et conditions de réalisation</w:t>
      </w:r>
    </w:p>
    <w:p w14:paraId="5CDF6DF9" w14:textId="7D1CE298" w:rsidR="00D876BF" w:rsidRDefault="00EA0187" w:rsidP="0036514D">
      <w:pPr>
        <w:pStyle w:val="Paragraphedeliste"/>
        <w:ind w:left="0"/>
        <w:jc w:val="both"/>
      </w:pPr>
      <w:r>
        <w:t>Ces tests interviennent dès qu’on ajoute un élément, tel qu’un bouton ou un champ texte, à l’interface utilisateur.</w:t>
      </w:r>
    </w:p>
    <w:p w14:paraId="028ABF8E" w14:textId="77777777" w:rsidR="00D876BF" w:rsidRDefault="00D876BF" w:rsidP="00D876BF">
      <w:pPr>
        <w:pStyle w:val="Sansinterligne"/>
      </w:pPr>
      <w:r>
        <w:t xml:space="preserve">Tous les tests se feront via </w:t>
      </w:r>
      <w:proofErr w:type="spellStart"/>
      <w:r w:rsidRPr="009664BC">
        <w:rPr>
          <w:i/>
        </w:rPr>
        <w:t>Xcode</w:t>
      </w:r>
      <w:proofErr w:type="spellEnd"/>
      <w:r>
        <w:t xml:space="preserve"> qui contient une interface claire de test et seront aussi lancés grâce à </w:t>
      </w:r>
      <w:proofErr w:type="spellStart"/>
      <w:r w:rsidRPr="009664BC">
        <w:rPr>
          <w:i/>
        </w:rPr>
        <w:t>xcodebuilder</w:t>
      </w:r>
      <w:proofErr w:type="spellEnd"/>
      <w:r>
        <w:t xml:space="preserve"> pour permettre un export des tests.</w:t>
      </w:r>
    </w:p>
    <w:p w14:paraId="1FE352C0" w14:textId="77777777" w:rsidR="00D876BF" w:rsidRPr="00043C99" w:rsidRDefault="00D876BF" w:rsidP="00EA0187">
      <w:pPr>
        <w:pStyle w:val="Sansinterligne"/>
      </w:pPr>
    </w:p>
    <w:p w14:paraId="6EEA5103" w14:textId="77777777" w:rsidR="00D876BF" w:rsidRPr="00571661" w:rsidRDefault="00D876BF" w:rsidP="00D876BF">
      <w:pPr>
        <w:pStyle w:val="Titre4"/>
        <w:numPr>
          <w:ilvl w:val="3"/>
          <w:numId w:val="1"/>
        </w:numPr>
      </w:pPr>
      <w:r w:rsidRPr="00571661">
        <w:t>Configurations particulières</w:t>
      </w:r>
    </w:p>
    <w:p w14:paraId="2E32D8F3" w14:textId="5C96DF6F" w:rsidR="00D876BF" w:rsidRPr="00043C99" w:rsidRDefault="00BC1D6C" w:rsidP="0036514D">
      <w:pPr>
        <w:pStyle w:val="Paragraphedeliste"/>
        <w:ind w:left="0"/>
        <w:jc w:val="both"/>
      </w:pPr>
      <w:r>
        <w:t>Aucune configuration particulière n’est requise.</w:t>
      </w:r>
      <w:r w:rsidR="008F0E10">
        <w:t xml:space="preserve"> Cependant, le </w:t>
      </w:r>
      <w:proofErr w:type="spellStart"/>
      <w:r w:rsidR="008F0E10">
        <w:t>framework</w:t>
      </w:r>
      <w:proofErr w:type="spellEnd"/>
      <w:r w:rsidR="008F0E10">
        <w:t xml:space="preserve"> de test fixe une contrainte de temps pour la réalisation des tests.</w:t>
      </w:r>
    </w:p>
    <w:p w14:paraId="6FB9BBAA" w14:textId="77777777" w:rsidR="00D876BF" w:rsidRPr="00571661" w:rsidRDefault="00D876BF" w:rsidP="00D876BF">
      <w:pPr>
        <w:pStyle w:val="Titre4"/>
        <w:numPr>
          <w:ilvl w:val="3"/>
          <w:numId w:val="1"/>
        </w:numPr>
      </w:pPr>
      <w:r w:rsidRPr="00571661">
        <w:t>Planning et charge</w:t>
      </w:r>
    </w:p>
    <w:p w14:paraId="43615D59" w14:textId="35E3158F" w:rsidR="00D876BF" w:rsidRPr="00043C99" w:rsidRDefault="00BC1D6C" w:rsidP="0036514D">
      <w:pPr>
        <w:pStyle w:val="Paragraphedeliste"/>
        <w:ind w:left="0"/>
        <w:jc w:val="both"/>
      </w:pPr>
      <w:r>
        <w:t>Les tests d’intégration UI</w:t>
      </w:r>
      <w:r w:rsidR="00D876BF">
        <w:t xml:space="preserve"> peuvent être écrits à la suite de la spécification de la ou des classes qu’ils testent. La charge de travail dépend de ce qui est testé.</w:t>
      </w:r>
    </w:p>
    <w:p w14:paraId="0946EB17" w14:textId="77777777" w:rsidR="00D876BF" w:rsidRPr="00571661" w:rsidRDefault="00D876BF" w:rsidP="00D876BF">
      <w:pPr>
        <w:pStyle w:val="Titre4"/>
        <w:numPr>
          <w:ilvl w:val="3"/>
          <w:numId w:val="1"/>
        </w:numPr>
      </w:pPr>
      <w:r w:rsidRPr="00571661">
        <w:t>Critère de démarrage des tests</w:t>
      </w:r>
    </w:p>
    <w:p w14:paraId="00B576F9" w14:textId="26197120" w:rsidR="00D876BF" w:rsidRPr="00043C99" w:rsidRDefault="00D876BF" w:rsidP="0036514D">
      <w:pPr>
        <w:pStyle w:val="Paragraphedeliste"/>
        <w:ind w:left="0"/>
        <w:jc w:val="both"/>
      </w:pPr>
      <w:r>
        <w:t xml:space="preserve">Pour démarrer ce test l’application doit être fermée et </w:t>
      </w:r>
      <w:r w:rsidR="00BC1D6C">
        <w:t>compilée</w:t>
      </w:r>
      <w:r w:rsidRPr="00D05B9D">
        <w:t xml:space="preserve"> </w:t>
      </w:r>
      <w:r w:rsidRPr="007C2EE6">
        <w:t xml:space="preserve">sur </w:t>
      </w:r>
      <w:r>
        <w:t>le téléphone ou simulateur.</w:t>
      </w:r>
    </w:p>
    <w:p w14:paraId="4CA1E8FA" w14:textId="77777777" w:rsidR="00D876BF" w:rsidRPr="00571661" w:rsidRDefault="00D876BF" w:rsidP="00D876BF">
      <w:pPr>
        <w:pStyle w:val="Titre4"/>
        <w:numPr>
          <w:ilvl w:val="3"/>
          <w:numId w:val="1"/>
        </w:numPr>
      </w:pPr>
      <w:r w:rsidRPr="00571661">
        <w:lastRenderedPageBreak/>
        <w:t>Critères de passage/échec</w:t>
      </w:r>
    </w:p>
    <w:p w14:paraId="1B50FBC8" w14:textId="56DE7920" w:rsidR="00537D24" w:rsidRDefault="00537D24" w:rsidP="00D876BF">
      <w:r w:rsidRPr="008C24F6">
        <w:t>Les critères de pass</w:t>
      </w:r>
      <w:r>
        <w:t>age/échec sont aussi définis par la comparaison entre un résultat attendu et le résultat retourné par la fonction testée</w:t>
      </w:r>
      <w:r w:rsidRPr="008C24F6">
        <w:t>.</w:t>
      </w:r>
      <w:r w:rsidR="008F0E10">
        <w:t xml:space="preserve"> Ces critères prennent aussi en compte les contraintes fixées par le </w:t>
      </w:r>
      <w:proofErr w:type="spellStart"/>
      <w:r w:rsidR="008F0E10">
        <w:t>framework</w:t>
      </w:r>
      <w:proofErr w:type="spellEnd"/>
      <w:r w:rsidR="008F0E10">
        <w:t xml:space="preserve"> de test.</w:t>
      </w:r>
    </w:p>
    <w:p w14:paraId="3EE851B7" w14:textId="77777777" w:rsidR="00D876BF" w:rsidRPr="001D6899" w:rsidRDefault="00D876BF" w:rsidP="00D876BF">
      <w:r>
        <w:br w:type="page"/>
      </w:r>
    </w:p>
    <w:p w14:paraId="71939C8A" w14:textId="77777777" w:rsidR="00D876BF" w:rsidRDefault="00D876BF" w:rsidP="00D876BF">
      <w:pPr>
        <w:pStyle w:val="Titre2"/>
      </w:pPr>
      <w:bookmarkStart w:id="95" w:name="_Toc435303554"/>
      <w:bookmarkStart w:id="96" w:name="_Toc435280455"/>
      <w:bookmarkStart w:id="97" w:name="_Toc435366207"/>
      <w:r>
        <w:lastRenderedPageBreak/>
        <w:t>Windows Phone</w:t>
      </w:r>
      <w:bookmarkEnd w:id="95"/>
      <w:bookmarkEnd w:id="96"/>
      <w:bookmarkEnd w:id="97"/>
    </w:p>
    <w:p w14:paraId="46E949C7" w14:textId="7FB7E933" w:rsidR="00D876BF" w:rsidRDefault="00A973E4" w:rsidP="00D876BF">
      <w:pPr>
        <w:pStyle w:val="Titre3"/>
      </w:pPr>
      <w:r>
        <w:t>Tests u</w:t>
      </w:r>
      <w:r w:rsidR="00D876BF">
        <w:t>nitaire</w:t>
      </w:r>
      <w:r w:rsidR="00691C4A">
        <w:t>s</w:t>
      </w:r>
    </w:p>
    <w:p w14:paraId="7EC023A4" w14:textId="77777777" w:rsidR="00D876BF" w:rsidRPr="00571661" w:rsidRDefault="00D876BF" w:rsidP="00D876BF">
      <w:pPr>
        <w:pStyle w:val="Titre4"/>
        <w:numPr>
          <w:ilvl w:val="3"/>
          <w:numId w:val="1"/>
        </w:numPr>
      </w:pPr>
      <w:r w:rsidRPr="00571661">
        <w:t>Objectif</w:t>
      </w:r>
    </w:p>
    <w:p w14:paraId="2C244E4E" w14:textId="77777777" w:rsidR="00D876BF" w:rsidRPr="00043C99" w:rsidRDefault="00D876BF" w:rsidP="0036514D">
      <w:pPr>
        <w:pStyle w:val="Paragraphedeliste"/>
        <w:ind w:left="0"/>
        <w:jc w:val="both"/>
      </w:pPr>
      <w:r w:rsidRPr="000D3568">
        <w:t xml:space="preserve">Les tests unitaires sont utilisés de manière générale afin de permettre le bon déroulement du développement de l’application. Ils </w:t>
      </w:r>
      <w:r w:rsidRPr="00043C99">
        <w:rPr>
          <w:shd w:val="clear" w:color="auto" w:fill="FFFFFF"/>
        </w:rPr>
        <w:t>permettront de tester individuellement les composants de l’application. On pourra ainsi valider la qualité du code et les performances d'un module.</w:t>
      </w:r>
    </w:p>
    <w:p w14:paraId="07DCC667" w14:textId="77777777" w:rsidR="00D876BF" w:rsidRPr="00571661" w:rsidRDefault="00D876BF" w:rsidP="00D876BF">
      <w:pPr>
        <w:pStyle w:val="Titre4"/>
        <w:numPr>
          <w:ilvl w:val="3"/>
          <w:numId w:val="1"/>
        </w:numPr>
      </w:pPr>
      <w:r w:rsidRPr="00571661">
        <w:t>Environnement et conditions de réalisation</w:t>
      </w:r>
    </w:p>
    <w:p w14:paraId="7F2BFEB9" w14:textId="6F2331E1" w:rsidR="00D876BF" w:rsidRPr="00043C99" w:rsidRDefault="00D876BF" w:rsidP="00D876BF">
      <w:pPr>
        <w:pStyle w:val="Paragraphedeliste"/>
        <w:ind w:left="0"/>
        <w:jc w:val="both"/>
      </w:pPr>
      <w:bookmarkStart w:id="98" w:name="OLE_LINK3"/>
      <w:bookmarkStart w:id="99" w:name="OLE_LINK4"/>
      <w:r w:rsidRPr="000D3568">
        <w:t>Ces tests pourront être joués à n’importe quel moment du développement. Le test sera réalisé aussitôt qu’une classe ou une fonctionnalité n’agissant pas sur l’interface graphique est spécifiée. Il sera sous la forme d’une ou plusieurs classes C# représentant les suites de test</w:t>
      </w:r>
      <w:r>
        <w:t>s</w:t>
      </w:r>
      <w:r w:rsidRPr="000D3568">
        <w:t>, chacune comportant des méthodes représentant les cas de test</w:t>
      </w:r>
      <w:r>
        <w:t>s</w:t>
      </w:r>
      <w:r w:rsidRPr="000D3568">
        <w:t xml:space="preserve"> à exécuter.</w:t>
      </w:r>
      <w:bookmarkEnd w:id="98"/>
      <w:bookmarkEnd w:id="99"/>
    </w:p>
    <w:p w14:paraId="55D80780" w14:textId="77777777" w:rsidR="00D876BF" w:rsidRPr="00571661" w:rsidRDefault="00D876BF" w:rsidP="00D876BF">
      <w:pPr>
        <w:pStyle w:val="Titre4"/>
        <w:numPr>
          <w:ilvl w:val="3"/>
          <w:numId w:val="1"/>
        </w:numPr>
      </w:pPr>
      <w:r w:rsidRPr="00571661">
        <w:t>Configurations particulières</w:t>
      </w:r>
    </w:p>
    <w:p w14:paraId="5BA4A2EC" w14:textId="77777777" w:rsidR="00D876BF" w:rsidRPr="00043C99" w:rsidRDefault="00D876BF" w:rsidP="0036514D">
      <w:pPr>
        <w:pStyle w:val="Paragraphedeliste"/>
        <w:ind w:left="0"/>
        <w:jc w:val="both"/>
      </w:pPr>
      <w:r>
        <w:t xml:space="preserve">Seul un périphérique capable de lancer l’application à tester est nécessaire. </w:t>
      </w:r>
    </w:p>
    <w:p w14:paraId="560B2760" w14:textId="77777777" w:rsidR="00D876BF" w:rsidRPr="00571661" w:rsidRDefault="00D876BF" w:rsidP="00D876BF">
      <w:pPr>
        <w:pStyle w:val="Titre4"/>
        <w:numPr>
          <w:ilvl w:val="3"/>
          <w:numId w:val="1"/>
        </w:numPr>
      </w:pPr>
      <w:r w:rsidRPr="00571661">
        <w:t>Planning et charge</w:t>
      </w:r>
    </w:p>
    <w:p w14:paraId="04F28072" w14:textId="0103C2C9" w:rsidR="00D876BF" w:rsidRPr="00043C99" w:rsidRDefault="00251097" w:rsidP="0036514D">
      <w:pPr>
        <w:pStyle w:val="Paragraphedeliste"/>
        <w:ind w:left="0"/>
        <w:jc w:val="both"/>
      </w:pPr>
      <w:r>
        <w:t>Les tests unitaires peuvent être écrits à la suite de la spécification de la ou des classes qu’ils testent. La charge de travail dépend de ce qui est testé</w:t>
      </w:r>
      <w:r w:rsidR="0041582D">
        <w:t>.</w:t>
      </w:r>
    </w:p>
    <w:p w14:paraId="66363E79" w14:textId="77777777" w:rsidR="00D876BF" w:rsidRPr="00571661" w:rsidRDefault="00D876BF" w:rsidP="00D876BF">
      <w:pPr>
        <w:pStyle w:val="Titre4"/>
        <w:numPr>
          <w:ilvl w:val="3"/>
          <w:numId w:val="1"/>
        </w:numPr>
      </w:pPr>
      <w:r w:rsidRPr="00571661">
        <w:t>Critère de démarrage des tests</w:t>
      </w:r>
    </w:p>
    <w:p w14:paraId="4A07967A" w14:textId="77777777" w:rsidR="00D876BF" w:rsidRPr="00043C99" w:rsidRDefault="00D876BF" w:rsidP="00D876BF">
      <w:r>
        <w:t>L’application doit être installée sur le périphérique cible.</w:t>
      </w:r>
    </w:p>
    <w:p w14:paraId="20249D17" w14:textId="77777777" w:rsidR="00D876BF" w:rsidRPr="00571661" w:rsidRDefault="00D876BF" w:rsidP="00D876BF">
      <w:pPr>
        <w:pStyle w:val="Titre4"/>
        <w:numPr>
          <w:ilvl w:val="3"/>
          <w:numId w:val="1"/>
        </w:numPr>
      </w:pPr>
      <w:r w:rsidRPr="00571661">
        <w:t>Critères de passage/échec</w:t>
      </w:r>
    </w:p>
    <w:p w14:paraId="37AB3BDF" w14:textId="2B05573A" w:rsidR="00D876BF" w:rsidRPr="00043C99" w:rsidRDefault="00E22554" w:rsidP="0036514D">
      <w:pPr>
        <w:pStyle w:val="Paragraphedeliste"/>
        <w:ind w:left="0"/>
        <w:jc w:val="both"/>
      </w:pPr>
      <w:r w:rsidRPr="008C24F6">
        <w:t>Les critères de pass</w:t>
      </w:r>
      <w:r>
        <w:t>age/échec sont définis par la comparaison entre un résultat attendu et le résultat retourné par la fonction testée</w:t>
      </w:r>
      <w:r w:rsidRPr="008C24F6">
        <w:t>.</w:t>
      </w:r>
    </w:p>
    <w:p w14:paraId="3F249C8C" w14:textId="2F3CD221" w:rsidR="00D876BF" w:rsidRPr="00043C99" w:rsidRDefault="00FD001E" w:rsidP="00D876BF">
      <w:pPr>
        <w:pStyle w:val="Titre3"/>
      </w:pPr>
      <w:r>
        <w:t>Tests d’intégration</w:t>
      </w:r>
      <w:r w:rsidR="00D876BF">
        <w:t xml:space="preserve"> UI</w:t>
      </w:r>
    </w:p>
    <w:p w14:paraId="7A968C16" w14:textId="77777777" w:rsidR="00D876BF" w:rsidRPr="00571661" w:rsidRDefault="00D876BF" w:rsidP="00D876BF">
      <w:pPr>
        <w:pStyle w:val="Titre4"/>
        <w:numPr>
          <w:ilvl w:val="3"/>
          <w:numId w:val="1"/>
        </w:numPr>
      </w:pPr>
      <w:r w:rsidRPr="00571661">
        <w:t>Objectif</w:t>
      </w:r>
    </w:p>
    <w:p w14:paraId="7C89110A" w14:textId="53E40028" w:rsidR="00D876BF" w:rsidRPr="00B07765" w:rsidRDefault="00D876BF" w:rsidP="0036514D">
      <w:pPr>
        <w:pStyle w:val="Paragraphedeliste"/>
        <w:ind w:left="0"/>
        <w:jc w:val="both"/>
      </w:pPr>
      <w:r>
        <w:t>L’objectif de ces tests est de vérifier le bon fonctionnement de la capture des événements graphiques et les conséquences qu’elles engendrent sur l’interface utilisateur. Ces tests concernent les classes chargées de l’affichage graphique</w:t>
      </w:r>
      <w:r w:rsidR="006E79BE">
        <w:t>.</w:t>
      </w:r>
    </w:p>
    <w:p w14:paraId="315F9FF3" w14:textId="77777777" w:rsidR="00D876BF" w:rsidRPr="00571661" w:rsidRDefault="00D876BF" w:rsidP="00D876BF">
      <w:pPr>
        <w:pStyle w:val="Titre4"/>
        <w:numPr>
          <w:ilvl w:val="3"/>
          <w:numId w:val="1"/>
        </w:numPr>
      </w:pPr>
      <w:r w:rsidRPr="00571661">
        <w:t>Environnement et conditions de réalisation</w:t>
      </w:r>
    </w:p>
    <w:p w14:paraId="3C87F5BC" w14:textId="04D09324" w:rsidR="00D876BF" w:rsidRPr="00B07765" w:rsidRDefault="00D876BF" w:rsidP="00D876BF">
      <w:pPr>
        <w:pStyle w:val="Paragraphedeliste"/>
        <w:ind w:left="0"/>
        <w:jc w:val="both"/>
      </w:pPr>
      <w:r>
        <w:t>Ces tests pourront être joués à n’importe quel moment du développement. Le test sera réalisé aussitôt que l’interface et les évén</w:t>
      </w:r>
      <w:r w:rsidR="006F3C88">
        <w:t>ements graphiques</w:t>
      </w:r>
      <w:r>
        <w:t xml:space="preserve">. Il sera sous la forme d’une ou plusieurs classes C# représentant les suites de tests, chacune comportant des méthodes représentant les cas de tests à exécuter. </w:t>
      </w:r>
    </w:p>
    <w:p w14:paraId="46EAF993" w14:textId="77777777" w:rsidR="00D876BF" w:rsidRPr="00571661" w:rsidRDefault="00D876BF" w:rsidP="00D876BF">
      <w:pPr>
        <w:pStyle w:val="Titre4"/>
        <w:numPr>
          <w:ilvl w:val="3"/>
          <w:numId w:val="1"/>
        </w:numPr>
      </w:pPr>
      <w:r w:rsidRPr="00571661">
        <w:t>Configurations particulières</w:t>
      </w:r>
    </w:p>
    <w:p w14:paraId="3F7552CC" w14:textId="77777777" w:rsidR="00D876BF" w:rsidRPr="00B07765" w:rsidRDefault="00D876BF" w:rsidP="00D876BF">
      <w:r>
        <w:t xml:space="preserve">Seul un périphérique capable de lancer l’application à tester est nécessaire. </w:t>
      </w:r>
    </w:p>
    <w:p w14:paraId="12F62026" w14:textId="77777777" w:rsidR="00D876BF" w:rsidRPr="00571661" w:rsidRDefault="00D876BF" w:rsidP="00D876BF">
      <w:pPr>
        <w:pStyle w:val="Titre4"/>
        <w:numPr>
          <w:ilvl w:val="3"/>
          <w:numId w:val="1"/>
        </w:numPr>
      </w:pPr>
      <w:r w:rsidRPr="00571661">
        <w:t>Planning et charge</w:t>
      </w:r>
    </w:p>
    <w:p w14:paraId="073C0296" w14:textId="6023946E" w:rsidR="00D876BF" w:rsidRPr="001C39EB" w:rsidRDefault="004E21DB" w:rsidP="00D876BF">
      <w:r>
        <w:t>Les tests d’intégration UI seront écrits à la suite de la spécification de la ou des classes qu’ils testent. La charge de travail dépend de ce qui est testé.</w:t>
      </w:r>
    </w:p>
    <w:p w14:paraId="243BF17C" w14:textId="77777777" w:rsidR="00D876BF" w:rsidRPr="00571661" w:rsidRDefault="00D876BF" w:rsidP="00D876BF">
      <w:pPr>
        <w:pStyle w:val="Titre4"/>
        <w:numPr>
          <w:ilvl w:val="3"/>
          <w:numId w:val="1"/>
        </w:numPr>
      </w:pPr>
      <w:r w:rsidRPr="00571661">
        <w:lastRenderedPageBreak/>
        <w:t>Critère de démarrage des tests</w:t>
      </w:r>
    </w:p>
    <w:p w14:paraId="2AABF658" w14:textId="77777777" w:rsidR="00D876BF" w:rsidRPr="00B07765" w:rsidRDefault="00D876BF" w:rsidP="00D876BF">
      <w:r>
        <w:t>L’application doit être installée sur le périphérique cible.</w:t>
      </w:r>
    </w:p>
    <w:p w14:paraId="22164EB5" w14:textId="77777777" w:rsidR="00D876BF" w:rsidRPr="00571661" w:rsidRDefault="00D876BF" w:rsidP="00D876BF">
      <w:pPr>
        <w:pStyle w:val="Titre4"/>
        <w:numPr>
          <w:ilvl w:val="3"/>
          <w:numId w:val="1"/>
        </w:numPr>
      </w:pPr>
      <w:r w:rsidRPr="00571661">
        <w:t>Critères de passage/échec</w:t>
      </w:r>
    </w:p>
    <w:p w14:paraId="4CD64D32" w14:textId="53F4AA9F" w:rsidR="00D876BF" w:rsidRPr="001C39EB" w:rsidRDefault="00227906" w:rsidP="0036514D">
      <w:pPr>
        <w:pStyle w:val="Paragraphedeliste"/>
        <w:ind w:left="0"/>
        <w:jc w:val="both"/>
      </w:pPr>
      <w:r w:rsidRPr="008C24F6">
        <w:t>Les critères de pass</w:t>
      </w:r>
      <w:r>
        <w:t>age/échec sont définis par la comparaison entre un résultat attendu et le résultat retourné par la fonction testée</w:t>
      </w:r>
      <w:r w:rsidRPr="008C24F6">
        <w:t>.</w:t>
      </w:r>
    </w:p>
    <w:p w14:paraId="545C5007" w14:textId="32DF454E" w:rsidR="00D876BF" w:rsidRDefault="002B777D" w:rsidP="00D876BF">
      <w:pPr>
        <w:pStyle w:val="Titre3"/>
      </w:pPr>
      <w:r>
        <w:t>Tests d’acceptation</w:t>
      </w:r>
    </w:p>
    <w:p w14:paraId="747706B7" w14:textId="77777777" w:rsidR="00D876BF" w:rsidRPr="00571661" w:rsidRDefault="00D876BF" w:rsidP="00D876BF">
      <w:pPr>
        <w:pStyle w:val="Titre4"/>
        <w:numPr>
          <w:ilvl w:val="3"/>
          <w:numId w:val="1"/>
        </w:numPr>
      </w:pPr>
      <w:r w:rsidRPr="00571661">
        <w:t>Objectif</w:t>
      </w:r>
    </w:p>
    <w:p w14:paraId="15498315" w14:textId="6EFB8DF0" w:rsidR="00D876BF" w:rsidRPr="001C39EB" w:rsidRDefault="00D876BF" w:rsidP="00D876BF">
      <w:pPr>
        <w:pStyle w:val="Paragraphedeliste"/>
        <w:ind w:left="0"/>
        <w:jc w:val="both"/>
        <w:rPr>
          <w:shd w:val="clear" w:color="auto" w:fill="FFFFFF"/>
        </w:rPr>
      </w:pPr>
      <w:r w:rsidRPr="000D3568">
        <w:t xml:space="preserve">Les tests </w:t>
      </w:r>
      <w:r w:rsidR="00295DEA">
        <w:t xml:space="preserve">d’acceptation </w:t>
      </w:r>
      <w:r w:rsidRPr="000D3568">
        <w:t xml:space="preserve">sont utilisés de manière générale afin de permettre le bon déroulement du développement de l’application. Ces tests ont pour but de vérifier la conformité de l'application développée avec le cahier des charges initial. Ils sont donc basés sur les spécifications fonctionnelles et techniques. </w:t>
      </w:r>
      <w:r w:rsidR="00295DEA">
        <w:rPr>
          <w:shd w:val="clear" w:color="auto" w:fill="FFFFFF"/>
        </w:rPr>
        <w:t>Les tests d’acceptation</w:t>
      </w:r>
      <w:r w:rsidRPr="00B07765">
        <w:rPr>
          <w:shd w:val="clear" w:color="auto" w:fill="FFFFFF"/>
        </w:rPr>
        <w:t xml:space="preserve"> auront une couver</w:t>
      </w:r>
      <w:r>
        <w:rPr>
          <w:shd w:val="clear" w:color="auto" w:fill="FFFFFF"/>
        </w:rPr>
        <w:t>ture complète de l’application.</w:t>
      </w:r>
    </w:p>
    <w:p w14:paraId="403685FC" w14:textId="77777777" w:rsidR="00D876BF" w:rsidRPr="00571661" w:rsidRDefault="00D876BF" w:rsidP="00D876BF">
      <w:pPr>
        <w:pStyle w:val="Titre4"/>
        <w:numPr>
          <w:ilvl w:val="3"/>
          <w:numId w:val="1"/>
        </w:numPr>
      </w:pPr>
      <w:r w:rsidRPr="00571661">
        <w:t>Environnement et conditions de réalisation</w:t>
      </w:r>
    </w:p>
    <w:p w14:paraId="06BEE7B9" w14:textId="5A628E01" w:rsidR="00D876BF" w:rsidRPr="00B07765" w:rsidRDefault="00D876BF" w:rsidP="0036514D">
      <w:pPr>
        <w:pStyle w:val="Paragraphedeliste"/>
        <w:ind w:left="0"/>
        <w:jc w:val="both"/>
      </w:pPr>
      <w:r w:rsidRPr="000D3568">
        <w:t>Les tests</w:t>
      </w:r>
      <w:r w:rsidR="00227906">
        <w:t xml:space="preserve"> d’acceptation</w:t>
      </w:r>
      <w:r w:rsidRPr="000D3568">
        <w:t xml:space="preserve"> seront utilisés tout au long du projet et sur </w:t>
      </w:r>
      <w:proofErr w:type="gramStart"/>
      <w:r w:rsidRPr="000D3568">
        <w:t>tou</w:t>
      </w:r>
      <w:r>
        <w:t>te</w:t>
      </w:r>
      <w:r w:rsidRPr="000D3568">
        <w:t>s</w:t>
      </w:r>
      <w:proofErr w:type="gramEnd"/>
      <w:r w:rsidRPr="000D3568">
        <w:t xml:space="preserve"> les releases. Les tests seront effectués sous Microsoft Visual Studio via la créatio</w:t>
      </w:r>
      <w:r>
        <w:t>n d’un projet de test unitaire.</w:t>
      </w:r>
    </w:p>
    <w:p w14:paraId="64CC4925" w14:textId="77777777" w:rsidR="00D876BF" w:rsidRPr="00571661" w:rsidRDefault="00D876BF" w:rsidP="00D876BF">
      <w:pPr>
        <w:pStyle w:val="Titre4"/>
        <w:numPr>
          <w:ilvl w:val="3"/>
          <w:numId w:val="1"/>
        </w:numPr>
      </w:pPr>
      <w:r w:rsidRPr="00571661">
        <w:t>Configurations particulières</w:t>
      </w:r>
    </w:p>
    <w:p w14:paraId="0C1EFF57" w14:textId="77777777" w:rsidR="00D876BF" w:rsidRPr="00B07765" w:rsidRDefault="00D876BF" w:rsidP="0036514D">
      <w:pPr>
        <w:pStyle w:val="Paragraphedeliste"/>
        <w:ind w:left="0"/>
        <w:jc w:val="both"/>
      </w:pPr>
      <w:r>
        <w:t xml:space="preserve">Seul un périphérique capable de lancer l’application à tester est nécessaire. </w:t>
      </w:r>
    </w:p>
    <w:p w14:paraId="1C36597D" w14:textId="77777777" w:rsidR="00D876BF" w:rsidRPr="00571661" w:rsidRDefault="00D876BF" w:rsidP="00D876BF">
      <w:pPr>
        <w:pStyle w:val="Titre4"/>
        <w:numPr>
          <w:ilvl w:val="3"/>
          <w:numId w:val="1"/>
        </w:numPr>
      </w:pPr>
      <w:r w:rsidRPr="00571661">
        <w:t>Planning et charge</w:t>
      </w:r>
    </w:p>
    <w:p w14:paraId="6C13E2AE" w14:textId="77777777" w:rsidR="00D876BF" w:rsidRPr="00B07765" w:rsidRDefault="00D876BF" w:rsidP="0036514D">
      <w:pPr>
        <w:pStyle w:val="Paragraphedeliste"/>
        <w:ind w:left="0"/>
        <w:jc w:val="both"/>
      </w:pPr>
      <w:r w:rsidRPr="000D3568">
        <w:t xml:space="preserve">Les tests seront effectués régulièrement afin de valider l’avancée du projet et le code préalablement effectué. Cela permettra également </w:t>
      </w:r>
      <w:r w:rsidRPr="00B07765">
        <w:rPr>
          <w:rFonts w:eastAsia="Times New Roman" w:cs="Times New Roman"/>
          <w:lang w:eastAsia="fr-FR"/>
        </w:rPr>
        <w:t xml:space="preserve">de vérifier la </w:t>
      </w:r>
      <w:r w:rsidRPr="000D3568">
        <w:t>conformité de l'application développée avec le cahier des charges initial. Ils sont donc basés sur les spécifications fonctionnelles et techniques.</w:t>
      </w:r>
    </w:p>
    <w:p w14:paraId="51EC17FC" w14:textId="77777777" w:rsidR="00D876BF" w:rsidRPr="00571661" w:rsidRDefault="00D876BF" w:rsidP="00D876BF">
      <w:pPr>
        <w:pStyle w:val="Titre4"/>
        <w:numPr>
          <w:ilvl w:val="3"/>
          <w:numId w:val="1"/>
        </w:numPr>
      </w:pPr>
      <w:r w:rsidRPr="00571661">
        <w:t>Critère de démarrage des tests</w:t>
      </w:r>
    </w:p>
    <w:p w14:paraId="6960F23D" w14:textId="77777777" w:rsidR="00D876BF" w:rsidRPr="00B07765" w:rsidRDefault="00D876BF" w:rsidP="0036514D">
      <w:pPr>
        <w:pStyle w:val="Paragraphedeliste"/>
        <w:ind w:left="0"/>
        <w:jc w:val="both"/>
      </w:pPr>
      <w:r>
        <w:t>L’application doit être installée sur le périphérique cible.</w:t>
      </w:r>
    </w:p>
    <w:p w14:paraId="473A0A3E" w14:textId="77777777" w:rsidR="00D876BF" w:rsidRPr="00571661" w:rsidRDefault="00D876BF" w:rsidP="00D876BF">
      <w:pPr>
        <w:pStyle w:val="Titre4"/>
        <w:numPr>
          <w:ilvl w:val="3"/>
          <w:numId w:val="1"/>
        </w:numPr>
      </w:pPr>
      <w:r w:rsidRPr="00571661">
        <w:t>Critères de passage/échec</w:t>
      </w:r>
    </w:p>
    <w:p w14:paraId="18A7BE93" w14:textId="77777777" w:rsidR="00D876BF" w:rsidRDefault="00D876BF" w:rsidP="00D876BF">
      <w:r w:rsidRPr="000D3568">
        <w:t>Les critères de passage/échec seront définis via les tests effectués. En effet, si la réponse retour est la même que la réponse attendu le test sera passé sinon ce sera un échec.</w:t>
      </w:r>
    </w:p>
    <w:p w14:paraId="073E11D0" w14:textId="7142B8EC" w:rsidR="00D876BF" w:rsidRDefault="00D876BF" w:rsidP="00932981">
      <w:pPr>
        <w:jc w:val="left"/>
        <w:rPr>
          <w:rFonts w:asciiTheme="majorHAnsi" w:eastAsiaTheme="majorEastAsia" w:hAnsiTheme="majorHAnsi" w:cstheme="majorBidi"/>
          <w:color w:val="2E74B5" w:themeColor="accent1" w:themeShade="BF"/>
          <w:sz w:val="32"/>
          <w:szCs w:val="32"/>
        </w:rPr>
      </w:pPr>
      <w:r>
        <w:br w:type="page"/>
      </w:r>
    </w:p>
    <w:p w14:paraId="733E0119" w14:textId="77777777" w:rsidR="00D876BF" w:rsidRDefault="00D876BF" w:rsidP="00D876BF">
      <w:pPr>
        <w:pStyle w:val="Titre1"/>
      </w:pPr>
      <w:bookmarkStart w:id="100" w:name="_Toc435303556"/>
      <w:bookmarkStart w:id="101" w:name="_Toc435280457"/>
      <w:bookmarkStart w:id="102" w:name="_Toc435366208"/>
      <w:r>
        <w:lastRenderedPageBreak/>
        <w:t>Outils</w:t>
      </w:r>
      <w:bookmarkEnd w:id="100"/>
      <w:bookmarkEnd w:id="101"/>
      <w:bookmarkEnd w:id="102"/>
    </w:p>
    <w:p w14:paraId="2CBD0030" w14:textId="77777777" w:rsidR="00D876BF" w:rsidRDefault="00D876BF" w:rsidP="00D876BF">
      <w:pPr>
        <w:pStyle w:val="Titre2"/>
      </w:pPr>
      <w:bookmarkStart w:id="103" w:name="_Toc435303557"/>
      <w:bookmarkStart w:id="104" w:name="_Toc435280458"/>
      <w:bookmarkStart w:id="105" w:name="_Toc435366209"/>
      <w:r>
        <w:t>Dépôt de tests</w:t>
      </w:r>
      <w:bookmarkEnd w:id="103"/>
      <w:bookmarkEnd w:id="104"/>
      <w:bookmarkEnd w:id="105"/>
    </w:p>
    <w:p w14:paraId="69BCFEB0" w14:textId="38DBCC04" w:rsidR="00D876BF" w:rsidRPr="004F11F5" w:rsidRDefault="00D876BF" w:rsidP="00D876BF">
      <w:r>
        <w:t>Pour réaliser ce projet, nous utilisons un dépôt SVN sur lequel il y a un répertoire par livrable. Chaque répertoire de li</w:t>
      </w:r>
      <w:r w:rsidR="00932981">
        <w:t>vrable contient un projet de test</w:t>
      </w:r>
      <w:r>
        <w:t xml:space="preserve"> dans lequel sont mis tous les tests relatifs au livrable.</w:t>
      </w:r>
    </w:p>
    <w:p w14:paraId="12838A32" w14:textId="77777777" w:rsidR="00D876BF" w:rsidRDefault="00D876BF" w:rsidP="00D876BF">
      <w:pPr>
        <w:pStyle w:val="Titre2"/>
      </w:pPr>
      <w:bookmarkStart w:id="106" w:name="_Toc435303558"/>
      <w:bookmarkStart w:id="107" w:name="_Toc435280459"/>
      <w:bookmarkStart w:id="108" w:name="_Toc435366210"/>
      <w:r>
        <w:t>Gestion de rejets/erreurs</w:t>
      </w:r>
      <w:bookmarkEnd w:id="106"/>
      <w:bookmarkEnd w:id="107"/>
      <w:bookmarkEnd w:id="108"/>
    </w:p>
    <w:p w14:paraId="5B5954FD" w14:textId="12FC66B8" w:rsidR="00D876BF" w:rsidRPr="00192325" w:rsidRDefault="00932981" w:rsidP="00D876BF">
      <w:r>
        <w:t xml:space="preserve">Nous utiliserons le </w:t>
      </w:r>
      <w:r w:rsidR="00B132C8">
        <w:t xml:space="preserve">logiciel de suivi de problèmes </w:t>
      </w:r>
      <w:hyperlink r:id="rId40" w:history="1">
        <w:proofErr w:type="spellStart"/>
        <w:r w:rsidRPr="00932981">
          <w:rPr>
            <w:rStyle w:val="Lienhypertexte"/>
          </w:rPr>
          <w:t>LeanTesting</w:t>
        </w:r>
        <w:proofErr w:type="spellEnd"/>
      </w:hyperlink>
      <w:r>
        <w:t xml:space="preserve"> </w:t>
      </w:r>
      <w:r w:rsidR="00D876BF">
        <w:t xml:space="preserve">afin de faciliter la gestion des rejets et erreurs. Cela implique que lorsque le développeur réalise un test et que celui-ci retourne une erreur, il faut le remonter sur le </w:t>
      </w:r>
      <w:r w:rsidR="00B132C8">
        <w:t xml:space="preserve">« bug </w:t>
      </w:r>
      <w:proofErr w:type="spellStart"/>
      <w:r w:rsidR="00B132C8">
        <w:t>tracker</w:t>
      </w:r>
      <w:proofErr w:type="spellEnd"/>
      <w:r w:rsidR="00B132C8">
        <w:t> »</w:t>
      </w:r>
      <w:r w:rsidR="00D876BF">
        <w:t>.</w:t>
      </w:r>
    </w:p>
    <w:p w14:paraId="0D1E49ED" w14:textId="77777777" w:rsidR="00D876BF" w:rsidRDefault="00D876BF" w:rsidP="00D876BF">
      <w:pPr>
        <w:pStyle w:val="Titre2"/>
      </w:pPr>
      <w:bookmarkStart w:id="109" w:name="_Toc435303559"/>
      <w:bookmarkStart w:id="110" w:name="_Toc435280460"/>
      <w:bookmarkStart w:id="111" w:name="_Toc435366211"/>
      <w:r>
        <w:t>Autres outils</w:t>
      </w:r>
      <w:bookmarkEnd w:id="109"/>
      <w:bookmarkEnd w:id="110"/>
      <w:bookmarkEnd w:id="111"/>
    </w:p>
    <w:p w14:paraId="5E06BEAB" w14:textId="77777777" w:rsidR="00D876BF" w:rsidRDefault="00D876BF" w:rsidP="00D876BF">
      <w:pPr>
        <w:pStyle w:val="Titre3"/>
      </w:pPr>
      <w:r>
        <w:t>Outils d’automatisation des tests</w:t>
      </w:r>
    </w:p>
    <w:p w14:paraId="43CDA174" w14:textId="77777777" w:rsidR="00D876BF" w:rsidRDefault="00D876BF" w:rsidP="00D876BF">
      <w:pPr>
        <w:pStyle w:val="Titre4"/>
        <w:numPr>
          <w:ilvl w:val="3"/>
          <w:numId w:val="1"/>
        </w:numPr>
      </w:pPr>
      <w:r>
        <w:t>Logiciel</w:t>
      </w:r>
    </w:p>
    <w:p w14:paraId="42B7B83B" w14:textId="6BB56F33" w:rsidR="00D876BF" w:rsidRDefault="00D876BF" w:rsidP="00D876BF">
      <w:r>
        <w:t>L’automatisation des tests</w:t>
      </w:r>
      <w:r w:rsidR="00932981">
        <w:t xml:space="preserve"> sous </w:t>
      </w:r>
      <w:r>
        <w:t>QT se fa</w:t>
      </w:r>
      <w:r w:rsidR="00932981">
        <w:t xml:space="preserve">it à l’aide du </w:t>
      </w:r>
      <w:proofErr w:type="spellStart"/>
      <w:r w:rsidR="00932981">
        <w:t>framework</w:t>
      </w:r>
      <w:proofErr w:type="spellEnd"/>
      <w:r w:rsidR="00932981">
        <w:t xml:space="preserve"> </w:t>
      </w:r>
      <w:hyperlink r:id="rId41" w:history="1">
        <w:proofErr w:type="spellStart"/>
        <w:r w:rsidR="00932981" w:rsidRPr="00932981">
          <w:rPr>
            <w:rStyle w:val="Lienhypertexte"/>
          </w:rPr>
          <w:t>QTest</w:t>
        </w:r>
        <w:proofErr w:type="spellEnd"/>
      </w:hyperlink>
      <w:r>
        <w:t xml:space="preserve"> qui permet notamment le lancement automatique des tests mais également fournit une liste de fonctions permettant de simuler les actions </w:t>
      </w:r>
      <w:r w:rsidR="00932981">
        <w:t xml:space="preserve">d’un </w:t>
      </w:r>
      <w:r w:rsidR="00741069">
        <w:t>utilisateur</w:t>
      </w:r>
      <w:r>
        <w:t>.</w:t>
      </w:r>
    </w:p>
    <w:p w14:paraId="1D238827" w14:textId="5B276C64" w:rsidR="00D876BF" w:rsidRPr="00234771" w:rsidRDefault="00D876BF" w:rsidP="00D876BF">
      <w:pPr>
        <w:pStyle w:val="Titre4"/>
        <w:numPr>
          <w:ilvl w:val="3"/>
          <w:numId w:val="1"/>
        </w:numPr>
      </w:pPr>
      <w:r>
        <w:t>Android</w:t>
      </w:r>
    </w:p>
    <w:p w14:paraId="772AF60A" w14:textId="31B2B529" w:rsidR="00D876BF" w:rsidRDefault="00D876BF" w:rsidP="00D876BF">
      <w:r>
        <w:t>Pour l’automatisation de test, Android Studio intègre</w:t>
      </w:r>
      <w:r w:rsidR="00C50DC1">
        <w:t xml:space="preserve"> nativement le </w:t>
      </w:r>
      <w:proofErr w:type="spellStart"/>
      <w:r w:rsidR="00C50DC1">
        <w:t>framework</w:t>
      </w:r>
      <w:proofErr w:type="spellEnd"/>
      <w:r w:rsidR="00C50DC1">
        <w:t xml:space="preserve"> </w:t>
      </w:r>
      <w:hyperlink r:id="rId42" w:history="1">
        <w:proofErr w:type="spellStart"/>
        <w:r w:rsidR="00C50DC1" w:rsidRPr="00C50DC1">
          <w:rPr>
            <w:rStyle w:val="Lienhypertexte"/>
          </w:rPr>
          <w:t>JUnit</w:t>
        </w:r>
        <w:proofErr w:type="spellEnd"/>
      </w:hyperlink>
      <w:r>
        <w:t>. Il gère le lancement automatique des tests.</w:t>
      </w:r>
    </w:p>
    <w:p w14:paraId="462DCE7A" w14:textId="316FA1D7" w:rsidR="00D876BF" w:rsidRDefault="008441AB" w:rsidP="00D876BF">
      <w:pPr>
        <w:pStyle w:val="Titre4"/>
        <w:numPr>
          <w:ilvl w:val="3"/>
          <w:numId w:val="1"/>
        </w:numPr>
      </w:pPr>
      <w:proofErr w:type="gramStart"/>
      <w:r>
        <w:t>i</w:t>
      </w:r>
      <w:r w:rsidR="00D876BF">
        <w:t>Phone</w:t>
      </w:r>
      <w:proofErr w:type="gramEnd"/>
    </w:p>
    <w:p w14:paraId="6656E713" w14:textId="30833307" w:rsidR="00D876BF" w:rsidRDefault="00074F22" w:rsidP="00D876BF">
      <w:r w:rsidRPr="00997CAC">
        <w:t>L’</w:t>
      </w:r>
      <w:r w:rsidR="005412C4">
        <w:t>IDE</w:t>
      </w:r>
      <w:r w:rsidRPr="00997CAC">
        <w:t xml:space="preserve"> </w:t>
      </w:r>
      <w:proofErr w:type="spellStart"/>
      <w:r w:rsidR="00D876BF" w:rsidRPr="009A28B9">
        <w:rPr>
          <w:i/>
        </w:rPr>
        <w:t>Xcode</w:t>
      </w:r>
      <w:proofErr w:type="spellEnd"/>
      <w:r w:rsidR="005611A3">
        <w:t xml:space="preserve"> gère</w:t>
      </w:r>
      <w:r w:rsidR="004F6E80">
        <w:t xml:space="preserve"> </w:t>
      </w:r>
      <w:r w:rsidR="008A3F87">
        <w:t>l’automatisation des tests</w:t>
      </w:r>
      <w:r w:rsidR="00D876BF">
        <w:t>.</w:t>
      </w:r>
    </w:p>
    <w:p w14:paraId="2EEBAC0E" w14:textId="77777777" w:rsidR="00D876BF" w:rsidRPr="00D72971" w:rsidRDefault="00D876BF" w:rsidP="00D876BF">
      <w:pPr>
        <w:pStyle w:val="Titre4"/>
        <w:numPr>
          <w:ilvl w:val="3"/>
          <w:numId w:val="1"/>
        </w:numPr>
      </w:pPr>
      <w:r>
        <w:t>Site internet</w:t>
      </w:r>
    </w:p>
    <w:p w14:paraId="22345AFF" w14:textId="77777777" w:rsidR="00D876BF" w:rsidRPr="0042753D" w:rsidRDefault="00D876BF" w:rsidP="00D876BF">
      <w:r>
        <w:t xml:space="preserve">Pour effectuer les tests sur le site web aussi bien sur la partir interface utilisateur que les tests en arrière-plan on utilise </w:t>
      </w:r>
      <w:proofErr w:type="spellStart"/>
      <w:r>
        <w:t>PHPunit</w:t>
      </w:r>
      <w:proofErr w:type="spellEnd"/>
      <w:r>
        <w:t xml:space="preserve"> qui lance tous les tests regroupés dans les classes des bundles du projet. Cet outil permet d’effectuer plusieurs tests unitaires possibles sur des valeurs de retour de fonction. Les tests seront automatiquement lancés par le script de mise en production.</w:t>
      </w:r>
    </w:p>
    <w:p w14:paraId="4D93AE2B" w14:textId="6D20A0E2" w:rsidR="00D876BF" w:rsidRDefault="00D876BF" w:rsidP="00D876BF">
      <w:pPr>
        <w:pStyle w:val="Titre3"/>
      </w:pPr>
      <w:r>
        <w:t>Outils pour les tests de performance</w:t>
      </w:r>
      <w:r w:rsidR="00B66D96">
        <w:t>s</w:t>
      </w:r>
    </w:p>
    <w:p w14:paraId="2C7E32FE" w14:textId="77777777" w:rsidR="00B66D96" w:rsidRPr="00B66D96" w:rsidRDefault="00B66D96" w:rsidP="00B66D96">
      <w:pPr>
        <w:pStyle w:val="Titre4"/>
        <w:numPr>
          <w:ilvl w:val="3"/>
          <w:numId w:val="1"/>
        </w:numPr>
      </w:pPr>
      <w:r>
        <w:t>Site Web</w:t>
      </w:r>
    </w:p>
    <w:p w14:paraId="00771551" w14:textId="77777777" w:rsidR="00B66D96" w:rsidRPr="00B66D96" w:rsidRDefault="00B66D96" w:rsidP="00B66D96">
      <w:proofErr w:type="spellStart"/>
      <w:r>
        <w:t>Pylot</w:t>
      </w:r>
      <w:proofErr w:type="spellEnd"/>
      <w:r>
        <w:t xml:space="preserve"> est un outil gratuit et open source pour tester les performances et l’évolutivité des services web.</w:t>
      </w:r>
    </w:p>
    <w:p w14:paraId="358D970A" w14:textId="42E9B9AF" w:rsidR="00D876BF" w:rsidRDefault="00D876BF" w:rsidP="00D876BF">
      <w:pPr>
        <w:pStyle w:val="Titre3"/>
      </w:pPr>
      <w:r>
        <w:t>Outils pour les tests d’</w:t>
      </w:r>
      <w:r w:rsidR="00B84214">
        <w:t xml:space="preserve">intégration </w:t>
      </w:r>
      <w:r>
        <w:t>UI</w:t>
      </w:r>
    </w:p>
    <w:p w14:paraId="13E8384C" w14:textId="77777777" w:rsidR="00D876BF" w:rsidRDefault="00D876BF" w:rsidP="00D876BF">
      <w:pPr>
        <w:pStyle w:val="Titre4"/>
        <w:numPr>
          <w:ilvl w:val="3"/>
          <w:numId w:val="1"/>
        </w:numPr>
      </w:pPr>
      <w:r>
        <w:t>Android</w:t>
      </w:r>
    </w:p>
    <w:p w14:paraId="4EC47108" w14:textId="72B64BD2" w:rsidR="00270418" w:rsidRDefault="00767DC3" w:rsidP="00B84214">
      <w:r>
        <w:t xml:space="preserve">Le </w:t>
      </w:r>
      <w:proofErr w:type="spellStart"/>
      <w:r>
        <w:t>framework</w:t>
      </w:r>
      <w:proofErr w:type="spellEnd"/>
      <w:r>
        <w:t xml:space="preserve"> </w:t>
      </w:r>
      <w:hyperlink r:id="rId43" w:history="1">
        <w:proofErr w:type="spellStart"/>
        <w:r w:rsidRPr="00767DC3">
          <w:rPr>
            <w:rStyle w:val="Lienhypertexte"/>
          </w:rPr>
          <w:t>Espresso</w:t>
        </w:r>
        <w:proofErr w:type="spellEnd"/>
      </w:hyperlink>
      <w:r>
        <w:t xml:space="preserve"> </w:t>
      </w:r>
      <w:r w:rsidR="00D876BF">
        <w:t>est utilisé. Il fournit une bibliothèque de fonctions permettant de simuler les actions utilisateur mais également de vérifier l’état des éléments graphiques.</w:t>
      </w:r>
    </w:p>
    <w:p w14:paraId="5687B086" w14:textId="7D5DF89D" w:rsidR="008441AB" w:rsidRDefault="008441AB" w:rsidP="008441AB">
      <w:pPr>
        <w:pStyle w:val="Titre4"/>
      </w:pPr>
      <w:proofErr w:type="gramStart"/>
      <w:r>
        <w:t>iPhone</w:t>
      </w:r>
      <w:proofErr w:type="gramEnd"/>
    </w:p>
    <w:p w14:paraId="1917A4B6" w14:textId="4C7ACE88" w:rsidR="008441AB" w:rsidRPr="008441AB" w:rsidRDefault="0062533C" w:rsidP="008441AB">
      <w:r>
        <w:t xml:space="preserve">C’est le </w:t>
      </w:r>
      <w:proofErr w:type="spellStart"/>
      <w:r>
        <w:t>framework</w:t>
      </w:r>
      <w:proofErr w:type="spellEnd"/>
      <w:r>
        <w:t xml:space="preserve"> KIF qui sera </w:t>
      </w:r>
      <w:r w:rsidR="00E31BF8">
        <w:t>utilisé</w:t>
      </w:r>
      <w:r>
        <w:t xml:space="preserve"> pour l’automatisation des tests d’intégration UI</w:t>
      </w:r>
      <w:r w:rsidR="003C1DD4">
        <w:t>.</w:t>
      </w:r>
    </w:p>
    <w:sectPr w:rsidR="008441AB" w:rsidRPr="008441AB" w:rsidSect="00270418">
      <w:headerReference w:type="default" r:id="rId44"/>
      <w:footerReference w:type="default" r:id="rId45"/>
      <w:headerReference w:type="first" r:id="rId46"/>
      <w:footerReference w:type="first" r:id="rId4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59DEE0" w14:textId="77777777" w:rsidR="001A2E39" w:rsidRDefault="001A2E39" w:rsidP="00147043">
      <w:pPr>
        <w:spacing w:after="0" w:line="240" w:lineRule="auto"/>
      </w:pPr>
      <w:r>
        <w:separator/>
      </w:r>
    </w:p>
  </w:endnote>
  <w:endnote w:type="continuationSeparator" w:id="0">
    <w:p w14:paraId="39D43B81" w14:textId="77777777" w:rsidR="001A2E39" w:rsidRDefault="001A2E39" w:rsidP="00147043">
      <w:pPr>
        <w:spacing w:after="0" w:line="240" w:lineRule="auto"/>
      </w:pPr>
      <w:r>
        <w:continuationSeparator/>
      </w:r>
    </w:p>
  </w:endnote>
  <w:endnote w:type="continuationNotice" w:id="1">
    <w:p w14:paraId="59FD4721" w14:textId="77777777" w:rsidR="001A2E39" w:rsidRDefault="001A2E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E6F5" w14:textId="77777777" w:rsidR="00717A8D" w:rsidRDefault="00717A8D" w:rsidP="00B13AA6">
    <w:pPr>
      <w:tabs>
        <w:tab w:val="center" w:pos="4550"/>
        <w:tab w:val="left" w:pos="5818"/>
      </w:tabs>
      <w:ind w:right="740"/>
      <w:rPr>
        <w:color w:val="222A35" w:themeColor="text2" w:themeShade="80"/>
        <w:sz w:val="24"/>
        <w:szCs w:val="24"/>
      </w:rPr>
    </w:pPr>
  </w:p>
  <w:p w14:paraId="388E2450" w14:textId="77777777" w:rsidR="00717A8D" w:rsidRDefault="00717A8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1CEFA" w14:textId="55C2D745" w:rsidR="00717A8D" w:rsidRPr="00A92C3B" w:rsidRDefault="00717A8D" w:rsidP="00A92C3B">
    <w:pPr>
      <w:pStyle w:val="Pieddepage"/>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Pr>
        <w:noProof/>
        <w:color w:val="8496B0" w:themeColor="text2" w:themeTint="99"/>
        <w:spacing w:val="60"/>
        <w:sz w:val="24"/>
        <w:szCs w:val="24"/>
      </w:rPr>
      <w:t>2017_TS_musicsheetwriter.docx</w:t>
    </w:r>
    <w:r>
      <w:rPr>
        <w:color w:val="8496B0" w:themeColor="text2" w:themeTint="99"/>
        <w:spacing w:val="60"/>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4E44B" w14:textId="519F6F94" w:rsidR="00717A8D" w:rsidRDefault="00717A8D" w:rsidP="00AE09C2">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Pr>
        <w:noProof/>
        <w:color w:val="8496B0" w:themeColor="text2" w:themeTint="99"/>
        <w:spacing w:val="60"/>
        <w:sz w:val="24"/>
        <w:szCs w:val="24"/>
      </w:rPr>
      <w:t>2017_TS_musicsheetwriter.docx</w:t>
    </w:r>
    <w:r>
      <w:rPr>
        <w:color w:val="8496B0" w:themeColor="text2" w:themeTint="99"/>
        <w:spacing w:val="60"/>
        <w:sz w:val="24"/>
        <w:szCs w:val="24"/>
      </w:rPr>
      <w:fldChar w:fldCharType="end"/>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9403B">
      <w:rPr>
        <w:noProof/>
        <w:color w:val="323E4F" w:themeColor="text2" w:themeShade="BF"/>
        <w:sz w:val="24"/>
        <w:szCs w:val="24"/>
      </w:rPr>
      <w:t>21</w:t>
    </w:r>
    <w:r>
      <w:rPr>
        <w:color w:val="323E4F" w:themeColor="text2" w:themeShade="BF"/>
        <w:sz w:val="24"/>
        <w:szCs w:val="24"/>
      </w:rPr>
      <w:fldChar w:fldCharType="end"/>
    </w:r>
  </w:p>
  <w:p w14:paraId="4826DFD8" w14:textId="77777777" w:rsidR="00717A8D" w:rsidRDefault="00717A8D">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1E475" w14:textId="77777777" w:rsidR="00717A8D" w:rsidRDefault="00717A8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4A6C2F" w14:textId="77777777" w:rsidR="001A2E39" w:rsidRDefault="001A2E39" w:rsidP="00147043">
      <w:pPr>
        <w:spacing w:after="0" w:line="240" w:lineRule="auto"/>
      </w:pPr>
      <w:r>
        <w:separator/>
      </w:r>
    </w:p>
  </w:footnote>
  <w:footnote w:type="continuationSeparator" w:id="0">
    <w:p w14:paraId="651D6261" w14:textId="77777777" w:rsidR="001A2E39" w:rsidRDefault="001A2E39" w:rsidP="00147043">
      <w:pPr>
        <w:spacing w:after="0" w:line="240" w:lineRule="auto"/>
      </w:pPr>
      <w:r>
        <w:continuationSeparator/>
      </w:r>
    </w:p>
  </w:footnote>
  <w:footnote w:type="continuationNotice" w:id="1">
    <w:p w14:paraId="3AE3DA20" w14:textId="77777777" w:rsidR="001A2E39" w:rsidRDefault="001A2E3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1057" w:type="dxa"/>
      <w:jc w:val="center"/>
      <w:tblLook w:val="04A0" w:firstRow="1" w:lastRow="0" w:firstColumn="1" w:lastColumn="0" w:noHBand="0" w:noVBand="1"/>
    </w:tblPr>
    <w:tblGrid>
      <w:gridCol w:w="2269"/>
      <w:gridCol w:w="2126"/>
      <w:gridCol w:w="3710"/>
      <w:gridCol w:w="2952"/>
    </w:tblGrid>
    <w:tr w:rsidR="00717A8D" w14:paraId="702D0E8E" w14:textId="77777777" w:rsidTr="00AE09C2">
      <w:trPr>
        <w:jc w:val="center"/>
      </w:trPr>
      <w:tc>
        <w:tcPr>
          <w:tcW w:w="2269" w:type="dxa"/>
          <w:vMerge w:val="restart"/>
          <w:tcBorders>
            <w:top w:val="single" w:sz="4" w:space="0" w:color="auto"/>
            <w:left w:val="single" w:sz="4" w:space="0" w:color="auto"/>
            <w:right w:val="single" w:sz="4" w:space="0" w:color="auto"/>
          </w:tcBorders>
        </w:tcPr>
        <w:p w14:paraId="4AE7C5E4" w14:textId="77777777" w:rsidR="00717A8D" w:rsidRPr="00E92B0C" w:rsidRDefault="00717A8D" w:rsidP="00991748">
          <w:pPr>
            <w:pStyle w:val="En-tte"/>
            <w:tabs>
              <w:tab w:val="left" w:pos="510"/>
            </w:tabs>
          </w:pPr>
          <w:r w:rsidRPr="00E92B0C">
            <w:rPr>
              <w:noProof/>
              <w:lang w:eastAsia="fr-FR"/>
            </w:rPr>
            <w:drawing>
              <wp:anchor distT="0" distB="0" distL="114300" distR="114300" simplePos="0" relativeHeight="251683840" behindDoc="0" locked="0" layoutInCell="1" allowOverlap="1" wp14:anchorId="67890672" wp14:editId="0EC932C3">
                <wp:simplePos x="0" y="0"/>
                <wp:positionH relativeFrom="column">
                  <wp:posOffset>420370</wp:posOffset>
                </wp:positionH>
                <wp:positionV relativeFrom="paragraph">
                  <wp:posOffset>44450</wp:posOffset>
                </wp:positionV>
                <wp:extent cx="619922" cy="640080"/>
                <wp:effectExtent l="0" t="0" r="889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40080"/>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389FA0FB" w14:textId="77777777" w:rsidR="00717A8D" w:rsidRDefault="00717A8D" w:rsidP="00991748">
          <w:pPr>
            <w:pStyle w:val="En-tte"/>
            <w:tabs>
              <w:tab w:val="left" w:pos="510"/>
            </w:tabs>
          </w:pPr>
          <w:r>
            <w:t>Date de publication</w:t>
          </w:r>
        </w:p>
      </w:tc>
      <w:tc>
        <w:tcPr>
          <w:tcW w:w="3710" w:type="dxa"/>
          <w:tcBorders>
            <w:right w:val="single" w:sz="4" w:space="0" w:color="auto"/>
          </w:tcBorders>
        </w:tcPr>
        <w:p w14:paraId="5EEF9F43" w14:textId="1E4E7328" w:rsidR="00717A8D" w:rsidRDefault="001A2E39" w:rsidP="00991748">
          <w:pPr>
            <w:pStyle w:val="En-tte"/>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5-11-17T00:00:00Z">
                <w:dateFormat w:val="dd/MM/yyyy"/>
                <w:lid w:val="fr-FR"/>
                <w:storeMappedDataAs w:val="dateTime"/>
                <w:calendar w:val="gregorian"/>
              </w:date>
            </w:sdtPr>
            <w:sdtEndPr/>
            <w:sdtContent>
              <w:r w:rsidR="00717A8D">
                <w:t>17/11/2015</w:t>
              </w:r>
            </w:sdtContent>
          </w:sdt>
        </w:p>
      </w:tc>
      <w:tc>
        <w:tcPr>
          <w:tcW w:w="2952" w:type="dxa"/>
          <w:vMerge w:val="restart"/>
          <w:tcBorders>
            <w:top w:val="single" w:sz="4" w:space="0" w:color="auto"/>
            <w:left w:val="single" w:sz="4" w:space="0" w:color="auto"/>
            <w:right w:val="single" w:sz="4" w:space="0" w:color="auto"/>
          </w:tcBorders>
        </w:tcPr>
        <w:p w14:paraId="29BDC4A1" w14:textId="77777777" w:rsidR="00717A8D" w:rsidRDefault="00717A8D" w:rsidP="00991748">
          <w:pPr>
            <w:pStyle w:val="En-tte"/>
            <w:tabs>
              <w:tab w:val="left" w:pos="510"/>
            </w:tabs>
          </w:pPr>
          <w:r w:rsidRPr="006E66E2">
            <w:rPr>
              <w:i/>
              <w:noProof/>
              <w:lang w:eastAsia="fr-FR"/>
            </w:rPr>
            <w:drawing>
              <wp:anchor distT="0" distB="0" distL="114300" distR="114300" simplePos="0" relativeHeight="251682816" behindDoc="0" locked="0" layoutInCell="1" allowOverlap="1" wp14:anchorId="57AD132B" wp14:editId="25C53888">
                <wp:simplePos x="0" y="0"/>
                <wp:positionH relativeFrom="column">
                  <wp:posOffset>478155</wp:posOffset>
                </wp:positionH>
                <wp:positionV relativeFrom="paragraph">
                  <wp:posOffset>130175</wp:posOffset>
                </wp:positionV>
                <wp:extent cx="914400" cy="461645"/>
                <wp:effectExtent l="0" t="0" r="0" b="0"/>
                <wp:wrapNone/>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717A8D" w14:paraId="19830C9B" w14:textId="77777777" w:rsidTr="00AE09C2">
      <w:trPr>
        <w:trHeight w:val="270"/>
        <w:jc w:val="center"/>
      </w:trPr>
      <w:tc>
        <w:tcPr>
          <w:tcW w:w="2269" w:type="dxa"/>
          <w:vMerge/>
          <w:tcBorders>
            <w:left w:val="single" w:sz="4" w:space="0" w:color="auto"/>
            <w:right w:val="single" w:sz="4" w:space="0" w:color="auto"/>
          </w:tcBorders>
        </w:tcPr>
        <w:p w14:paraId="0B945506" w14:textId="77777777" w:rsidR="00717A8D" w:rsidRPr="00E92B0C" w:rsidRDefault="00717A8D" w:rsidP="00991748">
          <w:pPr>
            <w:pStyle w:val="En-tte"/>
            <w:tabs>
              <w:tab w:val="left" w:pos="510"/>
            </w:tabs>
          </w:pPr>
        </w:p>
      </w:tc>
      <w:tc>
        <w:tcPr>
          <w:tcW w:w="5836" w:type="dxa"/>
          <w:gridSpan w:val="2"/>
          <w:tcBorders>
            <w:left w:val="single" w:sz="4" w:space="0" w:color="auto"/>
            <w:right w:val="single" w:sz="4" w:space="0" w:color="auto"/>
          </w:tcBorders>
        </w:tcPr>
        <w:p w14:paraId="548E8F56" w14:textId="77777777" w:rsidR="00717A8D" w:rsidRPr="00991748" w:rsidRDefault="00717A8D" w:rsidP="00991748">
          <w:pPr>
            <w:jc w:val="right"/>
            <w:rPr>
              <w:lang w:val="en-GB"/>
            </w:rPr>
          </w:pPr>
        </w:p>
      </w:tc>
      <w:tc>
        <w:tcPr>
          <w:tcW w:w="2952" w:type="dxa"/>
          <w:vMerge/>
          <w:tcBorders>
            <w:left w:val="single" w:sz="4" w:space="0" w:color="auto"/>
            <w:right w:val="single" w:sz="4" w:space="0" w:color="auto"/>
          </w:tcBorders>
        </w:tcPr>
        <w:p w14:paraId="7C1DAD01" w14:textId="77777777" w:rsidR="00717A8D" w:rsidRDefault="00717A8D" w:rsidP="00ED47FA"/>
      </w:tc>
    </w:tr>
    <w:tr w:rsidR="00717A8D" w:rsidRPr="000B5889" w14:paraId="71015B54" w14:textId="77777777" w:rsidTr="00AE09C2">
      <w:trPr>
        <w:trHeight w:val="270"/>
        <w:jc w:val="center"/>
      </w:trPr>
      <w:tc>
        <w:tcPr>
          <w:tcW w:w="2269" w:type="dxa"/>
          <w:vMerge/>
          <w:tcBorders>
            <w:left w:val="single" w:sz="4" w:space="0" w:color="auto"/>
            <w:right w:val="single" w:sz="4" w:space="0" w:color="auto"/>
          </w:tcBorders>
        </w:tcPr>
        <w:p w14:paraId="538758EB" w14:textId="77777777" w:rsidR="00717A8D" w:rsidRPr="00E92B0C" w:rsidRDefault="00717A8D" w:rsidP="000B5889">
          <w:pPr>
            <w:pStyle w:val="En-tte"/>
            <w:tabs>
              <w:tab w:val="left" w:pos="510"/>
            </w:tabs>
          </w:pPr>
        </w:p>
      </w:tc>
      <w:tc>
        <w:tcPr>
          <w:tcW w:w="2126" w:type="dxa"/>
          <w:tcBorders>
            <w:left w:val="single" w:sz="4" w:space="0" w:color="auto"/>
            <w:right w:val="single" w:sz="4" w:space="0" w:color="auto"/>
          </w:tcBorders>
        </w:tcPr>
        <w:p w14:paraId="0A6B1B92" w14:textId="77777777" w:rsidR="00717A8D" w:rsidRDefault="00717A8D" w:rsidP="000B5889">
          <w:pPr>
            <w:pStyle w:val="En-tte"/>
            <w:tabs>
              <w:tab w:val="left" w:pos="510"/>
            </w:tabs>
          </w:pPr>
          <w:r>
            <w:t>Nom du projet</w:t>
          </w:r>
        </w:p>
      </w:tc>
      <w:tc>
        <w:tcPr>
          <w:tcW w:w="3710" w:type="dxa"/>
          <w:tcBorders>
            <w:left w:val="single" w:sz="4" w:space="0" w:color="auto"/>
            <w:right w:val="single" w:sz="4" w:space="0" w:color="auto"/>
          </w:tcBorders>
        </w:tcPr>
        <w:p w14:paraId="4A0D6E9B" w14:textId="77777777" w:rsidR="00717A8D" w:rsidRDefault="001A2E39" w:rsidP="000B5889">
          <w:pPr>
            <w:pStyle w:val="En-tte"/>
            <w:tabs>
              <w:tab w:val="left" w:pos="510"/>
            </w:tabs>
          </w:pPr>
          <w:sdt>
            <w:sdtPr>
              <w:rPr>
                <w:rStyle w:val="lev"/>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717A8D" w:rsidRPr="00FA513D">
                <w:rPr>
                  <w:rStyle w:val="lev"/>
                </w:rPr>
                <w:t xml:space="preserve">Music </w:t>
              </w:r>
              <w:proofErr w:type="spellStart"/>
              <w:r w:rsidR="00717A8D" w:rsidRPr="00FA513D">
                <w:rPr>
                  <w:rStyle w:val="lev"/>
                </w:rPr>
                <w:t>Sheet</w:t>
              </w:r>
              <w:proofErr w:type="spellEnd"/>
              <w:r w:rsidR="00717A8D" w:rsidRPr="00FA513D">
                <w:rPr>
                  <w:rStyle w:val="lev"/>
                </w:rPr>
                <w:t xml:space="preserve"> </w:t>
              </w:r>
              <w:proofErr w:type="spellStart"/>
              <w:r w:rsidR="00717A8D" w:rsidRPr="00FA513D">
                <w:rPr>
                  <w:rStyle w:val="lev"/>
                </w:rPr>
                <w:t>Writer</w:t>
              </w:r>
              <w:proofErr w:type="spellEnd"/>
            </w:sdtContent>
          </w:sdt>
        </w:p>
      </w:tc>
      <w:tc>
        <w:tcPr>
          <w:tcW w:w="2952" w:type="dxa"/>
          <w:vMerge/>
          <w:tcBorders>
            <w:left w:val="single" w:sz="4" w:space="0" w:color="auto"/>
            <w:right w:val="single" w:sz="4" w:space="0" w:color="auto"/>
          </w:tcBorders>
        </w:tcPr>
        <w:p w14:paraId="0058FD7D" w14:textId="77777777" w:rsidR="00717A8D" w:rsidRPr="000B5889" w:rsidRDefault="00717A8D" w:rsidP="000B5889">
          <w:pPr>
            <w:rPr>
              <w:lang w:val="en-US"/>
            </w:rPr>
          </w:pPr>
        </w:p>
      </w:tc>
    </w:tr>
    <w:tr w:rsidR="00717A8D" w14:paraId="530B32C9" w14:textId="77777777" w:rsidTr="00AE09C2">
      <w:trPr>
        <w:jc w:val="center"/>
      </w:trPr>
      <w:tc>
        <w:tcPr>
          <w:tcW w:w="2269" w:type="dxa"/>
          <w:vMerge/>
          <w:tcBorders>
            <w:left w:val="single" w:sz="4" w:space="0" w:color="auto"/>
            <w:bottom w:val="nil"/>
            <w:right w:val="single" w:sz="4" w:space="0" w:color="auto"/>
          </w:tcBorders>
        </w:tcPr>
        <w:p w14:paraId="5C19AB30" w14:textId="77777777" w:rsidR="00717A8D" w:rsidRPr="000B5889" w:rsidRDefault="00717A8D" w:rsidP="000B5889">
          <w:pPr>
            <w:pStyle w:val="En-tte"/>
            <w:tabs>
              <w:tab w:val="left" w:pos="510"/>
            </w:tabs>
            <w:rPr>
              <w:lang w:val="en-US"/>
            </w:rPr>
          </w:pPr>
        </w:p>
      </w:tc>
      <w:tc>
        <w:tcPr>
          <w:tcW w:w="2126" w:type="dxa"/>
          <w:tcBorders>
            <w:left w:val="single" w:sz="4" w:space="0" w:color="auto"/>
          </w:tcBorders>
        </w:tcPr>
        <w:p w14:paraId="5FC93A76" w14:textId="77777777" w:rsidR="00717A8D" w:rsidRDefault="00717A8D" w:rsidP="000B5889">
          <w:pPr>
            <w:pStyle w:val="En-tte"/>
            <w:tabs>
              <w:tab w:val="left" w:pos="510"/>
            </w:tabs>
          </w:pPr>
          <w:r>
            <w:t>Objet du document</w:t>
          </w:r>
        </w:p>
      </w:tc>
      <w:tc>
        <w:tcPr>
          <w:tcW w:w="3710" w:type="dxa"/>
          <w:tcBorders>
            <w:right w:val="single" w:sz="4" w:space="0" w:color="auto"/>
          </w:tcBorders>
        </w:tcPr>
        <w:p w14:paraId="45D49B88" w14:textId="2588FA6D" w:rsidR="00717A8D" w:rsidRPr="000D7472" w:rsidRDefault="001A2E39" w:rsidP="000B5889">
          <w:pPr>
            <w:pStyle w:val="En-tte"/>
            <w:tabs>
              <w:tab w:val="left" w:pos="510"/>
            </w:tabs>
            <w:rPr>
              <w:i/>
            </w:rPr>
          </w:pPr>
          <w:sdt>
            <w:sdtPr>
              <w:rPr>
                <w:rStyle w:val="Accentuation"/>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717A8D">
                <w:rPr>
                  <w:rStyle w:val="Accentuation"/>
                  <w:i w:val="0"/>
                </w:rPr>
                <w:t>Stratégie de Test</w:t>
              </w:r>
            </w:sdtContent>
          </w:sdt>
        </w:p>
      </w:tc>
      <w:tc>
        <w:tcPr>
          <w:tcW w:w="2952" w:type="dxa"/>
          <w:vMerge/>
          <w:tcBorders>
            <w:left w:val="single" w:sz="4" w:space="0" w:color="auto"/>
            <w:bottom w:val="nil"/>
            <w:right w:val="single" w:sz="4" w:space="0" w:color="auto"/>
          </w:tcBorders>
        </w:tcPr>
        <w:p w14:paraId="085F8202" w14:textId="77777777" w:rsidR="00717A8D" w:rsidRDefault="00717A8D" w:rsidP="000B5889">
          <w:pPr>
            <w:pStyle w:val="En-tte"/>
            <w:tabs>
              <w:tab w:val="left" w:pos="510"/>
            </w:tabs>
          </w:pPr>
        </w:p>
      </w:tc>
    </w:tr>
    <w:tr w:rsidR="00717A8D" w14:paraId="1DD7FB31" w14:textId="77777777" w:rsidTr="00AE09C2">
      <w:trPr>
        <w:jc w:val="center"/>
      </w:trPr>
      <w:sdt>
        <w:sdtPr>
          <w:rPr>
            <w:lang w:val="en-GB"/>
          </w:rPr>
          <w:alias w:val="Company"/>
          <w:tag w:val=""/>
          <w:id w:val="1837500267"/>
          <w:placeholder>
            <w:docPart w:val="44B20CB2A4D54E3CA4A05F5595764118"/>
          </w:placeholder>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6FA81B5D" w14:textId="77777777" w:rsidR="00717A8D" w:rsidRPr="00E92B0C" w:rsidRDefault="00717A8D" w:rsidP="000B5889">
              <w:pPr>
                <w:pStyle w:val="Sous-titre"/>
              </w:pPr>
              <w:r w:rsidRPr="00E92B0C">
                <w:t xml:space="preserve">Music </w:t>
              </w:r>
              <w:proofErr w:type="spellStart"/>
              <w:r w:rsidRPr="00E92B0C">
                <w:t>Sheet</w:t>
              </w:r>
              <w:proofErr w:type="spellEnd"/>
              <w:r w:rsidRPr="00E92B0C">
                <w:t xml:space="preserve"> </w:t>
              </w:r>
              <w:proofErr w:type="spellStart"/>
              <w:r w:rsidRPr="00E92B0C">
                <w:t>Write</w:t>
              </w:r>
              <w:proofErr w:type="spellEnd"/>
              <w:r w:rsidRPr="00E92B0C">
                <w:t>r</w:t>
              </w:r>
            </w:p>
          </w:tc>
        </w:sdtContent>
      </w:sdt>
      <w:tc>
        <w:tcPr>
          <w:tcW w:w="2126" w:type="dxa"/>
          <w:tcBorders>
            <w:left w:val="single" w:sz="4" w:space="0" w:color="auto"/>
          </w:tcBorders>
        </w:tcPr>
        <w:p w14:paraId="1F2EB087" w14:textId="77777777" w:rsidR="00717A8D" w:rsidRDefault="00717A8D" w:rsidP="000B5889">
          <w:pPr>
            <w:pStyle w:val="En-tte"/>
            <w:tabs>
              <w:tab w:val="left" w:pos="510"/>
            </w:tabs>
          </w:pPr>
          <w:r>
            <w:t>Nom du chapitre</w:t>
          </w:r>
        </w:p>
      </w:tc>
      <w:tc>
        <w:tcPr>
          <w:tcW w:w="3710" w:type="dxa"/>
          <w:tcBorders>
            <w:right w:val="single" w:sz="4" w:space="0" w:color="auto"/>
          </w:tcBorders>
        </w:tcPr>
        <w:p w14:paraId="5D36FAB1" w14:textId="2D865F94" w:rsidR="00717A8D" w:rsidRPr="000D7472" w:rsidRDefault="00717A8D" w:rsidP="000B5889">
          <w:pPr>
            <w:pStyle w:val="En-tte"/>
            <w:tabs>
              <w:tab w:val="left" w:pos="510"/>
            </w:tabs>
            <w:rPr>
              <w:i/>
            </w:rPr>
          </w:pPr>
          <w:r w:rsidRPr="000D7472">
            <w:rPr>
              <w:i/>
            </w:rPr>
            <w:fldChar w:fldCharType="begin"/>
          </w:r>
          <w:r w:rsidRPr="000D7472">
            <w:rPr>
              <w:i/>
            </w:rPr>
            <w:instrText xml:space="preserve"> STYLEREF  "Heading 1 (out of Table of content)"  \* MERGEFORMAT </w:instrText>
          </w:r>
          <w:r w:rsidRPr="000D7472">
            <w:rPr>
              <w:i/>
            </w:rPr>
            <w:fldChar w:fldCharType="separate"/>
          </w:r>
          <w:r w:rsidR="0039403B">
            <w:rPr>
              <w:i/>
              <w:noProof/>
            </w:rPr>
            <w:t>Liste des Tableaux</w:t>
          </w:r>
          <w:r w:rsidRPr="000D7472">
            <w:rPr>
              <w:i/>
            </w:rPr>
            <w:fldChar w:fldCharType="end"/>
          </w:r>
        </w:p>
      </w:tc>
      <w:sdt>
        <w:sdtPr>
          <w:rPr>
            <w:lang w:val="en-GB"/>
          </w:rPr>
          <w:alias w:val="Category"/>
          <w:tag w:val=""/>
          <w:id w:val="-2082825586"/>
          <w:placeholder>
            <w:docPart w:val="A27403D3CD7148CC9E94147B01C70E5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213C355D" w14:textId="77777777" w:rsidR="00717A8D" w:rsidRDefault="00717A8D" w:rsidP="000B5889">
              <w:pPr>
                <w:pStyle w:val="Sous-titre"/>
                <w:jc w:val="right"/>
              </w:pPr>
              <w:proofErr w:type="spellStart"/>
              <w:r w:rsidRPr="00991748">
                <w:rPr>
                  <w:lang w:val="en-GB"/>
                </w:rPr>
                <w:t>Epitech</w:t>
              </w:r>
              <w:proofErr w:type="spellEnd"/>
              <w:r w:rsidRPr="00991748">
                <w:rPr>
                  <w:lang w:val="en-GB"/>
                </w:rPr>
                <w:t xml:space="preserve"> Innovative Project</w:t>
              </w:r>
            </w:p>
          </w:tc>
        </w:sdtContent>
      </w:sdt>
    </w:tr>
  </w:tbl>
  <w:p w14:paraId="01CC4871" w14:textId="77777777" w:rsidR="00717A8D" w:rsidRPr="00991748" w:rsidRDefault="00717A8D" w:rsidP="00991748">
    <w:pPr>
      <w:pStyle w:val="En-tte"/>
      <w:tabs>
        <w:tab w:val="left" w:pos="51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C6E7C" w14:textId="77777777" w:rsidR="00717A8D" w:rsidRDefault="00717A8D" w:rsidP="00BD4445">
    <w:pPr>
      <w:pStyle w:val="En-tte"/>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6569D" w14:textId="77777777" w:rsidR="00717A8D" w:rsidRPr="005B53B8" w:rsidRDefault="00717A8D" w:rsidP="005B53B8">
    <w:pPr>
      <w:pStyle w:val="En-tte"/>
      <w:rPr>
        <w:rStyle w:val="Accentuation"/>
        <w:i w:val="0"/>
        <w:iCs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1057" w:type="dxa"/>
      <w:jc w:val="center"/>
      <w:tblLook w:val="04A0" w:firstRow="1" w:lastRow="0" w:firstColumn="1" w:lastColumn="0" w:noHBand="0" w:noVBand="1"/>
    </w:tblPr>
    <w:tblGrid>
      <w:gridCol w:w="2269"/>
      <w:gridCol w:w="2126"/>
      <w:gridCol w:w="3710"/>
      <w:gridCol w:w="2952"/>
    </w:tblGrid>
    <w:tr w:rsidR="00717A8D" w14:paraId="1185DB19" w14:textId="77777777" w:rsidTr="00AE09C2">
      <w:trPr>
        <w:jc w:val="center"/>
      </w:trPr>
      <w:tc>
        <w:tcPr>
          <w:tcW w:w="2269" w:type="dxa"/>
          <w:vMerge w:val="restart"/>
          <w:tcBorders>
            <w:top w:val="single" w:sz="4" w:space="0" w:color="auto"/>
            <w:left w:val="single" w:sz="4" w:space="0" w:color="auto"/>
            <w:right w:val="single" w:sz="4" w:space="0" w:color="auto"/>
          </w:tcBorders>
        </w:tcPr>
        <w:p w14:paraId="3D07F183" w14:textId="77777777" w:rsidR="00717A8D" w:rsidRPr="00E92B0C" w:rsidRDefault="00717A8D" w:rsidP="00991748">
          <w:pPr>
            <w:pStyle w:val="En-tte"/>
            <w:tabs>
              <w:tab w:val="left" w:pos="510"/>
            </w:tabs>
          </w:pPr>
          <w:r w:rsidRPr="00E92B0C">
            <w:rPr>
              <w:noProof/>
              <w:lang w:eastAsia="fr-FR"/>
            </w:rPr>
            <w:drawing>
              <wp:anchor distT="0" distB="0" distL="114300" distR="114300" simplePos="0" relativeHeight="251686912" behindDoc="0" locked="0" layoutInCell="1" allowOverlap="1" wp14:anchorId="1A168011" wp14:editId="6C3BCAAA">
                <wp:simplePos x="0" y="0"/>
                <wp:positionH relativeFrom="column">
                  <wp:posOffset>420370</wp:posOffset>
                </wp:positionH>
                <wp:positionV relativeFrom="paragraph">
                  <wp:posOffset>44450</wp:posOffset>
                </wp:positionV>
                <wp:extent cx="619922" cy="640080"/>
                <wp:effectExtent l="0" t="0" r="8890" b="76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40080"/>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74C8F2D9" w14:textId="77777777" w:rsidR="00717A8D" w:rsidRDefault="00717A8D" w:rsidP="00991748">
          <w:pPr>
            <w:pStyle w:val="En-tte"/>
            <w:tabs>
              <w:tab w:val="left" w:pos="510"/>
            </w:tabs>
          </w:pPr>
          <w:r>
            <w:t>Date de publication</w:t>
          </w:r>
        </w:p>
      </w:tc>
      <w:tc>
        <w:tcPr>
          <w:tcW w:w="3710" w:type="dxa"/>
          <w:tcBorders>
            <w:right w:val="single" w:sz="4" w:space="0" w:color="auto"/>
          </w:tcBorders>
        </w:tcPr>
        <w:p w14:paraId="5C195AE1" w14:textId="3C7DBF7C" w:rsidR="00717A8D" w:rsidRDefault="001A2E39" w:rsidP="00991748">
          <w:pPr>
            <w:pStyle w:val="En-tte"/>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5-11-17T00:00:00Z">
                <w:dateFormat w:val="dd/MM/yyyy"/>
                <w:lid w:val="fr-FR"/>
                <w:storeMappedDataAs w:val="dateTime"/>
                <w:calendar w:val="gregorian"/>
              </w:date>
            </w:sdtPr>
            <w:sdtEndPr/>
            <w:sdtContent>
              <w:r w:rsidR="00717A8D">
                <w:t>17/11/2015</w:t>
              </w:r>
            </w:sdtContent>
          </w:sdt>
        </w:p>
      </w:tc>
      <w:tc>
        <w:tcPr>
          <w:tcW w:w="2952" w:type="dxa"/>
          <w:vMerge w:val="restart"/>
          <w:tcBorders>
            <w:top w:val="single" w:sz="4" w:space="0" w:color="auto"/>
            <w:left w:val="single" w:sz="4" w:space="0" w:color="auto"/>
            <w:right w:val="single" w:sz="4" w:space="0" w:color="auto"/>
          </w:tcBorders>
        </w:tcPr>
        <w:p w14:paraId="53C040E1" w14:textId="77777777" w:rsidR="00717A8D" w:rsidRDefault="00717A8D" w:rsidP="00991748">
          <w:pPr>
            <w:pStyle w:val="En-tte"/>
            <w:tabs>
              <w:tab w:val="left" w:pos="510"/>
            </w:tabs>
          </w:pPr>
          <w:r w:rsidRPr="006E66E2">
            <w:rPr>
              <w:i/>
              <w:noProof/>
              <w:lang w:eastAsia="fr-FR"/>
            </w:rPr>
            <w:drawing>
              <wp:anchor distT="0" distB="0" distL="114300" distR="114300" simplePos="0" relativeHeight="251685888" behindDoc="0" locked="0" layoutInCell="1" allowOverlap="1" wp14:anchorId="4CDAC854" wp14:editId="00442000">
                <wp:simplePos x="0" y="0"/>
                <wp:positionH relativeFrom="column">
                  <wp:posOffset>478155</wp:posOffset>
                </wp:positionH>
                <wp:positionV relativeFrom="paragraph">
                  <wp:posOffset>130175</wp:posOffset>
                </wp:positionV>
                <wp:extent cx="914400" cy="461645"/>
                <wp:effectExtent l="0" t="0" r="0" b="0"/>
                <wp:wrapNone/>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717A8D" w14:paraId="6C31CC63" w14:textId="77777777" w:rsidTr="00AE09C2">
      <w:trPr>
        <w:trHeight w:val="270"/>
        <w:jc w:val="center"/>
      </w:trPr>
      <w:tc>
        <w:tcPr>
          <w:tcW w:w="2269" w:type="dxa"/>
          <w:vMerge/>
          <w:tcBorders>
            <w:left w:val="single" w:sz="4" w:space="0" w:color="auto"/>
            <w:right w:val="single" w:sz="4" w:space="0" w:color="auto"/>
          </w:tcBorders>
        </w:tcPr>
        <w:p w14:paraId="5732FC03" w14:textId="77777777" w:rsidR="00717A8D" w:rsidRPr="00E92B0C" w:rsidRDefault="00717A8D" w:rsidP="00991748">
          <w:pPr>
            <w:pStyle w:val="En-tte"/>
            <w:tabs>
              <w:tab w:val="left" w:pos="510"/>
            </w:tabs>
          </w:pPr>
        </w:p>
      </w:tc>
      <w:tc>
        <w:tcPr>
          <w:tcW w:w="5836" w:type="dxa"/>
          <w:gridSpan w:val="2"/>
          <w:tcBorders>
            <w:left w:val="single" w:sz="4" w:space="0" w:color="auto"/>
            <w:right w:val="single" w:sz="4" w:space="0" w:color="auto"/>
          </w:tcBorders>
        </w:tcPr>
        <w:p w14:paraId="59FAE631" w14:textId="77777777" w:rsidR="00717A8D" w:rsidRPr="00991748" w:rsidRDefault="00717A8D" w:rsidP="00991748">
          <w:pPr>
            <w:jc w:val="right"/>
            <w:rPr>
              <w:lang w:val="en-GB"/>
            </w:rPr>
          </w:pPr>
        </w:p>
      </w:tc>
      <w:tc>
        <w:tcPr>
          <w:tcW w:w="2952" w:type="dxa"/>
          <w:vMerge/>
          <w:tcBorders>
            <w:left w:val="single" w:sz="4" w:space="0" w:color="auto"/>
            <w:right w:val="single" w:sz="4" w:space="0" w:color="auto"/>
          </w:tcBorders>
        </w:tcPr>
        <w:p w14:paraId="095DBD3F" w14:textId="77777777" w:rsidR="00717A8D" w:rsidRDefault="00717A8D" w:rsidP="00ED47FA"/>
      </w:tc>
    </w:tr>
    <w:tr w:rsidR="00717A8D" w:rsidRPr="000B5889" w14:paraId="22984A86" w14:textId="77777777" w:rsidTr="00AE09C2">
      <w:trPr>
        <w:trHeight w:val="270"/>
        <w:jc w:val="center"/>
      </w:trPr>
      <w:tc>
        <w:tcPr>
          <w:tcW w:w="2269" w:type="dxa"/>
          <w:vMerge/>
          <w:tcBorders>
            <w:left w:val="single" w:sz="4" w:space="0" w:color="auto"/>
            <w:right w:val="single" w:sz="4" w:space="0" w:color="auto"/>
          </w:tcBorders>
        </w:tcPr>
        <w:p w14:paraId="4D7ADC23" w14:textId="77777777" w:rsidR="00717A8D" w:rsidRPr="00E92B0C" w:rsidRDefault="00717A8D" w:rsidP="000B5889">
          <w:pPr>
            <w:pStyle w:val="En-tte"/>
            <w:tabs>
              <w:tab w:val="left" w:pos="510"/>
            </w:tabs>
          </w:pPr>
        </w:p>
      </w:tc>
      <w:tc>
        <w:tcPr>
          <w:tcW w:w="2126" w:type="dxa"/>
          <w:tcBorders>
            <w:left w:val="single" w:sz="4" w:space="0" w:color="auto"/>
            <w:right w:val="single" w:sz="4" w:space="0" w:color="auto"/>
          </w:tcBorders>
        </w:tcPr>
        <w:p w14:paraId="7D5C1363" w14:textId="77777777" w:rsidR="00717A8D" w:rsidRDefault="00717A8D" w:rsidP="000B5889">
          <w:pPr>
            <w:pStyle w:val="En-tte"/>
            <w:tabs>
              <w:tab w:val="left" w:pos="510"/>
            </w:tabs>
          </w:pPr>
          <w:r>
            <w:t>Nom du projet</w:t>
          </w:r>
        </w:p>
      </w:tc>
      <w:tc>
        <w:tcPr>
          <w:tcW w:w="3710" w:type="dxa"/>
          <w:tcBorders>
            <w:left w:val="single" w:sz="4" w:space="0" w:color="auto"/>
            <w:right w:val="single" w:sz="4" w:space="0" w:color="auto"/>
          </w:tcBorders>
        </w:tcPr>
        <w:p w14:paraId="5060B3A7" w14:textId="77777777" w:rsidR="00717A8D" w:rsidRDefault="001A2E39" w:rsidP="000B5889">
          <w:pPr>
            <w:pStyle w:val="En-tte"/>
            <w:tabs>
              <w:tab w:val="left" w:pos="510"/>
            </w:tabs>
          </w:pPr>
          <w:sdt>
            <w:sdtPr>
              <w:rPr>
                <w:rStyle w:val="lev"/>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717A8D" w:rsidRPr="00FA513D">
                <w:rPr>
                  <w:rStyle w:val="lev"/>
                </w:rPr>
                <w:t xml:space="preserve">Music </w:t>
              </w:r>
              <w:proofErr w:type="spellStart"/>
              <w:r w:rsidR="00717A8D" w:rsidRPr="00FA513D">
                <w:rPr>
                  <w:rStyle w:val="lev"/>
                </w:rPr>
                <w:t>Sheet</w:t>
              </w:r>
              <w:proofErr w:type="spellEnd"/>
              <w:r w:rsidR="00717A8D" w:rsidRPr="00FA513D">
                <w:rPr>
                  <w:rStyle w:val="lev"/>
                </w:rPr>
                <w:t xml:space="preserve"> </w:t>
              </w:r>
              <w:proofErr w:type="spellStart"/>
              <w:r w:rsidR="00717A8D" w:rsidRPr="00FA513D">
                <w:rPr>
                  <w:rStyle w:val="lev"/>
                </w:rPr>
                <w:t>Writer</w:t>
              </w:r>
              <w:proofErr w:type="spellEnd"/>
            </w:sdtContent>
          </w:sdt>
        </w:p>
      </w:tc>
      <w:tc>
        <w:tcPr>
          <w:tcW w:w="2952" w:type="dxa"/>
          <w:vMerge/>
          <w:tcBorders>
            <w:left w:val="single" w:sz="4" w:space="0" w:color="auto"/>
            <w:right w:val="single" w:sz="4" w:space="0" w:color="auto"/>
          </w:tcBorders>
        </w:tcPr>
        <w:p w14:paraId="28D8DCB8" w14:textId="77777777" w:rsidR="00717A8D" w:rsidRPr="000B5889" w:rsidRDefault="00717A8D" w:rsidP="000B5889">
          <w:pPr>
            <w:rPr>
              <w:lang w:val="en-US"/>
            </w:rPr>
          </w:pPr>
        </w:p>
      </w:tc>
    </w:tr>
    <w:tr w:rsidR="00717A8D" w14:paraId="07F92DB4" w14:textId="77777777" w:rsidTr="00AE09C2">
      <w:trPr>
        <w:jc w:val="center"/>
      </w:trPr>
      <w:tc>
        <w:tcPr>
          <w:tcW w:w="2269" w:type="dxa"/>
          <w:vMerge/>
          <w:tcBorders>
            <w:left w:val="single" w:sz="4" w:space="0" w:color="auto"/>
            <w:bottom w:val="nil"/>
            <w:right w:val="single" w:sz="4" w:space="0" w:color="auto"/>
          </w:tcBorders>
        </w:tcPr>
        <w:p w14:paraId="476FBBB0" w14:textId="77777777" w:rsidR="00717A8D" w:rsidRPr="000B5889" w:rsidRDefault="00717A8D" w:rsidP="000B5889">
          <w:pPr>
            <w:pStyle w:val="En-tte"/>
            <w:tabs>
              <w:tab w:val="left" w:pos="510"/>
            </w:tabs>
            <w:rPr>
              <w:lang w:val="en-US"/>
            </w:rPr>
          </w:pPr>
        </w:p>
      </w:tc>
      <w:tc>
        <w:tcPr>
          <w:tcW w:w="2126" w:type="dxa"/>
          <w:tcBorders>
            <w:left w:val="single" w:sz="4" w:space="0" w:color="auto"/>
          </w:tcBorders>
        </w:tcPr>
        <w:p w14:paraId="248033F1" w14:textId="77777777" w:rsidR="00717A8D" w:rsidRDefault="00717A8D" w:rsidP="000B5889">
          <w:pPr>
            <w:pStyle w:val="En-tte"/>
            <w:tabs>
              <w:tab w:val="left" w:pos="510"/>
            </w:tabs>
          </w:pPr>
          <w:r>
            <w:t>Objet du document</w:t>
          </w:r>
        </w:p>
      </w:tc>
      <w:tc>
        <w:tcPr>
          <w:tcW w:w="3710" w:type="dxa"/>
          <w:tcBorders>
            <w:right w:val="single" w:sz="4" w:space="0" w:color="auto"/>
          </w:tcBorders>
        </w:tcPr>
        <w:p w14:paraId="655578B1" w14:textId="648308E4" w:rsidR="00717A8D" w:rsidRPr="000D7472" w:rsidRDefault="001A2E39" w:rsidP="000D7472">
          <w:pPr>
            <w:pStyle w:val="En-tte"/>
            <w:tabs>
              <w:tab w:val="clear" w:pos="4536"/>
              <w:tab w:val="clear" w:pos="9072"/>
              <w:tab w:val="left" w:pos="510"/>
              <w:tab w:val="left" w:pos="1997"/>
            </w:tabs>
            <w:rPr>
              <w:i/>
            </w:rPr>
          </w:pPr>
          <w:sdt>
            <w:sdtPr>
              <w:rPr>
                <w:rStyle w:val="Accentuation"/>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717A8D">
                <w:rPr>
                  <w:rStyle w:val="Accentuation"/>
                  <w:i w:val="0"/>
                </w:rPr>
                <w:t>Stratégie de Test</w:t>
              </w:r>
            </w:sdtContent>
          </w:sdt>
          <w:r w:rsidR="00717A8D" w:rsidRPr="000D7472">
            <w:rPr>
              <w:rStyle w:val="Accentuation"/>
              <w:i w:val="0"/>
            </w:rPr>
            <w:tab/>
          </w:r>
        </w:p>
      </w:tc>
      <w:tc>
        <w:tcPr>
          <w:tcW w:w="2952" w:type="dxa"/>
          <w:vMerge/>
          <w:tcBorders>
            <w:left w:val="single" w:sz="4" w:space="0" w:color="auto"/>
            <w:bottom w:val="nil"/>
            <w:right w:val="single" w:sz="4" w:space="0" w:color="auto"/>
          </w:tcBorders>
        </w:tcPr>
        <w:p w14:paraId="1B041DD5" w14:textId="77777777" w:rsidR="00717A8D" w:rsidRDefault="00717A8D" w:rsidP="000B5889">
          <w:pPr>
            <w:pStyle w:val="En-tte"/>
            <w:tabs>
              <w:tab w:val="left" w:pos="510"/>
            </w:tabs>
          </w:pPr>
        </w:p>
      </w:tc>
    </w:tr>
    <w:tr w:rsidR="00717A8D" w14:paraId="67937B57" w14:textId="77777777" w:rsidTr="00AE09C2">
      <w:trPr>
        <w:jc w:val="center"/>
      </w:trPr>
      <w:sdt>
        <w:sdtPr>
          <w:rPr>
            <w:lang w:val="en-GB"/>
          </w:rPr>
          <w:alias w:val="Company"/>
          <w:tag w:val=""/>
          <w:id w:val="-288352013"/>
          <w:placeholder>
            <w:docPart w:val="44B20CB2A4D54E3CA4A05F5595764118"/>
          </w:placeholder>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7D5B0424" w14:textId="77777777" w:rsidR="00717A8D" w:rsidRPr="00E92B0C" w:rsidRDefault="00717A8D" w:rsidP="000B5889">
              <w:pPr>
                <w:pStyle w:val="Sous-titre"/>
              </w:pPr>
              <w:r w:rsidRPr="00E92B0C">
                <w:t xml:space="preserve">Music </w:t>
              </w:r>
              <w:proofErr w:type="spellStart"/>
              <w:r w:rsidRPr="00E92B0C">
                <w:t>Sheet</w:t>
              </w:r>
              <w:proofErr w:type="spellEnd"/>
              <w:r w:rsidRPr="00E92B0C">
                <w:t xml:space="preserve"> </w:t>
              </w:r>
              <w:proofErr w:type="spellStart"/>
              <w:r w:rsidRPr="00E92B0C">
                <w:t>Writer</w:t>
              </w:r>
              <w:proofErr w:type="spellEnd"/>
            </w:p>
          </w:tc>
        </w:sdtContent>
      </w:sdt>
      <w:tc>
        <w:tcPr>
          <w:tcW w:w="2126" w:type="dxa"/>
          <w:tcBorders>
            <w:left w:val="single" w:sz="4" w:space="0" w:color="auto"/>
          </w:tcBorders>
        </w:tcPr>
        <w:p w14:paraId="27BACA4C" w14:textId="77777777" w:rsidR="00717A8D" w:rsidRDefault="00717A8D" w:rsidP="000B5889">
          <w:pPr>
            <w:pStyle w:val="En-tte"/>
            <w:tabs>
              <w:tab w:val="left" w:pos="510"/>
            </w:tabs>
          </w:pPr>
          <w:r>
            <w:t>Nom du chapitre</w:t>
          </w:r>
        </w:p>
      </w:tc>
      <w:tc>
        <w:tcPr>
          <w:tcW w:w="3710" w:type="dxa"/>
          <w:tcBorders>
            <w:right w:val="single" w:sz="4" w:space="0" w:color="auto"/>
          </w:tcBorders>
        </w:tcPr>
        <w:p w14:paraId="43EF8AC5" w14:textId="2B90BB58" w:rsidR="00717A8D" w:rsidRPr="000D7472" w:rsidRDefault="00717A8D" w:rsidP="000D7472">
          <w:pPr>
            <w:pStyle w:val="En-tte"/>
            <w:tabs>
              <w:tab w:val="clear" w:pos="4536"/>
              <w:tab w:val="clear" w:pos="9072"/>
              <w:tab w:val="left" w:pos="510"/>
              <w:tab w:val="center" w:pos="1747"/>
            </w:tabs>
            <w:rPr>
              <w:i/>
            </w:rPr>
          </w:pPr>
          <w:r w:rsidRPr="000D7472">
            <w:rPr>
              <w:i/>
            </w:rPr>
            <w:fldChar w:fldCharType="begin"/>
          </w:r>
          <w:r w:rsidRPr="000D7472">
            <w:rPr>
              <w:i/>
            </w:rPr>
            <w:instrText xml:space="preserve"> STYLEREF  "Heading 1"  \* MERGEFORMAT </w:instrText>
          </w:r>
          <w:r w:rsidRPr="000D7472">
            <w:rPr>
              <w:i/>
            </w:rPr>
            <w:fldChar w:fldCharType="separate"/>
          </w:r>
          <w:r w:rsidR="0039403B">
            <w:rPr>
              <w:b/>
              <w:bCs/>
              <w:i/>
              <w:noProof/>
            </w:rPr>
            <w:t>Erreur ! Utilisez l'onglet Accueil pour appliquer Heading 1 au texte que vous souhaitez faire apparaître ici.</w:t>
          </w:r>
          <w:r w:rsidRPr="000D7472">
            <w:rPr>
              <w:i/>
            </w:rPr>
            <w:fldChar w:fldCharType="end"/>
          </w:r>
          <w:r w:rsidRPr="000D7472">
            <w:rPr>
              <w:i/>
            </w:rPr>
            <w:tab/>
          </w:r>
        </w:p>
      </w:tc>
      <w:sdt>
        <w:sdtPr>
          <w:rPr>
            <w:lang w:val="en-GB"/>
          </w:rPr>
          <w:alias w:val="Category"/>
          <w:tag w:val=""/>
          <w:id w:val="1989049015"/>
          <w:placeholder>
            <w:docPart w:val="A27403D3CD7148CC9E94147B01C70E5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57AB7424" w14:textId="77777777" w:rsidR="00717A8D" w:rsidRDefault="00717A8D" w:rsidP="000B5889">
              <w:pPr>
                <w:pStyle w:val="Sous-titre"/>
                <w:jc w:val="right"/>
              </w:pPr>
              <w:proofErr w:type="spellStart"/>
              <w:r w:rsidRPr="00991748">
                <w:rPr>
                  <w:lang w:val="en-GB"/>
                </w:rPr>
                <w:t>Epitech</w:t>
              </w:r>
              <w:proofErr w:type="spellEnd"/>
              <w:r w:rsidRPr="00991748">
                <w:rPr>
                  <w:lang w:val="en-GB"/>
                </w:rPr>
                <w:t xml:space="preserve"> Innovative Project</w:t>
              </w:r>
            </w:p>
          </w:tc>
        </w:sdtContent>
      </w:sdt>
    </w:tr>
  </w:tbl>
  <w:p w14:paraId="1FEFB8E3" w14:textId="77777777" w:rsidR="00717A8D" w:rsidRPr="00991748" w:rsidRDefault="00717A8D" w:rsidP="00991748">
    <w:pPr>
      <w:pStyle w:val="En-tte"/>
      <w:tabs>
        <w:tab w:val="left" w:pos="510"/>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A538C" w14:textId="77777777" w:rsidR="00717A8D" w:rsidRPr="005B53B8" w:rsidRDefault="00717A8D" w:rsidP="005B53B8">
    <w:pPr>
      <w:pStyle w:val="En-tte"/>
      <w:rPr>
        <w:rStyle w:val="Accentuation"/>
        <w:i w:val="0"/>
        <w:i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CE35ED"/>
    <w:multiLevelType w:val="hybridMultilevel"/>
    <w:tmpl w:val="8940C580"/>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31D42F5"/>
    <w:multiLevelType w:val="hybridMultilevel"/>
    <w:tmpl w:val="0B38DF86"/>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30002FE4"/>
    <w:multiLevelType w:val="hybridMultilevel"/>
    <w:tmpl w:val="F55C7214"/>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907C7C"/>
    <w:multiLevelType w:val="hybridMultilevel"/>
    <w:tmpl w:val="DC843F6E"/>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736426"/>
    <w:multiLevelType w:val="hybridMultilevel"/>
    <w:tmpl w:val="D708F9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D09316E"/>
    <w:multiLevelType w:val="hybridMultilevel"/>
    <w:tmpl w:val="422AD17C"/>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EEA6618"/>
    <w:multiLevelType w:val="multilevel"/>
    <w:tmpl w:val="0C66FCD6"/>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13"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 w15:restartNumberingAfterBreak="0">
    <w:nsid w:val="3FFD7BC0"/>
    <w:multiLevelType w:val="hybridMultilevel"/>
    <w:tmpl w:val="1512C98A"/>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C66433"/>
    <w:multiLevelType w:val="hybridMultilevel"/>
    <w:tmpl w:val="2A240A82"/>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431B1FF6"/>
    <w:multiLevelType w:val="hybridMultilevel"/>
    <w:tmpl w:val="C44C1526"/>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4731327"/>
    <w:multiLevelType w:val="hybridMultilevel"/>
    <w:tmpl w:val="05920B92"/>
    <w:lvl w:ilvl="0" w:tplc="0AE0757E">
      <w:start w:val="3"/>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55CC4789"/>
    <w:multiLevelType w:val="hybridMultilevel"/>
    <w:tmpl w:val="12CA0B78"/>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5C9D2A2A"/>
    <w:multiLevelType w:val="hybridMultilevel"/>
    <w:tmpl w:val="81CCEE4A"/>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633361B6"/>
    <w:multiLevelType w:val="hybridMultilevel"/>
    <w:tmpl w:val="7932FA86"/>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5B632F1"/>
    <w:multiLevelType w:val="hybridMultilevel"/>
    <w:tmpl w:val="4E8E11E2"/>
    <w:lvl w:ilvl="0" w:tplc="C3588BF0">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66154FC"/>
    <w:multiLevelType w:val="hybridMultilevel"/>
    <w:tmpl w:val="30AA30B2"/>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10"/>
  </w:num>
  <w:num w:numId="8">
    <w:abstractNumId w:val="6"/>
  </w:num>
  <w:num w:numId="9">
    <w:abstractNumId w:val="6"/>
  </w:num>
  <w:num w:numId="10">
    <w:abstractNumId w:val="6"/>
  </w:num>
  <w:num w:numId="11">
    <w:abstractNumId w:val="6"/>
  </w:num>
  <w:num w:numId="12">
    <w:abstractNumId w:val="10"/>
  </w:num>
  <w:num w:numId="13">
    <w:abstractNumId w:val="6"/>
  </w:num>
  <w:num w:numId="14">
    <w:abstractNumId w:val="6"/>
  </w:num>
  <w:num w:numId="15">
    <w:abstractNumId w:val="6"/>
  </w:num>
  <w:num w:numId="16">
    <w:abstractNumId w:val="6"/>
  </w:num>
  <w:num w:numId="17">
    <w:abstractNumId w:val="10"/>
  </w:num>
  <w:num w:numId="18">
    <w:abstractNumId w:val="4"/>
  </w:num>
  <w:num w:numId="19">
    <w:abstractNumId w:val="12"/>
  </w:num>
  <w:num w:numId="20">
    <w:abstractNumId w:val="7"/>
  </w:num>
  <w:num w:numId="21">
    <w:abstractNumId w:val="3"/>
  </w:num>
  <w:num w:numId="22">
    <w:abstractNumId w:val="9"/>
  </w:num>
  <w:num w:numId="23">
    <w:abstractNumId w:val="2"/>
  </w:num>
  <w:num w:numId="24">
    <w:abstractNumId w:val="14"/>
  </w:num>
  <w:num w:numId="25">
    <w:abstractNumId w:val="16"/>
  </w:num>
  <w:num w:numId="26">
    <w:abstractNumId w:val="13"/>
  </w:num>
  <w:num w:numId="27">
    <w:abstractNumId w:val="1"/>
  </w:num>
  <w:num w:numId="28">
    <w:abstractNumId w:val="8"/>
  </w:num>
  <w:num w:numId="29">
    <w:abstractNumId w:val="11"/>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0"/>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fr-FR"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DA6"/>
    <w:rsid w:val="00001CA3"/>
    <w:rsid w:val="00006CE2"/>
    <w:rsid w:val="0001642B"/>
    <w:rsid w:val="000211E6"/>
    <w:rsid w:val="00021898"/>
    <w:rsid w:val="00037D1F"/>
    <w:rsid w:val="000457B0"/>
    <w:rsid w:val="00051C96"/>
    <w:rsid w:val="0006424C"/>
    <w:rsid w:val="00066F1F"/>
    <w:rsid w:val="000714A8"/>
    <w:rsid w:val="000738EF"/>
    <w:rsid w:val="00074F22"/>
    <w:rsid w:val="000754D9"/>
    <w:rsid w:val="000757B5"/>
    <w:rsid w:val="000B054E"/>
    <w:rsid w:val="000B5889"/>
    <w:rsid w:val="000B7698"/>
    <w:rsid w:val="000C54F2"/>
    <w:rsid w:val="000D34E7"/>
    <w:rsid w:val="000D7472"/>
    <w:rsid w:val="000E6717"/>
    <w:rsid w:val="000E782C"/>
    <w:rsid w:val="000F3D7B"/>
    <w:rsid w:val="001309E4"/>
    <w:rsid w:val="001376DF"/>
    <w:rsid w:val="00137FB2"/>
    <w:rsid w:val="00146DFA"/>
    <w:rsid w:val="00147043"/>
    <w:rsid w:val="00152EFC"/>
    <w:rsid w:val="00155500"/>
    <w:rsid w:val="00171124"/>
    <w:rsid w:val="00181574"/>
    <w:rsid w:val="001844C0"/>
    <w:rsid w:val="001914A6"/>
    <w:rsid w:val="00191B23"/>
    <w:rsid w:val="00193169"/>
    <w:rsid w:val="00195EE6"/>
    <w:rsid w:val="001A2E39"/>
    <w:rsid w:val="001C0E27"/>
    <w:rsid w:val="001C2014"/>
    <w:rsid w:val="001C61E9"/>
    <w:rsid w:val="001F1FD8"/>
    <w:rsid w:val="002000A0"/>
    <w:rsid w:val="00227906"/>
    <w:rsid w:val="00230D37"/>
    <w:rsid w:val="00237EDC"/>
    <w:rsid w:val="00241FEA"/>
    <w:rsid w:val="00242454"/>
    <w:rsid w:val="00246E0E"/>
    <w:rsid w:val="00246F15"/>
    <w:rsid w:val="00247FFE"/>
    <w:rsid w:val="00251097"/>
    <w:rsid w:val="0025396D"/>
    <w:rsid w:val="00253D63"/>
    <w:rsid w:val="00263A02"/>
    <w:rsid w:val="00263CBA"/>
    <w:rsid w:val="00270418"/>
    <w:rsid w:val="00290D98"/>
    <w:rsid w:val="002942EA"/>
    <w:rsid w:val="00295DEA"/>
    <w:rsid w:val="002B3FD6"/>
    <w:rsid w:val="002B777D"/>
    <w:rsid w:val="002D046F"/>
    <w:rsid w:val="002D2EC5"/>
    <w:rsid w:val="002E5D54"/>
    <w:rsid w:val="002E7900"/>
    <w:rsid w:val="002F34B5"/>
    <w:rsid w:val="003073C3"/>
    <w:rsid w:val="00310E5B"/>
    <w:rsid w:val="003117BD"/>
    <w:rsid w:val="00324CD6"/>
    <w:rsid w:val="0033268D"/>
    <w:rsid w:val="00345E63"/>
    <w:rsid w:val="0036514D"/>
    <w:rsid w:val="00371B9B"/>
    <w:rsid w:val="00375291"/>
    <w:rsid w:val="00381A7A"/>
    <w:rsid w:val="003834CC"/>
    <w:rsid w:val="00387C3C"/>
    <w:rsid w:val="00390725"/>
    <w:rsid w:val="0039403B"/>
    <w:rsid w:val="003A015B"/>
    <w:rsid w:val="003A1091"/>
    <w:rsid w:val="003B2C5D"/>
    <w:rsid w:val="003B59C7"/>
    <w:rsid w:val="003C1381"/>
    <w:rsid w:val="003C1DD4"/>
    <w:rsid w:val="003D47E6"/>
    <w:rsid w:val="003E22A3"/>
    <w:rsid w:val="003F221F"/>
    <w:rsid w:val="003F4A17"/>
    <w:rsid w:val="0041582D"/>
    <w:rsid w:val="00431C8F"/>
    <w:rsid w:val="00432F86"/>
    <w:rsid w:val="004335EE"/>
    <w:rsid w:val="00462D5A"/>
    <w:rsid w:val="00470749"/>
    <w:rsid w:val="0049301A"/>
    <w:rsid w:val="00494EC7"/>
    <w:rsid w:val="004960E7"/>
    <w:rsid w:val="004C3C76"/>
    <w:rsid w:val="004C7869"/>
    <w:rsid w:val="004D6938"/>
    <w:rsid w:val="004D761D"/>
    <w:rsid w:val="004E21DB"/>
    <w:rsid w:val="004E5540"/>
    <w:rsid w:val="004F1F85"/>
    <w:rsid w:val="004F6E80"/>
    <w:rsid w:val="00516DA3"/>
    <w:rsid w:val="0052076A"/>
    <w:rsid w:val="00531753"/>
    <w:rsid w:val="00537D24"/>
    <w:rsid w:val="005412C4"/>
    <w:rsid w:val="00552E8A"/>
    <w:rsid w:val="005611A3"/>
    <w:rsid w:val="00567637"/>
    <w:rsid w:val="005818CF"/>
    <w:rsid w:val="00585A76"/>
    <w:rsid w:val="005B4D0F"/>
    <w:rsid w:val="005B53B8"/>
    <w:rsid w:val="005B6580"/>
    <w:rsid w:val="005C1BA8"/>
    <w:rsid w:val="005D4D8A"/>
    <w:rsid w:val="005F08EF"/>
    <w:rsid w:val="005F1A7C"/>
    <w:rsid w:val="005F2CF6"/>
    <w:rsid w:val="005F480D"/>
    <w:rsid w:val="00604040"/>
    <w:rsid w:val="00606A12"/>
    <w:rsid w:val="006170A5"/>
    <w:rsid w:val="00622033"/>
    <w:rsid w:val="0062533C"/>
    <w:rsid w:val="00630122"/>
    <w:rsid w:val="006329F3"/>
    <w:rsid w:val="006557DD"/>
    <w:rsid w:val="00660A8D"/>
    <w:rsid w:val="00661AFB"/>
    <w:rsid w:val="00664A3F"/>
    <w:rsid w:val="00664BE7"/>
    <w:rsid w:val="006706E0"/>
    <w:rsid w:val="0068090C"/>
    <w:rsid w:val="0068648D"/>
    <w:rsid w:val="00686E4C"/>
    <w:rsid w:val="00691C4A"/>
    <w:rsid w:val="00694CDE"/>
    <w:rsid w:val="006A6602"/>
    <w:rsid w:val="006B633A"/>
    <w:rsid w:val="006C062D"/>
    <w:rsid w:val="006C2A4E"/>
    <w:rsid w:val="006C706F"/>
    <w:rsid w:val="006D578C"/>
    <w:rsid w:val="006E79BE"/>
    <w:rsid w:val="006F3C88"/>
    <w:rsid w:val="00714C04"/>
    <w:rsid w:val="00717A8D"/>
    <w:rsid w:val="00730479"/>
    <w:rsid w:val="00741069"/>
    <w:rsid w:val="007431E9"/>
    <w:rsid w:val="007447E9"/>
    <w:rsid w:val="00750D3F"/>
    <w:rsid w:val="0075556D"/>
    <w:rsid w:val="00762E82"/>
    <w:rsid w:val="00763EED"/>
    <w:rsid w:val="00764F4F"/>
    <w:rsid w:val="00767DC3"/>
    <w:rsid w:val="00770D63"/>
    <w:rsid w:val="00771369"/>
    <w:rsid w:val="007736D5"/>
    <w:rsid w:val="00773DA6"/>
    <w:rsid w:val="007741E1"/>
    <w:rsid w:val="007A03D5"/>
    <w:rsid w:val="007D00D9"/>
    <w:rsid w:val="007D0BF0"/>
    <w:rsid w:val="007D2015"/>
    <w:rsid w:val="007D4C11"/>
    <w:rsid w:val="007E140E"/>
    <w:rsid w:val="007F255A"/>
    <w:rsid w:val="007F5D78"/>
    <w:rsid w:val="008068E2"/>
    <w:rsid w:val="00807EBA"/>
    <w:rsid w:val="00834B5B"/>
    <w:rsid w:val="008359AB"/>
    <w:rsid w:val="008415DC"/>
    <w:rsid w:val="008441AB"/>
    <w:rsid w:val="008447A6"/>
    <w:rsid w:val="00850649"/>
    <w:rsid w:val="00856927"/>
    <w:rsid w:val="00856A08"/>
    <w:rsid w:val="008738B8"/>
    <w:rsid w:val="00876449"/>
    <w:rsid w:val="008813A9"/>
    <w:rsid w:val="008A3F87"/>
    <w:rsid w:val="008A66DC"/>
    <w:rsid w:val="008B63AB"/>
    <w:rsid w:val="008C1004"/>
    <w:rsid w:val="008C22CA"/>
    <w:rsid w:val="008D4E3C"/>
    <w:rsid w:val="008F0E10"/>
    <w:rsid w:val="00902DEE"/>
    <w:rsid w:val="00904C28"/>
    <w:rsid w:val="009057B5"/>
    <w:rsid w:val="00921187"/>
    <w:rsid w:val="00932981"/>
    <w:rsid w:val="00944083"/>
    <w:rsid w:val="00945718"/>
    <w:rsid w:val="0096570A"/>
    <w:rsid w:val="00967A2F"/>
    <w:rsid w:val="00982294"/>
    <w:rsid w:val="00991748"/>
    <w:rsid w:val="00993A03"/>
    <w:rsid w:val="00997CAC"/>
    <w:rsid w:val="009A005D"/>
    <w:rsid w:val="009A1D62"/>
    <w:rsid w:val="009B4F9C"/>
    <w:rsid w:val="009C075B"/>
    <w:rsid w:val="009D449F"/>
    <w:rsid w:val="009E3BA7"/>
    <w:rsid w:val="009F28D9"/>
    <w:rsid w:val="009F3925"/>
    <w:rsid w:val="009F55F0"/>
    <w:rsid w:val="00A0065A"/>
    <w:rsid w:val="00A02350"/>
    <w:rsid w:val="00A17382"/>
    <w:rsid w:val="00A2356F"/>
    <w:rsid w:val="00A32813"/>
    <w:rsid w:val="00A3533D"/>
    <w:rsid w:val="00A41BFD"/>
    <w:rsid w:val="00A429A9"/>
    <w:rsid w:val="00A64B9E"/>
    <w:rsid w:val="00A857F9"/>
    <w:rsid w:val="00A92C3B"/>
    <w:rsid w:val="00A973E4"/>
    <w:rsid w:val="00AA183C"/>
    <w:rsid w:val="00AA6705"/>
    <w:rsid w:val="00AA6BB6"/>
    <w:rsid w:val="00AB2BA6"/>
    <w:rsid w:val="00AC2341"/>
    <w:rsid w:val="00AD263B"/>
    <w:rsid w:val="00AE09C2"/>
    <w:rsid w:val="00AE4187"/>
    <w:rsid w:val="00B06173"/>
    <w:rsid w:val="00B06364"/>
    <w:rsid w:val="00B11344"/>
    <w:rsid w:val="00B132C8"/>
    <w:rsid w:val="00B1355E"/>
    <w:rsid w:val="00B13AA6"/>
    <w:rsid w:val="00B179A9"/>
    <w:rsid w:val="00B17B6B"/>
    <w:rsid w:val="00B217DE"/>
    <w:rsid w:val="00B2508F"/>
    <w:rsid w:val="00B4087B"/>
    <w:rsid w:val="00B52BE5"/>
    <w:rsid w:val="00B53D8F"/>
    <w:rsid w:val="00B66D96"/>
    <w:rsid w:val="00B71DEA"/>
    <w:rsid w:val="00B84214"/>
    <w:rsid w:val="00B92D2C"/>
    <w:rsid w:val="00BB3A46"/>
    <w:rsid w:val="00BC1D6C"/>
    <w:rsid w:val="00BC7EA9"/>
    <w:rsid w:val="00BD0E59"/>
    <w:rsid w:val="00BD2037"/>
    <w:rsid w:val="00BD4445"/>
    <w:rsid w:val="00BE0E92"/>
    <w:rsid w:val="00BF1887"/>
    <w:rsid w:val="00C0051F"/>
    <w:rsid w:val="00C13459"/>
    <w:rsid w:val="00C16ECA"/>
    <w:rsid w:val="00C24712"/>
    <w:rsid w:val="00C41563"/>
    <w:rsid w:val="00C4501A"/>
    <w:rsid w:val="00C468F3"/>
    <w:rsid w:val="00C5030B"/>
    <w:rsid w:val="00C50DC1"/>
    <w:rsid w:val="00C65D42"/>
    <w:rsid w:val="00C84245"/>
    <w:rsid w:val="00C93379"/>
    <w:rsid w:val="00C93B4A"/>
    <w:rsid w:val="00C97997"/>
    <w:rsid w:val="00CA2079"/>
    <w:rsid w:val="00CA71C3"/>
    <w:rsid w:val="00CB7B61"/>
    <w:rsid w:val="00CC520A"/>
    <w:rsid w:val="00CD48CD"/>
    <w:rsid w:val="00CD703A"/>
    <w:rsid w:val="00CE4038"/>
    <w:rsid w:val="00CF1CA0"/>
    <w:rsid w:val="00D00B00"/>
    <w:rsid w:val="00D033A8"/>
    <w:rsid w:val="00D04D8C"/>
    <w:rsid w:val="00D335CC"/>
    <w:rsid w:val="00D51E3A"/>
    <w:rsid w:val="00D60867"/>
    <w:rsid w:val="00D779FA"/>
    <w:rsid w:val="00D876BF"/>
    <w:rsid w:val="00DA49FB"/>
    <w:rsid w:val="00DA62AA"/>
    <w:rsid w:val="00DA69CA"/>
    <w:rsid w:val="00DE69FF"/>
    <w:rsid w:val="00DF0094"/>
    <w:rsid w:val="00DF1C13"/>
    <w:rsid w:val="00E03BCD"/>
    <w:rsid w:val="00E07C44"/>
    <w:rsid w:val="00E11DBF"/>
    <w:rsid w:val="00E14F68"/>
    <w:rsid w:val="00E200D5"/>
    <w:rsid w:val="00E22554"/>
    <w:rsid w:val="00E25192"/>
    <w:rsid w:val="00E258E5"/>
    <w:rsid w:val="00E31BF8"/>
    <w:rsid w:val="00E40992"/>
    <w:rsid w:val="00E40A30"/>
    <w:rsid w:val="00E47F53"/>
    <w:rsid w:val="00E5021F"/>
    <w:rsid w:val="00E62625"/>
    <w:rsid w:val="00E64A20"/>
    <w:rsid w:val="00E76D96"/>
    <w:rsid w:val="00E81661"/>
    <w:rsid w:val="00E83422"/>
    <w:rsid w:val="00E83865"/>
    <w:rsid w:val="00E92B0C"/>
    <w:rsid w:val="00E932D6"/>
    <w:rsid w:val="00EA0187"/>
    <w:rsid w:val="00EA2A87"/>
    <w:rsid w:val="00EA369B"/>
    <w:rsid w:val="00EC264A"/>
    <w:rsid w:val="00EC2F58"/>
    <w:rsid w:val="00ED19F1"/>
    <w:rsid w:val="00ED47FA"/>
    <w:rsid w:val="00ED5A75"/>
    <w:rsid w:val="00ED6432"/>
    <w:rsid w:val="00ED6AB0"/>
    <w:rsid w:val="00EE0F89"/>
    <w:rsid w:val="00EE188B"/>
    <w:rsid w:val="00EE43E8"/>
    <w:rsid w:val="00F02681"/>
    <w:rsid w:val="00F02B4D"/>
    <w:rsid w:val="00F121D1"/>
    <w:rsid w:val="00F14081"/>
    <w:rsid w:val="00F2372E"/>
    <w:rsid w:val="00F2592D"/>
    <w:rsid w:val="00F26A64"/>
    <w:rsid w:val="00F356A5"/>
    <w:rsid w:val="00F37460"/>
    <w:rsid w:val="00F41656"/>
    <w:rsid w:val="00F417A6"/>
    <w:rsid w:val="00F4189F"/>
    <w:rsid w:val="00F41AAB"/>
    <w:rsid w:val="00F43FE0"/>
    <w:rsid w:val="00F45E54"/>
    <w:rsid w:val="00F613E9"/>
    <w:rsid w:val="00F626C5"/>
    <w:rsid w:val="00F76BA3"/>
    <w:rsid w:val="00F95F5F"/>
    <w:rsid w:val="00FA00D5"/>
    <w:rsid w:val="00FA4DDE"/>
    <w:rsid w:val="00FA513D"/>
    <w:rsid w:val="00FC1833"/>
    <w:rsid w:val="00FC4782"/>
    <w:rsid w:val="00FD001E"/>
    <w:rsid w:val="00FD6BFE"/>
    <w:rsid w:val="00FE62F7"/>
    <w:rsid w:val="00FF614D"/>
    <w:rsid w:val="00FF650F"/>
    <w:rsid w:val="00FF6AE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A529B"/>
  <w15:chartTrackingRefBased/>
  <w15:docId w15:val="{648A020E-28CF-40BD-A112-8A29F2976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F58"/>
    <w:pPr>
      <w:jc w:val="both"/>
    </w:pPr>
  </w:style>
  <w:style w:type="paragraph" w:styleId="Titre1">
    <w:name w:val="heading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64A20"/>
    <w:pPr>
      <w:keepNext/>
      <w:keepLines/>
      <w:numPr>
        <w:ilvl w:val="2"/>
        <w:numId w:val="1"/>
      </w:numPr>
      <w:spacing w:before="40" w:after="0"/>
      <w:ind w:left="1224"/>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outofTableofcontent">
    <w:name w:val="Heading 1 (out of Table of content)"/>
    <w:basedOn w:val="Normal"/>
    <w:next w:val="Normal"/>
    <w:link w:val="Heading1outofTableofcontentCh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Heading1outofTableofcontentChar">
    <w:name w:val="Heading 1 (out of Table of content) Char"/>
    <w:basedOn w:val="Titre1Car"/>
    <w:link w:val="Heading1outofTableofcontent"/>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Heading2outofTableofcontent">
    <w:name w:val="Heading 2 (out of Table of content)"/>
    <w:basedOn w:val="Normal"/>
    <w:next w:val="Normal"/>
    <w:link w:val="Heading2outofTableofcontentCh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outofTableofcontentChar">
    <w:name w:val="Heading 2 (out of Table of content) Char"/>
    <w:basedOn w:val="Policepardfaut"/>
    <w:link w:val="Heading2outofTableofcontent"/>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qFormat/>
    <w:rsid w:val="00FA513D"/>
    <w:rPr>
      <w:b/>
      <w:bCs/>
      <w:smallCaps/>
      <w:color w:val="5B9BD5" w:themeColor="accent1"/>
      <w:spacing w:val="5"/>
    </w:rPr>
  </w:style>
  <w:style w:type="character" w:styleId="Accentuation">
    <w:name w:val="Emphasis"/>
    <w:basedOn w:val="Policepardfaut"/>
    <w:uiPriority w:val="20"/>
    <w:qFormat/>
    <w:rsid w:val="00FA513D"/>
    <w:rPr>
      <w:i/>
      <w:iCs/>
    </w:rPr>
  </w:style>
  <w:style w:type="character" w:styleId="lev">
    <w:name w:val="Strong"/>
    <w:basedOn w:val="Policepardfaut"/>
    <w:uiPriority w:val="22"/>
    <w:qFormat/>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qFormat/>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MusicSheetWriterTableHeadingRow">
    <w:name w:val="MusicSheetWriter Table Heading Row"/>
    <w:basedOn w:val="TableauNormal"/>
    <w:uiPriority w:val="99"/>
    <w:rsid w:val="009B4F9C"/>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ajorHAnsi" w:hAnsiTheme="majorHAnsi"/>
        <w:b/>
        <w:i w:val="0"/>
        <w:sz w:val="20"/>
      </w:rPr>
      <w:tblPr/>
      <w:tcPr>
        <w:shd w:val="clear" w:color="auto" w:fill="D9D9D9" w:themeFill="background1" w:themeFillShade="D9"/>
        <w:vAlign w:val="center"/>
      </w:tcPr>
    </w:tblStylePr>
  </w:style>
  <w:style w:type="table" w:customStyle="1" w:styleId="MusicSheetWriterTableHeadingColumn">
    <w:name w:val="MusicSheetWriter Table Heading Column"/>
    <w:basedOn w:val="TableauNormal"/>
    <w:uiPriority w:val="99"/>
    <w:rsid w:val="00F02B4D"/>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auNormal"/>
    <w:uiPriority w:val="99"/>
    <w:rsid w:val="009B4F9C"/>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ajorHAnsi" w:hAnsiTheme="majorHAnsi"/>
        <w:b/>
        <w:sz w:val="20"/>
      </w:rPr>
      <w:tbl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basedOn w:val="Normal"/>
    <w:next w:val="Normal"/>
    <w:uiPriority w:val="35"/>
    <w:unhideWhenUsed/>
    <w:qFormat/>
    <w:rsid w:val="00E64A20"/>
    <w:pPr>
      <w:spacing w:after="200" w:line="240" w:lineRule="auto"/>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basedOn w:val="Normal"/>
    <w:next w:val="Normal"/>
    <w:link w:val="TabledesillustrationsCar"/>
    <w:uiPriority w:val="99"/>
    <w:unhideWhenUsed/>
    <w:qFormat/>
    <w:rsid w:val="00B217DE"/>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basedOn w:val="Policepardfaut"/>
    <w:link w:val="Tabledesillustrations"/>
    <w:uiPriority w:val="99"/>
    <w:rsid w:val="00B217DE"/>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D876BF"/>
    <w:pPr>
      <w:ind w:left="720"/>
      <w:contextualSpacing/>
      <w:jc w:val="left"/>
    </w:pPr>
  </w:style>
  <w:style w:type="paragraph" w:customStyle="1" w:styleId="Default">
    <w:name w:val="Default"/>
    <w:rsid w:val="00D876BF"/>
    <w:pPr>
      <w:autoSpaceDE w:val="0"/>
      <w:autoSpaceDN w:val="0"/>
      <w:adjustRightInd w:val="0"/>
      <w:spacing w:after="0" w:line="240" w:lineRule="auto"/>
    </w:pPr>
    <w:rPr>
      <w:rFonts w:ascii="Calibri" w:hAnsi="Calibri" w:cs="Calibri"/>
      <w:color w:val="000000"/>
      <w:sz w:val="24"/>
      <w:szCs w:val="24"/>
    </w:rPr>
  </w:style>
  <w:style w:type="table" w:customStyle="1" w:styleId="Style1">
    <w:name w:val="Style1"/>
    <w:basedOn w:val="TableauNormal"/>
    <w:uiPriority w:val="99"/>
    <w:rsid w:val="00D87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hAnsiTheme="majorHAnsi" w:hint="default"/>
        <w:b/>
        <w:i w:val="0"/>
        <w:sz w:val="22"/>
        <w:szCs w:val="22"/>
      </w:rPr>
      <w:tblPr/>
      <w:tcPr>
        <w:shd w:val="clear" w:color="auto" w:fill="D9D9D9" w:themeFill="background1" w:themeFillShade="D9"/>
      </w:tcPr>
    </w:tblStylePr>
  </w:style>
  <w:style w:type="paragraph" w:styleId="Commentaire">
    <w:name w:val="annotation text"/>
    <w:basedOn w:val="Normal"/>
    <w:link w:val="CommentaireCar"/>
    <w:uiPriority w:val="99"/>
    <w:semiHidden/>
    <w:unhideWhenUsed/>
    <w:rsid w:val="00D876BF"/>
    <w:pPr>
      <w:spacing w:line="240" w:lineRule="auto"/>
      <w:jc w:val="left"/>
    </w:pPr>
    <w:rPr>
      <w:sz w:val="20"/>
      <w:szCs w:val="20"/>
    </w:rPr>
  </w:style>
  <w:style w:type="character" w:customStyle="1" w:styleId="CommentaireCar">
    <w:name w:val="Commentaire Car"/>
    <w:basedOn w:val="Policepardfaut"/>
    <w:link w:val="Commentaire"/>
    <w:uiPriority w:val="99"/>
    <w:semiHidden/>
    <w:rsid w:val="00D876BF"/>
    <w:rPr>
      <w:sz w:val="20"/>
      <w:szCs w:val="20"/>
    </w:rPr>
  </w:style>
  <w:style w:type="character" w:styleId="Marquedecommentaire">
    <w:name w:val="annotation reference"/>
    <w:basedOn w:val="Policepardfaut"/>
    <w:uiPriority w:val="99"/>
    <w:semiHidden/>
    <w:unhideWhenUsed/>
    <w:rsid w:val="00D876BF"/>
    <w:rPr>
      <w:sz w:val="16"/>
      <w:szCs w:val="16"/>
    </w:rPr>
  </w:style>
  <w:style w:type="paragraph" w:styleId="Textebrut">
    <w:name w:val="Plain Text"/>
    <w:basedOn w:val="Normal"/>
    <w:link w:val="TextebrutCar"/>
    <w:uiPriority w:val="99"/>
    <w:unhideWhenUsed/>
    <w:rsid w:val="00D876BF"/>
    <w:pPr>
      <w:spacing w:after="0" w:line="240" w:lineRule="auto"/>
      <w:jc w:val="left"/>
    </w:pPr>
    <w:rPr>
      <w:rFonts w:ascii="Consolas" w:eastAsiaTheme="minorHAnsi" w:hAnsi="Consolas"/>
      <w:sz w:val="21"/>
      <w:szCs w:val="21"/>
      <w:lang w:eastAsia="en-US"/>
    </w:rPr>
  </w:style>
  <w:style w:type="character" w:customStyle="1" w:styleId="TextebrutCar">
    <w:name w:val="Texte brut Car"/>
    <w:basedOn w:val="Policepardfaut"/>
    <w:link w:val="Textebrut"/>
    <w:uiPriority w:val="99"/>
    <w:rsid w:val="00D876BF"/>
    <w:rPr>
      <w:rFonts w:ascii="Consolas" w:eastAsiaTheme="minorHAnsi" w:hAnsi="Consolas"/>
      <w:sz w:val="21"/>
      <w:szCs w:val="21"/>
      <w:lang w:eastAsia="en-US"/>
    </w:rPr>
  </w:style>
  <w:style w:type="character" w:styleId="Lienhypertextesuivivisit">
    <w:name w:val="FollowedHyperlink"/>
    <w:basedOn w:val="Policepardfaut"/>
    <w:uiPriority w:val="99"/>
    <w:semiHidden/>
    <w:unhideWhenUsed/>
    <w:rsid w:val="00876449"/>
    <w:rPr>
      <w:color w:val="954F72" w:themeColor="followedHyperlink"/>
      <w:u w:val="single"/>
    </w:rPr>
  </w:style>
  <w:style w:type="paragraph" w:styleId="Rvision">
    <w:name w:val="Revision"/>
    <w:hidden/>
    <w:uiPriority w:val="99"/>
    <w:semiHidden/>
    <w:rsid w:val="0039072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Jeremy\Documents\EIP\musicsheetwriter\Documentation\TS\2017_TS_musicsheetwriter.docx"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file:///C:\Users\Jeremy\Documents\EIP\musicsheetwriter\Documentation\TS\2017_TS_musicsheetwriter.docx" TargetMode="External"/><Relationship Id="rId34" Type="http://schemas.openxmlformats.org/officeDocument/2006/relationships/hyperlink" Target="https://fr.wikipedia.org/wiki/Sp%C3%A9cification_(informatique)" TargetMode="External"/><Relationship Id="rId42" Type="http://schemas.openxmlformats.org/officeDocument/2006/relationships/hyperlink" Target="http://junit.org/"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fr.wikipedia.org/wiki/IOS_(Apple)" TargetMode="Externa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hyperlink" Target="https://fr.wikipedia.org/wiki/Sp%C3%A9cification_(informatique)"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yperlink" Target="https://leantesting.com/" TargetMode="Externa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fr.wikipedia.org/wiki/Mac_OS_X" TargetMode="External"/><Relationship Id="rId23" Type="http://schemas.openxmlformats.org/officeDocument/2006/relationships/header" Target="header3.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file:///C:\Users\Jeremy\Documents\EIP\musicsheetwriter\Documentation\TS\2017_TS_musicsheetwriter.docx" TargetMode="External"/><Relationship Id="rId31" Type="http://schemas.openxmlformats.org/officeDocument/2006/relationships/image" Target="media/image9.png"/><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yperlink" Target="https://google.github.io/android-testing-support-library/docs/espresso/index.html"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file:///C:\Users\Jeremy\Documents\EIP\musicsheetwriter\Documentation\TS\2017_TS_musicsheetwriter.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eader" Target="header5.xml"/><Relationship Id="rId20" Type="http://schemas.openxmlformats.org/officeDocument/2006/relationships/hyperlink" Target="file:///C:\Users\Jeremy\Documents\EIP\musicsheetwriter\Documentation\TS\2017_TS_musicsheetwriter.docx" TargetMode="External"/><Relationship Id="rId41" Type="http://schemas.openxmlformats.org/officeDocument/2006/relationships/hyperlink" Target="http://doc.qt.io/qt-5/qtest-overview.html"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Documents\Epitech\Documentation\Templates\Template_musicsheetwri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783632A0F2442D0B2823917B6F73BBB"/>
        <w:category>
          <w:name w:val="Général"/>
          <w:gallery w:val="placeholder"/>
        </w:category>
        <w:types>
          <w:type w:val="bbPlcHdr"/>
        </w:types>
        <w:behaviors>
          <w:behavior w:val="content"/>
        </w:behaviors>
        <w:guid w:val="{94593C37-A917-4885-A7CF-220DD93A0270}"/>
      </w:docPartPr>
      <w:docPartBody>
        <w:p w:rsidR="0008185E" w:rsidRDefault="000D05CE">
          <w:pPr>
            <w:pStyle w:val="3783632A0F2442D0B2823917B6F73BBB"/>
          </w:pPr>
          <w:r w:rsidRPr="000E47BF">
            <w:rPr>
              <w:rStyle w:val="Textedelespacerserv"/>
            </w:rPr>
            <w:t>[Titre ]</w:t>
          </w:r>
        </w:p>
      </w:docPartBody>
    </w:docPart>
    <w:docPart>
      <w:docPartPr>
        <w:name w:val="0C46D9337CCA418CA9A03934B58727A4"/>
        <w:category>
          <w:name w:val="Général"/>
          <w:gallery w:val="placeholder"/>
        </w:category>
        <w:types>
          <w:type w:val="bbPlcHdr"/>
        </w:types>
        <w:behaviors>
          <w:behavior w:val="content"/>
        </w:behaviors>
        <w:guid w:val="{C9A867D1-DD30-48DE-BFEE-EFB6EFE35EA4}"/>
      </w:docPartPr>
      <w:docPartBody>
        <w:p w:rsidR="0008185E" w:rsidRDefault="000D05CE">
          <w:pPr>
            <w:pStyle w:val="0C46D9337CCA418CA9A03934B58727A4"/>
          </w:pPr>
          <w:r w:rsidRPr="00914B25">
            <w:rPr>
              <w:rStyle w:val="Textedelespacerserv"/>
            </w:rPr>
            <w:t>[Objet ]</w:t>
          </w:r>
        </w:p>
      </w:docPartBody>
    </w:docPart>
    <w:docPart>
      <w:docPartPr>
        <w:name w:val="73098DBB5F64499697910448CCBB94D2"/>
        <w:category>
          <w:name w:val="Général"/>
          <w:gallery w:val="placeholder"/>
        </w:category>
        <w:types>
          <w:type w:val="bbPlcHdr"/>
        </w:types>
        <w:behaviors>
          <w:behavior w:val="content"/>
        </w:behaviors>
        <w:guid w:val="{A772CA83-7996-42DF-A889-25216BE2EB75}"/>
      </w:docPartPr>
      <w:docPartBody>
        <w:p w:rsidR="0008185E" w:rsidRDefault="000D05CE">
          <w:pPr>
            <w:pStyle w:val="73098DBB5F64499697910448CCBB94D2"/>
          </w:pPr>
          <w:r w:rsidRPr="0003791E">
            <w:rPr>
              <w:rStyle w:val="Textedelespacerserv"/>
            </w:rPr>
            <w:t>Click here to enter a date.</w:t>
          </w:r>
        </w:p>
      </w:docPartBody>
    </w:docPart>
    <w:docPart>
      <w:docPartPr>
        <w:name w:val="7CE8213E3684400FA48A5238494737BC"/>
        <w:category>
          <w:name w:val="Général"/>
          <w:gallery w:val="placeholder"/>
        </w:category>
        <w:types>
          <w:type w:val="bbPlcHdr"/>
        </w:types>
        <w:behaviors>
          <w:behavior w:val="content"/>
        </w:behaviors>
        <w:guid w:val="{A4EAC79B-F5C0-45D7-B0AC-C7F8F9CF6F94}"/>
      </w:docPartPr>
      <w:docPartBody>
        <w:p w:rsidR="0008185E" w:rsidRDefault="000D05CE">
          <w:pPr>
            <w:pStyle w:val="7CE8213E3684400FA48A5238494737BC"/>
          </w:pPr>
          <w:r w:rsidRPr="000E47BF">
            <w:rPr>
              <w:rStyle w:val="Textedelespacerserv"/>
            </w:rPr>
            <w:t>[Date de publication]</w:t>
          </w:r>
        </w:p>
      </w:docPartBody>
    </w:docPart>
    <w:docPart>
      <w:docPartPr>
        <w:name w:val="4368E3DC92F64DCD94616B9DF00D1A6C"/>
        <w:category>
          <w:name w:val="Général"/>
          <w:gallery w:val="placeholder"/>
        </w:category>
        <w:types>
          <w:type w:val="bbPlcHdr"/>
        </w:types>
        <w:behaviors>
          <w:behavior w:val="content"/>
        </w:behaviors>
        <w:guid w:val="{8DFA8EE3-BF8A-48AF-8069-CDCA3A81B7DA}"/>
      </w:docPartPr>
      <w:docPartBody>
        <w:p w:rsidR="0008185E" w:rsidRDefault="000D05CE">
          <w:pPr>
            <w:pStyle w:val="4368E3DC92F64DCD94616B9DF00D1A6C"/>
          </w:pPr>
          <w:r w:rsidRPr="000E47BF">
            <w:rPr>
              <w:rStyle w:val="Textedelespacerserv"/>
            </w:rPr>
            <w:t>[Responsable]</w:t>
          </w:r>
        </w:p>
      </w:docPartBody>
    </w:docPart>
    <w:docPart>
      <w:docPartPr>
        <w:name w:val="2BBD0931EB8C418280EE5CC40A2A4C32"/>
        <w:category>
          <w:name w:val="Général"/>
          <w:gallery w:val="placeholder"/>
        </w:category>
        <w:types>
          <w:type w:val="bbPlcHdr"/>
        </w:types>
        <w:behaviors>
          <w:behavior w:val="content"/>
        </w:behaviors>
        <w:guid w:val="{A41F977B-4F6C-43EE-AC01-A7529D788A2C}"/>
      </w:docPartPr>
      <w:docPartBody>
        <w:p w:rsidR="0008185E" w:rsidRDefault="000D05CE">
          <w:pPr>
            <w:pStyle w:val="2BBD0931EB8C418280EE5CC40A2A4C32"/>
          </w:pPr>
          <w:r w:rsidRPr="000E47BF">
            <w:rPr>
              <w:rStyle w:val="Textedelespacerserv"/>
            </w:rPr>
            <w:t>[Messagerie société]</w:t>
          </w:r>
        </w:p>
      </w:docPartBody>
    </w:docPart>
    <w:docPart>
      <w:docPartPr>
        <w:name w:val="FC00BB395E3F4F15A061975893D5B599"/>
        <w:category>
          <w:name w:val="Général"/>
          <w:gallery w:val="placeholder"/>
        </w:category>
        <w:types>
          <w:type w:val="bbPlcHdr"/>
        </w:types>
        <w:behaviors>
          <w:behavior w:val="content"/>
        </w:behaviors>
        <w:guid w:val="{A87BE4F3-DA85-48A9-933E-B3901D9D6C37}"/>
      </w:docPartPr>
      <w:docPartBody>
        <w:p w:rsidR="0008185E" w:rsidRDefault="000D05CE">
          <w:pPr>
            <w:pStyle w:val="FC00BB395E3F4F15A061975893D5B599"/>
          </w:pPr>
          <w:r w:rsidRPr="000E47BF">
            <w:rPr>
              <w:rStyle w:val="Textedelespacerserv"/>
            </w:rPr>
            <w:t>[Objet ]</w:t>
          </w:r>
        </w:p>
      </w:docPartBody>
    </w:docPart>
    <w:docPart>
      <w:docPartPr>
        <w:name w:val="C1BFF522AC1A431A82F5BC1F4A37DDB7"/>
        <w:category>
          <w:name w:val="Général"/>
          <w:gallery w:val="placeholder"/>
        </w:category>
        <w:types>
          <w:type w:val="bbPlcHdr"/>
        </w:types>
        <w:behaviors>
          <w:behavior w:val="content"/>
        </w:behaviors>
        <w:guid w:val="{959A4448-CA43-48F7-8AE8-1BD303639501}"/>
      </w:docPartPr>
      <w:docPartBody>
        <w:p w:rsidR="0008185E" w:rsidRDefault="000D05CE">
          <w:pPr>
            <w:pStyle w:val="C1BFF522AC1A431A82F5BC1F4A37DDB7"/>
          </w:pPr>
          <w:r w:rsidRPr="00FA513D">
            <w:rPr>
              <w:color w:val="FFFFFF" w:themeColor="background1"/>
              <w:sz w:val="28"/>
              <w:lang w:val="en-US"/>
            </w:rPr>
            <w:t xml:space="preserve">     </w:t>
          </w:r>
        </w:p>
      </w:docPartBody>
    </w:docPart>
    <w:docPart>
      <w:docPartPr>
        <w:name w:val="44B20CB2A4D54E3CA4A05F5595764118"/>
        <w:category>
          <w:name w:val="Général"/>
          <w:gallery w:val="placeholder"/>
        </w:category>
        <w:types>
          <w:type w:val="bbPlcHdr"/>
        </w:types>
        <w:behaviors>
          <w:behavior w:val="content"/>
        </w:behaviors>
        <w:guid w:val="{C641E61A-9401-4FBF-9A4D-48A87002B0C9}"/>
      </w:docPartPr>
      <w:docPartBody>
        <w:p w:rsidR="0008185E" w:rsidRDefault="000D05CE">
          <w:pPr>
            <w:pStyle w:val="44B20CB2A4D54E3CA4A05F5595764118"/>
          </w:pPr>
          <w:r w:rsidRPr="0003791E">
            <w:rPr>
              <w:rStyle w:val="Textedelespacerserv"/>
            </w:rPr>
            <w:t>[Company]</w:t>
          </w:r>
        </w:p>
      </w:docPartBody>
    </w:docPart>
    <w:docPart>
      <w:docPartPr>
        <w:name w:val="A27403D3CD7148CC9E94147B01C70E50"/>
        <w:category>
          <w:name w:val="Général"/>
          <w:gallery w:val="placeholder"/>
        </w:category>
        <w:types>
          <w:type w:val="bbPlcHdr"/>
        </w:types>
        <w:behaviors>
          <w:behavior w:val="content"/>
        </w:behaviors>
        <w:guid w:val="{063D6DF7-04B0-4C61-B13A-87D5C1912B5D}"/>
      </w:docPartPr>
      <w:docPartBody>
        <w:p w:rsidR="0008185E" w:rsidRDefault="000D05CE">
          <w:pPr>
            <w:pStyle w:val="A27403D3CD7148CC9E94147B01C70E50"/>
          </w:pPr>
          <w:r w:rsidRPr="0003791E">
            <w:rPr>
              <w:rStyle w:val="Textedelespacerserv"/>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5CE"/>
    <w:rsid w:val="00001D09"/>
    <w:rsid w:val="0008185E"/>
    <w:rsid w:val="000D05CE"/>
    <w:rsid w:val="0017556E"/>
    <w:rsid w:val="00761069"/>
    <w:rsid w:val="00765E86"/>
    <w:rsid w:val="007E29C9"/>
    <w:rsid w:val="00AD7EAE"/>
    <w:rsid w:val="00B65C82"/>
    <w:rsid w:val="00D87CB1"/>
    <w:rsid w:val="00FA225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783632A0F2442D0B2823917B6F73BBB">
    <w:name w:val="3783632A0F2442D0B2823917B6F73BBB"/>
  </w:style>
  <w:style w:type="paragraph" w:customStyle="1" w:styleId="0C46D9337CCA418CA9A03934B58727A4">
    <w:name w:val="0C46D9337CCA418CA9A03934B58727A4"/>
  </w:style>
  <w:style w:type="paragraph" w:customStyle="1" w:styleId="73098DBB5F64499697910448CCBB94D2">
    <w:name w:val="73098DBB5F64499697910448CCBB94D2"/>
  </w:style>
  <w:style w:type="paragraph" w:customStyle="1" w:styleId="7CE8213E3684400FA48A5238494737BC">
    <w:name w:val="7CE8213E3684400FA48A5238494737BC"/>
  </w:style>
  <w:style w:type="paragraph" w:customStyle="1" w:styleId="4368E3DC92F64DCD94616B9DF00D1A6C">
    <w:name w:val="4368E3DC92F64DCD94616B9DF00D1A6C"/>
  </w:style>
  <w:style w:type="paragraph" w:customStyle="1" w:styleId="2BBD0931EB8C418280EE5CC40A2A4C32">
    <w:name w:val="2BBD0931EB8C418280EE5CC40A2A4C32"/>
  </w:style>
  <w:style w:type="paragraph" w:customStyle="1" w:styleId="FC00BB395E3F4F15A061975893D5B599">
    <w:name w:val="FC00BB395E3F4F15A061975893D5B599"/>
  </w:style>
  <w:style w:type="paragraph" w:customStyle="1" w:styleId="C1BFF522AC1A431A82F5BC1F4A37DDB7">
    <w:name w:val="C1BFF522AC1A431A82F5BC1F4A37DDB7"/>
  </w:style>
  <w:style w:type="paragraph" w:customStyle="1" w:styleId="44B20CB2A4D54E3CA4A05F5595764118">
    <w:name w:val="44B20CB2A4D54E3CA4A05F5595764118"/>
  </w:style>
  <w:style w:type="paragraph" w:customStyle="1" w:styleId="A27403D3CD7148CC9E94147B01C70E50">
    <w:name w:val="A27403D3CD7148CC9E94147B01C70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2015-11-17T00:00:00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25B4FB-6849-4BA7-A8D0-48892AFE73C7}">
  <ds:schemaRefs>
    <ds:schemaRef ds:uri="http://schemas.openxmlformats.org/officeDocument/2006/bibliography"/>
  </ds:schemaRefs>
</ds:datastoreItem>
</file>

<file path=customXml/itemProps3.xml><?xml version="1.0" encoding="utf-8"?>
<ds:datastoreItem xmlns:ds="http://schemas.openxmlformats.org/officeDocument/2006/customXml" ds:itemID="{78A32093-49EE-4257-BA20-DCE569A30B41}">
  <ds:schemaRefs>
    <ds:schemaRef ds:uri="http://schemas.openxmlformats.org/officeDocument/2006/bibliography"/>
  </ds:schemaRefs>
</ds:datastoreItem>
</file>

<file path=customXml/itemProps4.xml><?xml version="1.0" encoding="utf-8"?>
<ds:datastoreItem xmlns:ds="http://schemas.openxmlformats.org/officeDocument/2006/customXml" ds:itemID="{D244EA88-EBB1-447C-8611-85E4E5891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Template_musicsheetwriter.dotx</Template>
  <TotalTime>556</TotalTime>
  <Pages>37</Pages>
  <Words>7997</Words>
  <Characters>43989</Characters>
  <Application>Microsoft Office Word</Application>
  <DocSecurity>0</DocSecurity>
  <Lines>366</Lines>
  <Paragraphs>103</Paragraphs>
  <ScaleCrop>false</ScaleCrop>
  <HeadingPairs>
    <vt:vector size="6" baseType="variant">
      <vt:variant>
        <vt:lpstr>Title</vt:lpstr>
      </vt:variant>
      <vt:variant>
        <vt:i4>1</vt:i4>
      </vt:variant>
      <vt:variant>
        <vt:lpstr>Headings</vt:lpstr>
      </vt:variant>
      <vt:variant>
        <vt:i4>63</vt:i4>
      </vt:variant>
      <vt:variant>
        <vt:lpstr>Titre</vt:lpstr>
      </vt:variant>
      <vt:variant>
        <vt:i4>1</vt:i4>
      </vt:variant>
    </vt:vector>
  </HeadingPairs>
  <TitlesOfParts>
    <vt:vector size="65" baseType="lpstr">
      <vt:lpstr>Music Sheet Writer</vt:lpstr>
      <vt:lpstr>Introduction</vt:lpstr>
      <vt:lpstr>    Objectif de l’EIP</vt:lpstr>
      <vt:lpstr>    Principe de base du système</vt:lpstr>
      <vt:lpstr>Version/release</vt:lpstr>
      <vt:lpstr>    Numérotation des versions</vt:lpstr>
      <vt:lpstr>    Logiciel</vt:lpstr>
      <vt:lpstr>        Plan de release</vt:lpstr>
      <vt:lpstr>    Site Web</vt:lpstr>
      <vt:lpstr>        Plan de release</vt:lpstr>
      <vt:lpstr>    Applications mobiles</vt:lpstr>
      <vt:lpstr>        Android</vt:lpstr>
      <vt:lpstr>        iPhone</vt:lpstr>
      <vt:lpstr>        Windows Phone</vt:lpstr>
      <vt:lpstr>        </vt:lpstr>
      <vt:lpstr>Types de tests et périmètre</vt:lpstr>
      <vt:lpstr>    Commun à tous les livrables</vt:lpstr>
      <vt:lpstr>        Tests unitaires</vt:lpstr>
      <vt:lpstr>        Tests d’intégration UI</vt:lpstr>
      <vt:lpstr>        Tests d’acceptation</vt:lpstr>
      <vt:lpstr>        Tests de non-régressions</vt:lpstr>
      <vt:lpstr>    Spécifiques au site web</vt:lpstr>
      <vt:lpstr>        Tests de performance</vt:lpstr>
      <vt:lpstr>    Spécifiques aux applications mobiles</vt:lpstr>
      <vt:lpstr>        Tests d’intégration des appels API</vt:lpstr>
      <vt:lpstr>Livrables</vt:lpstr>
      <vt:lpstr>    Cas de tests</vt:lpstr>
      <vt:lpstr>        Arborescence</vt:lpstr>
      <vt:lpstr>        Tests unitaires</vt:lpstr>
      <vt:lpstr>        Tests d’acceptation et d’intégration</vt:lpstr>
      <vt:lpstr>        Tests de performance</vt:lpstr>
      <vt:lpstr>        Tests des appels API</vt:lpstr>
      <vt:lpstr>    Rapport d’exécution de tests</vt:lpstr>
      <vt:lpstr>        Logiciel</vt:lpstr>
      <vt:lpstr>        Site Web</vt:lpstr>
      <vt:lpstr>        Android</vt:lpstr>
      <vt:lpstr>        iPhone</vt:lpstr>
      <vt:lpstr>        Windows Phone</vt:lpstr>
      <vt:lpstr>    Rapport sur le suivi global de la qualité</vt:lpstr>
      <vt:lpstr>Types de tests</vt:lpstr>
      <vt:lpstr>    Logiciel</vt:lpstr>
      <vt:lpstr>        Tests Unitaire</vt:lpstr>
      <vt:lpstr>        Tests d’intégration UI</vt:lpstr>
      <vt:lpstr>    Site Web</vt:lpstr>
      <vt:lpstr>        Tests unitaires</vt:lpstr>
      <vt:lpstr>        Tests de performance</vt:lpstr>
      <vt:lpstr>    Android</vt:lpstr>
      <vt:lpstr>        Tests unitaires</vt:lpstr>
      <vt:lpstr>        Test d’intégration UI</vt:lpstr>
      <vt:lpstr>        Test d’intégration des appels API</vt:lpstr>
      <vt:lpstr>    iPhone</vt:lpstr>
      <vt:lpstr>        Tests unitaires</vt:lpstr>
      <vt:lpstr>        Tests d’intégration UI</vt:lpstr>
      <vt:lpstr>    Windows Phone</vt:lpstr>
      <vt:lpstr>        Tests unitaires</vt:lpstr>
      <vt:lpstr>        Tests d’intégration UI</vt:lpstr>
      <vt:lpstr>        Tests d’acceptation</vt:lpstr>
      <vt:lpstr>Outils</vt:lpstr>
      <vt:lpstr>    Dépôt de tests</vt:lpstr>
      <vt:lpstr>    Gestion de rejets/erreurs</vt:lpstr>
      <vt:lpstr>    Autres outils</vt:lpstr>
      <vt:lpstr>        Outils d’automatisation des tests</vt:lpstr>
      <vt:lpstr>        Outils pour les tests de performances</vt:lpstr>
      <vt:lpstr>        Outils pour les tests d’intégration UI</vt:lpstr>
      <vt:lpstr>Music Sheet Writer</vt:lpstr>
    </vt:vector>
  </TitlesOfParts>
  <Manager>Jonathan Racaud</Manager>
  <Company>Music Sheet Writer</Company>
  <LinksUpToDate>false</LinksUpToDate>
  <CharactersWithSpaces>51883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Stratégie de Test</dc:subject>
  <dc:creator>J. Racaud; A. Simon; J. Harrault; J. Blondeel; S. Daguenet; F. Corradin</dc:creator>
  <cp:keywords/>
  <dc:description/>
  <cp:lastModifiedBy>florian corradin</cp:lastModifiedBy>
  <cp:revision>218</cp:revision>
  <dcterms:created xsi:type="dcterms:W3CDTF">2015-11-14T13:31:00Z</dcterms:created>
  <dcterms:modified xsi:type="dcterms:W3CDTF">2015-11-17T01:37:00Z</dcterms:modified>
  <cp:category>Epitech Innovative Project</cp:category>
</cp:coreProperties>
</file>