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EDC0CD" w14:textId="453EBAC4" w:rsidR="00E03E85" w:rsidRDefault="00E03E85" w:rsidP="00FA513D">
      <w:pPr>
        <w:jc w:val="center"/>
        <w:rPr>
          <w:lang w:eastAsia="ko-KR"/>
        </w:rPr>
      </w:pPr>
      <w:bookmarkStart w:id="0" w:name="_GoBack"/>
      <w:bookmarkEnd w:id="0"/>
    </w:p>
    <w:sdt>
      <w:sdtPr>
        <w:rPr>
          <w:lang w:eastAsia="ko-KR"/>
        </w:rPr>
        <w:id w:val="134382872"/>
        <w:docPartObj>
          <w:docPartGallery w:val="Cover Pages"/>
          <w:docPartUnique/>
        </w:docPartObj>
      </w:sdtPr>
      <w:sdtEndPr/>
      <w:sdtContent>
        <w:p w14:paraId="64DA14D6" w14:textId="3269D3C3" w:rsidR="00E62625" w:rsidRPr="00B4087B" w:rsidRDefault="00FA513D" w:rsidP="00FA513D">
          <w:pPr>
            <w:jc w:val="center"/>
            <w:sectPr w:rsidR="00E62625" w:rsidRPr="00B4087B"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B4087B">
            <w:rPr>
              <w:noProof/>
              <w:lang w:val="en-US" w:eastAsia="zh-CN"/>
            </w:rPr>
            <w:drawing>
              <wp:anchor distT="0" distB="0" distL="114300" distR="114300" simplePos="0" relativeHeight="251660288" behindDoc="0" locked="0" layoutInCell="1" allowOverlap="1" wp14:anchorId="47ED634C" wp14:editId="79072635">
                <wp:simplePos x="0" y="0"/>
                <wp:positionH relativeFrom="column">
                  <wp:posOffset>1407470</wp:posOffset>
                </wp:positionH>
                <wp:positionV relativeFrom="paragraph">
                  <wp:posOffset>4607870</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val="en-US" w:eastAsia="zh-CN"/>
            </w:rPr>
            <mc:AlternateContent>
              <mc:Choice Requires="wpg">
                <w:drawing>
                  <wp:anchor distT="0" distB="0" distL="114300" distR="114300" simplePos="0" relativeHeight="251659264" behindDoc="1" locked="0" layoutInCell="1" allowOverlap="1" wp14:anchorId="2251CA06" wp14:editId="36C00AF1">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3929270D" w14:textId="630D61FB" w:rsidR="009B1F8C" w:rsidRPr="00BB3A46" w:rsidRDefault="009B1F8C" w:rsidP="00FA513D">
                                      <w:pPr>
                                        <w:pStyle w:val="Sansinterligne"/>
                                        <w:spacing w:before="120"/>
                                        <w:ind w:right="-199" w:hanging="142"/>
                                        <w:jc w:val="center"/>
                                        <w:rPr>
                                          <w:color w:val="FFFFFF" w:themeColor="background1"/>
                                          <w:lang w:val="en-US"/>
                                        </w:rPr>
                                      </w:pPr>
                                      <w:r w:rsidRPr="005C0883">
                                        <w:rPr>
                                          <w:color w:val="FFFFFF" w:themeColor="background1"/>
                                          <w:lang w:val="en-GB"/>
                                        </w:rPr>
                                        <w:t>J. Racaud; A. Simon; J. Harrault; J. Blondeel; S. Daguenet; F. Corradin</w:t>
                                      </w:r>
                                    </w:p>
                                  </w:sdtContent>
                                </w:sdt>
                                <w:p w14:paraId="7ACBF7C9" w14:textId="77777777" w:rsidR="009B1F8C" w:rsidRPr="00FA513D" w:rsidRDefault="00147D81">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9B1F8C" w:rsidRPr="00FA513D">
                                        <w:rPr>
                                          <w:caps/>
                                          <w:color w:val="FFFFFF" w:themeColor="background1"/>
                                          <w:sz w:val="28"/>
                                          <w:lang w:val="en-US"/>
                                        </w:rPr>
                                        <w:t>Music Sheet Writer</w:t>
                                      </w:r>
                                    </w:sdtContent>
                                  </w:sdt>
                                  <w:r w:rsidR="009B1F8C"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EndPr/>
                                    <w:sdtContent>
                                      <w:r w:rsidR="009B1F8C"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26BA46F9" w14:textId="77777777" w:rsidR="009B1F8C" w:rsidRDefault="009B1F8C"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37FABD37" w:rsidR="009B1F8C" w:rsidRDefault="00147D81"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9B1F8C">
                                        <w:rPr>
                                          <w:rFonts w:asciiTheme="majorHAnsi" w:eastAsiaTheme="majorEastAsia" w:hAnsiTheme="majorHAnsi" w:cstheme="majorBidi"/>
                                          <w:caps/>
                                          <w:color w:val="5B9BD5" w:themeColor="accent1"/>
                                          <w:sz w:val="72"/>
                                          <w:szCs w:val="72"/>
                                        </w:rPr>
                                        <w:t>Guide d’Installation</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51CA06"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GB"/>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3929270D" w14:textId="630D61FB" w:rsidR="009B1F8C" w:rsidRPr="00BB3A46" w:rsidRDefault="009B1F8C" w:rsidP="00FA513D">
                                <w:pPr>
                                  <w:pStyle w:val="Sansinterligne"/>
                                  <w:spacing w:before="120"/>
                                  <w:ind w:right="-199" w:hanging="142"/>
                                  <w:jc w:val="center"/>
                                  <w:rPr>
                                    <w:color w:val="FFFFFF" w:themeColor="background1"/>
                                    <w:lang w:val="en-US"/>
                                  </w:rPr>
                                </w:pPr>
                                <w:r w:rsidRPr="005C0883">
                                  <w:rPr>
                                    <w:color w:val="FFFFFF" w:themeColor="background1"/>
                                    <w:lang w:val="en-GB"/>
                                  </w:rPr>
                                  <w:t>J. Racaud; A. Simon; J. Harrault; J. Blondeel; S. Daguenet; F. Corradin</w:t>
                                </w:r>
                              </w:p>
                            </w:sdtContent>
                          </w:sdt>
                          <w:p w14:paraId="7ACBF7C9" w14:textId="77777777" w:rsidR="009B1F8C" w:rsidRPr="00FA513D" w:rsidRDefault="002F25AB">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9B1F8C" w:rsidRPr="00FA513D">
                                  <w:rPr>
                                    <w:caps/>
                                    <w:color w:val="FFFFFF" w:themeColor="background1"/>
                                    <w:sz w:val="28"/>
                                    <w:lang w:val="en-US"/>
                                  </w:rPr>
                                  <w:t>Music Sheet Writer</w:t>
                                </w:r>
                              </w:sdtContent>
                            </w:sdt>
                            <w:r w:rsidR="009B1F8C" w:rsidRPr="00FA513D">
                              <w:rPr>
                                <w:color w:val="FFFFFF" w:themeColor="background1"/>
                                <w:sz w:val="28"/>
                                <w:lang w:val="en-US"/>
                              </w:rPr>
                              <w:t>  </w:t>
                            </w:r>
                            <w:sdt>
                              <w:sdtPr>
                                <w:rPr>
                                  <w:color w:val="FFFFFF" w:themeColor="background1"/>
                                  <w:sz w:val="28"/>
                                </w:rPr>
                                <w:alias w:val="Adresse"/>
                                <w:tag w:val=""/>
                                <w:id w:val="-1635257692"/>
                                <w:showingPlcHdr/>
                                <w:dataBinding w:prefixMappings="xmlns:ns0='http://schemas.microsoft.com/office/2006/coverPageProps' " w:xpath="/ns0:CoverPageProperties[1]/ns0:CompanyAddress[1]" w:storeItemID="{55AF091B-3C7A-41E3-B477-F2FDAA23CFDA}"/>
                                <w:text/>
                              </w:sdtPr>
                              <w:sdtEndPr/>
                              <w:sdtContent>
                                <w:r w:rsidR="009B1F8C"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26BA46F9" w14:textId="77777777" w:rsidR="009B1F8C" w:rsidRDefault="009B1F8C"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37FABD37" w:rsidR="009B1F8C" w:rsidRDefault="002F25AB"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9B1F8C">
                                  <w:rPr>
                                    <w:rFonts w:asciiTheme="majorHAnsi" w:eastAsiaTheme="majorEastAsia" w:hAnsiTheme="majorHAnsi" w:cstheme="majorBidi"/>
                                    <w:caps/>
                                    <w:color w:val="5B9BD5" w:themeColor="accent1"/>
                                    <w:sz w:val="72"/>
                                    <w:szCs w:val="72"/>
                                  </w:rPr>
                                  <w:t>Guide d’Installation</w:t>
                                </w:r>
                              </w:sdtContent>
                            </w:sdt>
                          </w:p>
                        </w:txbxContent>
                      </v:textbox>
                    </v:shape>
                    <w10:wrap anchorx="page" anchory="page"/>
                  </v:group>
                </w:pict>
              </mc:Fallback>
            </mc:AlternateContent>
          </w:r>
        </w:p>
        <w:p w14:paraId="1D5E4157" w14:textId="77777777" w:rsidR="00ED6AB0" w:rsidRPr="00B4087B" w:rsidRDefault="00147D81" w:rsidP="00E25192">
          <w:pPr>
            <w:pStyle w:val="Sansinterligne"/>
          </w:pPr>
        </w:p>
      </w:sdtContent>
    </w:sdt>
    <w:p w14:paraId="43FD7A27" w14:textId="77777777" w:rsidR="00E62625" w:rsidRPr="00B4087B" w:rsidRDefault="006706E0" w:rsidP="006706E0">
      <w:pPr>
        <w:pStyle w:val="Titre1horssommaire"/>
      </w:pPr>
      <w:r w:rsidRPr="00B4087B">
        <w:t>Objectifs du document</w:t>
      </w:r>
    </w:p>
    <w:p w14:paraId="6E43F1F2" w14:textId="77777777" w:rsidR="00E76D96" w:rsidRDefault="006706E0" w:rsidP="007D0BF0">
      <w:pPr>
        <w:pStyle w:val="Titre2horssommaire"/>
      </w:pPr>
      <w:r w:rsidRPr="00B4087B">
        <w:tab/>
        <w:t>Résumé</w:t>
      </w:r>
    </w:p>
    <w:p w14:paraId="3FA5D191" w14:textId="2894615C" w:rsidR="00E64A20" w:rsidRDefault="00164C2D" w:rsidP="00E64A20">
      <w:r>
        <w:t>Le projet Music Sheet Writer étant un projet composé de plusieurs livrables de natures différentes, les outils de développement ainsi que les librairies utilisées au sein de chacun de ces livrables sont différents.</w:t>
      </w:r>
    </w:p>
    <w:p w14:paraId="6F47A320" w14:textId="4BA975FD" w:rsidR="00164C2D" w:rsidRPr="00E64A20" w:rsidRDefault="00164C2D" w:rsidP="00E64A20">
      <w:r>
        <w:t xml:space="preserve">Ce document regroupe pour chacun des livrables les procédures d’installation des outils nécessaire au développement sur chacun des livrables </w:t>
      </w:r>
      <w:r w:rsidR="004D39C5">
        <w:t xml:space="preserve">que ce soit les outils de développement tels que les éditeurs de code ou gestionnaires de version ou les librairies utilisées au sein des projets. La configuration de ces outils est aussi </w:t>
      </w:r>
      <w:r w:rsidR="00526414">
        <w:t>abordée</w:t>
      </w:r>
      <w:r w:rsidR="004D39C5">
        <w:t>.</w:t>
      </w:r>
    </w:p>
    <w:p w14:paraId="57657CDE" w14:textId="77777777" w:rsidR="00665A7A" w:rsidRDefault="006706E0" w:rsidP="00E76D96">
      <w:pPr>
        <w:pStyle w:val="Titre2horssommaire"/>
        <w:spacing w:after="0"/>
      </w:pPr>
      <w:r w:rsidRPr="00B4087B">
        <w:tab/>
      </w:r>
    </w:p>
    <w:p w14:paraId="6DB9907C" w14:textId="16F6EC42" w:rsidR="00465D07" w:rsidRDefault="00665A7A" w:rsidP="00465D07">
      <w:pPr>
        <w:pStyle w:val="Titre1horssommaire"/>
      </w:pPr>
      <w:r>
        <w:br w:type="page"/>
      </w:r>
    </w:p>
    <w:p w14:paraId="4690345C" w14:textId="77777777" w:rsidR="00465D07" w:rsidRDefault="00465D07" w:rsidP="00465D07">
      <w:pPr>
        <w:pStyle w:val="Titre1horssommaire"/>
      </w:pPr>
      <w:r>
        <w:lastRenderedPageBreak/>
        <w:t>Glossaire</w:t>
      </w:r>
    </w:p>
    <w:p w14:paraId="13956FDE" w14:textId="77777777" w:rsidR="00465D07" w:rsidRDefault="00465D07" w:rsidP="00465D07">
      <w:pPr>
        <w:pStyle w:val="Titre1horssommaire"/>
      </w:pPr>
    </w:p>
    <w:p w14:paraId="00104A6E" w14:textId="77777777" w:rsidR="00465D07" w:rsidRPr="00B4087B" w:rsidRDefault="00465D07" w:rsidP="00465D07">
      <w:pPr>
        <w:pStyle w:val="Sansinterligne"/>
        <w:rPr>
          <w:b/>
          <w:i/>
        </w:rPr>
      </w:pPr>
      <w:r w:rsidRPr="00B4087B">
        <w:rPr>
          <w:b/>
          <w:i/>
          <w:shd w:val="clear" w:color="auto" w:fill="FFFFFF"/>
        </w:rPr>
        <w:t>–</w:t>
      </w:r>
      <w:r>
        <w:rPr>
          <w:b/>
          <w:i/>
        </w:rPr>
        <w:t xml:space="preserve"> A </w:t>
      </w:r>
      <w:r w:rsidRPr="00B4087B">
        <w:rPr>
          <w:b/>
          <w:i/>
        </w:rPr>
        <w:t>–</w:t>
      </w:r>
    </w:p>
    <w:p w14:paraId="0C040946" w14:textId="77777777" w:rsidR="00465D07" w:rsidRDefault="00465D07" w:rsidP="00465D07">
      <w:r>
        <w:t>Android Package</w:t>
      </w:r>
      <w:r w:rsidRPr="00B4087B">
        <w:t xml:space="preserve"> : </w:t>
      </w:r>
      <w:r>
        <w:t>Les fichiers Android Package (</w:t>
      </w:r>
      <w:proofErr w:type="gramStart"/>
      <w:r>
        <w:t>ou .apk</w:t>
      </w:r>
      <w:proofErr w:type="gramEnd"/>
      <w:r>
        <w:t>) sont les exécutables contenant le code binaire des applications sur Android</w:t>
      </w:r>
    </w:p>
    <w:p w14:paraId="11E47576" w14:textId="77777777" w:rsidR="00465D07" w:rsidRPr="00B4087B" w:rsidRDefault="00465D07" w:rsidP="00465D07">
      <w:pPr>
        <w:pStyle w:val="Sansinterligne"/>
        <w:rPr>
          <w:b/>
          <w:i/>
        </w:rPr>
      </w:pPr>
      <w:r w:rsidRPr="00B4087B">
        <w:rPr>
          <w:b/>
          <w:i/>
          <w:shd w:val="clear" w:color="auto" w:fill="FFFFFF"/>
        </w:rPr>
        <w:t>–</w:t>
      </w:r>
      <w:r>
        <w:rPr>
          <w:b/>
          <w:i/>
        </w:rPr>
        <w:t xml:space="preserve"> P</w:t>
      </w:r>
      <w:r w:rsidRPr="00B4087B">
        <w:rPr>
          <w:b/>
          <w:i/>
        </w:rPr>
        <w:t xml:space="preserve"> –</w:t>
      </w:r>
    </w:p>
    <w:p w14:paraId="047AE564" w14:textId="0A90C54F" w:rsidR="00465D07" w:rsidRDefault="00465D07" w:rsidP="00465D07">
      <w:r>
        <w:t>Play Store</w:t>
      </w:r>
      <w:r w:rsidRPr="00B4087B">
        <w:t xml:space="preserve"> : </w:t>
      </w:r>
      <w:r>
        <w:t>plateforme de gestion et de téléchargement d’application pour smartphone Android.</w:t>
      </w:r>
    </w:p>
    <w:p w14:paraId="79BECD1D" w14:textId="77777777" w:rsidR="00465D07" w:rsidRPr="00B4087B" w:rsidRDefault="00465D07" w:rsidP="00465D07">
      <w:pPr>
        <w:pStyle w:val="Sansinterligne"/>
        <w:rPr>
          <w:b/>
          <w:i/>
        </w:rPr>
      </w:pPr>
      <w:r w:rsidRPr="00B4087B">
        <w:rPr>
          <w:b/>
          <w:i/>
          <w:shd w:val="clear" w:color="auto" w:fill="FFFFFF"/>
        </w:rPr>
        <w:t>–</w:t>
      </w:r>
      <w:r>
        <w:rPr>
          <w:b/>
          <w:i/>
        </w:rPr>
        <w:t xml:space="preserve"> S</w:t>
      </w:r>
      <w:r w:rsidRPr="00B4087B">
        <w:rPr>
          <w:b/>
          <w:i/>
        </w:rPr>
        <w:t xml:space="preserve"> –</w:t>
      </w:r>
    </w:p>
    <w:p w14:paraId="19D26AD5" w14:textId="43A3BD4C" w:rsidR="00465D07" w:rsidRDefault="00465D07" w:rsidP="00465D07">
      <w:r>
        <w:t>Subversion (abrégé SVN)</w:t>
      </w:r>
      <w:r w:rsidRPr="00B4087B">
        <w:t xml:space="preserve"> : </w:t>
      </w:r>
      <w:r>
        <w:t>système permettant l’accès à des dépôts distants hébergeant des fichiers (comme le code source d’application) et la gestion des versions de ces fichiers dans le cadre de projets pouvant inclure plusieurs contributeurs.</w:t>
      </w:r>
      <w:r>
        <w:br w:type="page"/>
      </w:r>
    </w:p>
    <w:p w14:paraId="471051F4" w14:textId="77777777" w:rsidR="00465D07" w:rsidRPr="00465D07" w:rsidRDefault="00465D07" w:rsidP="00526414">
      <w:pPr>
        <w:jc w:val="left"/>
      </w:pPr>
    </w:p>
    <w:p w14:paraId="739D5326" w14:textId="77777777" w:rsidR="006706E0" w:rsidRPr="00B4087B" w:rsidRDefault="00ED6AB0" w:rsidP="00ED6AB0">
      <w:pPr>
        <w:pStyle w:val="Titre1horssommaire"/>
      </w:pPr>
      <w:r w:rsidRPr="00B4087B">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731EF1" w14:paraId="2F025A69"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758BD449" w14:textId="77777777" w:rsidR="00ED6AB0" w:rsidRPr="00B4087B" w:rsidRDefault="00ED6AB0" w:rsidP="00ED6AB0">
            <w:r w:rsidRPr="00B4087B">
              <w:t>Titre</w:t>
            </w:r>
          </w:p>
        </w:tc>
        <w:tc>
          <w:tcPr>
            <w:tcW w:w="6799" w:type="dxa"/>
          </w:tcPr>
          <w:p w14:paraId="105BDB8D" w14:textId="6705C75A" w:rsidR="00ED6AB0" w:rsidRPr="00A26815" w:rsidRDefault="00147D81" w:rsidP="003A015B">
            <w:pPr>
              <w:cnfStyle w:val="100000000000" w:firstRow="1" w:lastRow="0" w:firstColumn="0" w:lastColumn="0" w:oddVBand="0" w:evenVBand="0" w:oddHBand="0" w:evenHBand="0" w:firstRowFirstColumn="0" w:firstRowLastColumn="0" w:lastRowFirstColumn="0" w:lastRowLastColumn="0"/>
              <w:rPr>
                <w:lang w:val="en-US"/>
              </w:rPr>
            </w:pPr>
            <w:sdt>
              <w:sdtPr>
                <w:rPr>
                  <w:lang w:val="en-US"/>
                </w:rPr>
                <w:alias w:val="Titre "/>
                <w:tag w:val=""/>
                <w:id w:val="1592041251"/>
                <w:placeholder>
                  <w:docPart w:val="4E567322909D44999D432F7AA1044A9A"/>
                </w:placeholder>
                <w:dataBinding w:prefixMappings="xmlns:ns0='http://purl.org/dc/elements/1.1/' xmlns:ns1='http://schemas.openxmlformats.org/package/2006/metadata/core-properties' " w:xpath="/ns1:coreProperties[1]/ns0:title[1]" w:storeItemID="{6C3C8BC8-F283-45AE-878A-BAB7291924A1}"/>
                <w:text/>
              </w:sdtPr>
              <w:sdtEndPr/>
              <w:sdtContent>
                <w:r w:rsidR="004D761D" w:rsidRPr="00A26815">
                  <w:rPr>
                    <w:lang w:val="en-US"/>
                  </w:rPr>
                  <w:t>Music Sheet Writer</w:t>
                </w:r>
              </w:sdtContent>
            </w:sdt>
            <w:r w:rsidR="001C0E27" w:rsidRPr="00A26815">
              <w:rPr>
                <w:lang w:val="en-US"/>
              </w:rPr>
              <w:t xml:space="preserve"> : </w:t>
            </w:r>
            <w:sdt>
              <w:sdtPr>
                <w:rPr>
                  <w:lang w:val="en-GB"/>
                </w:rPr>
                <w:alias w:val="Objet "/>
                <w:tag w:val=""/>
                <w:id w:val="-744576005"/>
                <w:placeholder>
                  <w:docPart w:val="EF3B26AC41CE4333B13786332BC9A209"/>
                </w:placeholder>
                <w:dataBinding w:prefixMappings="xmlns:ns0='http://purl.org/dc/elements/1.1/' xmlns:ns1='http://schemas.openxmlformats.org/package/2006/metadata/core-properties' " w:xpath="/ns1:coreProperties[1]/ns0:subject[1]" w:storeItemID="{6C3C8BC8-F283-45AE-878A-BAB7291924A1}"/>
                <w:text/>
              </w:sdtPr>
              <w:sdtEndPr/>
              <w:sdtContent>
                <w:r w:rsidR="00732044" w:rsidRPr="00052D39">
                  <w:rPr>
                    <w:lang w:val="en-GB"/>
                  </w:rPr>
                  <w:t>Guide d’Installation</w:t>
                </w:r>
              </w:sdtContent>
            </w:sdt>
          </w:p>
        </w:tc>
      </w:tr>
      <w:tr w:rsidR="00D033A8" w:rsidRPr="00B4087B" w14:paraId="16AF2CF5"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8532BBD" w14:textId="77777777" w:rsidR="00D033A8" w:rsidRPr="00B4087B" w:rsidRDefault="00D033A8" w:rsidP="00ED6AB0">
            <w:r w:rsidRPr="00B4087B">
              <w:t>Date de création</w:t>
            </w:r>
          </w:p>
        </w:tc>
        <w:sdt>
          <w:sdtPr>
            <w:alias w:val="Date de création"/>
            <w:tag w:val="Date de création"/>
            <w:id w:val="-944227244"/>
            <w:placeholder>
              <w:docPart w:val="543AC9680F3441A3BFB80A05444E12D6"/>
            </w:placeholder>
            <w:date w:fullDate="2016-06-26T00:00:00Z">
              <w:dateFormat w:val="dd/MM/yyyy"/>
              <w:lid w:val="fr-FR"/>
              <w:storeMappedDataAs w:val="dateTime"/>
              <w:calendar w:val="gregorian"/>
            </w:date>
          </w:sdtPr>
          <w:sdtEndPr/>
          <w:sdtContent>
            <w:tc>
              <w:tcPr>
                <w:tcW w:w="6799" w:type="dxa"/>
              </w:tcPr>
              <w:p w14:paraId="79C1B0F9" w14:textId="0AF61D43" w:rsidR="00D033A8" w:rsidRPr="00B4087B" w:rsidRDefault="00FF4219" w:rsidP="00DE69FF">
                <w:pPr>
                  <w:cnfStyle w:val="000000000000" w:firstRow="0" w:lastRow="0" w:firstColumn="0" w:lastColumn="0" w:oddVBand="0" w:evenVBand="0" w:oddHBand="0" w:evenHBand="0" w:firstRowFirstColumn="0" w:firstRowLastColumn="0" w:lastRowFirstColumn="0" w:lastRowLastColumn="0"/>
                </w:pPr>
                <w:r>
                  <w:t>26/06/2016</w:t>
                </w:r>
              </w:p>
            </w:tc>
          </w:sdtContent>
        </w:sdt>
      </w:tr>
      <w:tr w:rsidR="00A8747E" w:rsidRPr="00B4087B" w14:paraId="0602219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95C6714" w14:textId="77777777" w:rsidR="00A8747E" w:rsidRPr="00B4087B" w:rsidRDefault="00A8747E" w:rsidP="00A8747E">
            <w:r w:rsidRPr="00B4087B">
              <w:t>Date de publication</w:t>
            </w:r>
          </w:p>
        </w:tc>
        <w:sdt>
          <w:sdtPr>
            <w:alias w:val="Date de publication"/>
            <w:tag w:val=""/>
            <w:id w:val="-1609037998"/>
            <w:placeholder>
              <w:docPart w:val="00D45E35A80D48CB8C85BAA8AFE6E009"/>
            </w:placeholder>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tc>
              <w:tcPr>
                <w:tcW w:w="6799" w:type="dxa"/>
              </w:tcPr>
              <w:p w14:paraId="48EB4D52" w14:textId="55A124C3" w:rsidR="00A8747E" w:rsidRPr="00B4087B" w:rsidRDefault="00A8747E" w:rsidP="00A8747E">
                <w:pPr>
                  <w:cnfStyle w:val="000000000000" w:firstRow="0" w:lastRow="0" w:firstColumn="0" w:lastColumn="0" w:oddVBand="0" w:evenVBand="0" w:oddHBand="0" w:evenHBand="0" w:firstRowFirstColumn="0" w:firstRowLastColumn="0" w:lastRowFirstColumn="0" w:lastRowLastColumn="0"/>
                </w:pPr>
                <w:r>
                  <w:t>10/07/2016</w:t>
                </w:r>
              </w:p>
            </w:tc>
          </w:sdtContent>
        </w:sdt>
      </w:tr>
      <w:tr w:rsidR="00ED6AB0" w:rsidRPr="00B4087B" w14:paraId="18F5402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ACED5A1" w14:textId="77777777" w:rsidR="00ED6AB0" w:rsidRPr="00B4087B" w:rsidRDefault="00ED6AB0" w:rsidP="00ED6AB0">
            <w:r w:rsidRPr="00B4087B">
              <w:t>Auteur</w:t>
            </w:r>
          </w:p>
        </w:tc>
        <w:tc>
          <w:tcPr>
            <w:tcW w:w="6799" w:type="dxa"/>
          </w:tcPr>
          <w:sdt>
            <w:sdtPr>
              <w:rPr>
                <w:lang w:val="en-US"/>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14:paraId="0BE63112" w14:textId="1ECD5245" w:rsidR="00ED6AB0" w:rsidRPr="00B4087B" w:rsidRDefault="00A4362B" w:rsidP="00F356A5">
                <w:pPr>
                  <w:pStyle w:val="Sansinterligne"/>
                  <w:cnfStyle w:val="000000000000" w:firstRow="0" w:lastRow="0" w:firstColumn="0" w:lastColumn="0" w:oddVBand="0" w:evenVBand="0" w:oddHBand="0" w:evenHBand="0" w:firstRowFirstColumn="0" w:firstRowLastColumn="0" w:lastRowFirstColumn="0" w:lastRowLastColumn="0"/>
                </w:pPr>
                <w:r w:rsidRPr="00A4362B">
                  <w:rPr>
                    <w:lang w:val="en-US"/>
                  </w:rPr>
                  <w:t>J. Racaud; A. Simon; J. Harrault; J. Blondeel; S. Daguenet; F. Corradin</w:t>
                </w:r>
              </w:p>
            </w:sdtContent>
          </w:sdt>
        </w:tc>
      </w:tr>
      <w:tr w:rsidR="00ED6AB0" w:rsidRPr="00B4087B" w14:paraId="60492E2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3A9FB7F" w14:textId="77777777" w:rsidR="00ED6AB0" w:rsidRPr="00B4087B" w:rsidRDefault="00ED6AB0" w:rsidP="00ED6AB0">
            <w:r w:rsidRPr="00B4087B">
              <w:t>Responsable</w:t>
            </w:r>
          </w:p>
        </w:tc>
        <w:sdt>
          <w:sdtPr>
            <w:alias w:val="Responsable"/>
            <w:tag w:val=""/>
            <w:id w:val="-267010783"/>
            <w:dataBinding w:prefixMappings="xmlns:ns0='http://schemas.openxmlformats.org/officeDocument/2006/extended-properties' " w:xpath="/ns0:Properties[1]/ns0:Manager[1]" w:storeItemID="{6668398D-A668-4E3E-A5EB-62B293D839F1}"/>
            <w:text/>
          </w:sdtPr>
          <w:sdtEndPr/>
          <w:sdtContent>
            <w:tc>
              <w:tcPr>
                <w:tcW w:w="6799" w:type="dxa"/>
              </w:tcPr>
              <w:p w14:paraId="7B21F1E1"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Jonathan Racaud</w:t>
                </w:r>
              </w:p>
            </w:tc>
          </w:sdtContent>
        </w:sdt>
      </w:tr>
      <w:tr w:rsidR="00ED6AB0" w:rsidRPr="00B4087B" w14:paraId="17C208B6"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7CCA9C" w14:textId="77777777" w:rsidR="00ED6AB0" w:rsidRPr="00B4087B" w:rsidRDefault="00ED6AB0" w:rsidP="00ED6AB0">
            <w:r w:rsidRPr="00B4087B">
              <w:t>E-mail</w:t>
            </w:r>
          </w:p>
        </w:tc>
        <w:sdt>
          <w:sdtPr>
            <w:alias w:val="Messagerie société"/>
            <w:tag w:val=""/>
            <w:id w:val="1269506720"/>
            <w:dataBinding w:prefixMappings="xmlns:ns0='http://schemas.microsoft.com/office/2006/coverPageProps' " w:xpath="/ns0:CoverPageProperties[1]/ns0:CompanyEmail[1]" w:storeItemID="{55AF091B-3C7A-41E3-B477-F2FDAA23CFDA}"/>
            <w:text/>
          </w:sdtPr>
          <w:sdtEndPr/>
          <w:sdtContent>
            <w:tc>
              <w:tcPr>
                <w:tcW w:w="6799" w:type="dxa"/>
              </w:tcPr>
              <w:p w14:paraId="3875BC35"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1E8E482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9D4DE3A" w14:textId="77777777" w:rsidR="00ED6AB0" w:rsidRPr="00B4087B" w:rsidRDefault="00ED6AB0" w:rsidP="00ED6AB0">
            <w:r w:rsidRPr="00B4087B">
              <w:t>Sujet</w:t>
            </w:r>
          </w:p>
        </w:tc>
        <w:sdt>
          <w:sdtPr>
            <w:alias w:val="Objet "/>
            <w:tag w:val=""/>
            <w:id w:val="1386059312"/>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14:paraId="465DFBB6" w14:textId="2887315B" w:rsidR="00ED6AB0" w:rsidRPr="00B4087B" w:rsidRDefault="00A26815" w:rsidP="00DE69FF">
                <w:pPr>
                  <w:cnfStyle w:val="000000000000" w:firstRow="0" w:lastRow="0" w:firstColumn="0" w:lastColumn="0" w:oddVBand="0" w:evenVBand="0" w:oddHBand="0" w:evenHBand="0" w:firstRowFirstColumn="0" w:firstRowLastColumn="0" w:lastRowFirstColumn="0" w:lastRowLastColumn="0"/>
                </w:pPr>
                <w:r>
                  <w:rPr>
                    <w:lang w:val="en-US"/>
                  </w:rPr>
                  <w:t xml:space="preserve">Guide </w:t>
                </w:r>
                <w:r w:rsidR="00732044">
                  <w:rPr>
                    <w:lang w:val="en-US"/>
                  </w:rPr>
                  <w:t>d’Installation</w:t>
                </w:r>
              </w:p>
            </w:tc>
          </w:sdtContent>
        </w:sdt>
      </w:tr>
      <w:tr w:rsidR="00ED6AB0" w:rsidRPr="00B4087B" w14:paraId="0072ABF0"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3724A72" w14:textId="1F27FFA8" w:rsidR="00ED6AB0" w:rsidRPr="00B4087B" w:rsidRDefault="00ED6AB0" w:rsidP="00517965">
            <w:r w:rsidRPr="00B4087B">
              <w:t xml:space="preserve">Version du </w:t>
            </w:r>
            <w:r w:rsidR="00517965">
              <w:t>document</w:t>
            </w:r>
          </w:p>
        </w:tc>
        <w:tc>
          <w:tcPr>
            <w:tcW w:w="6799" w:type="dxa"/>
          </w:tcPr>
          <w:p w14:paraId="629EC82F" w14:textId="26C8283D" w:rsidR="00ED6AB0" w:rsidRPr="00B4087B" w:rsidRDefault="005C0883" w:rsidP="00ED6AB0">
            <w:pPr>
              <w:cnfStyle w:val="000000000000" w:firstRow="0" w:lastRow="0" w:firstColumn="0" w:lastColumn="0" w:oddVBand="0" w:evenVBand="0" w:oddHBand="0" w:evenHBand="0" w:firstRowFirstColumn="0" w:firstRowLastColumn="0" w:lastRowFirstColumn="0" w:lastRowLastColumn="0"/>
            </w:pPr>
            <w:r>
              <w:t>2</w:t>
            </w:r>
            <w:r w:rsidR="00A26815">
              <w:t>.0</w:t>
            </w:r>
          </w:p>
        </w:tc>
      </w:tr>
      <w:tr w:rsidR="00517965" w:rsidRPr="00B4087B" w14:paraId="0A203FE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21B6A0F" w14:textId="227B7732" w:rsidR="00517965" w:rsidRPr="00B4087B" w:rsidRDefault="00517965" w:rsidP="00517965">
            <w:r>
              <w:t>Version du modèle</w:t>
            </w:r>
          </w:p>
        </w:tc>
        <w:tc>
          <w:tcPr>
            <w:tcW w:w="6799" w:type="dxa"/>
          </w:tcPr>
          <w:p w14:paraId="50C0A900" w14:textId="1D1A00D1" w:rsidR="00517965" w:rsidRDefault="00C62D87" w:rsidP="00ED6AB0">
            <w:pPr>
              <w:cnfStyle w:val="000000000000" w:firstRow="0" w:lastRow="0" w:firstColumn="0" w:lastColumn="0" w:oddVBand="0" w:evenVBand="0" w:oddHBand="0" w:evenHBand="0" w:firstRowFirstColumn="0" w:firstRowLastColumn="0" w:lastRowFirstColumn="0" w:lastRowLastColumn="0"/>
            </w:pPr>
            <w:r>
              <w:t>1.1</w:t>
            </w:r>
          </w:p>
        </w:tc>
      </w:tr>
    </w:tbl>
    <w:p w14:paraId="4A3AC923" w14:textId="77777777" w:rsidR="00ED6AB0" w:rsidRPr="00B4087B" w:rsidRDefault="00ED6AB0" w:rsidP="00ED6AB0"/>
    <w:p w14:paraId="4C433156" w14:textId="77777777" w:rsidR="00ED6AB0" w:rsidRPr="00B4087B" w:rsidRDefault="00ED6AB0" w:rsidP="00ED6AB0">
      <w:pPr>
        <w:pStyle w:val="Titre1horssommaire"/>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054C503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48C88B94" w14:textId="77777777" w:rsidR="00ED6AB0" w:rsidRPr="00B4087B" w:rsidRDefault="00ED6AB0" w:rsidP="00ED6AB0">
            <w:pPr>
              <w:rPr>
                <w:b w:val="0"/>
              </w:rPr>
            </w:pPr>
            <w:r w:rsidRPr="00B4087B">
              <w:t>Date</w:t>
            </w:r>
          </w:p>
        </w:tc>
        <w:tc>
          <w:tcPr>
            <w:tcW w:w="2265" w:type="dxa"/>
          </w:tcPr>
          <w:p w14:paraId="509F96B7" w14:textId="77777777" w:rsidR="00ED6AB0" w:rsidRPr="00B4087B" w:rsidRDefault="00ED6AB0" w:rsidP="00ED6AB0">
            <w:pPr>
              <w:rPr>
                <w:b w:val="0"/>
              </w:rPr>
            </w:pPr>
            <w:r w:rsidRPr="00B4087B">
              <w:t>Auteur</w:t>
            </w:r>
          </w:p>
        </w:tc>
        <w:tc>
          <w:tcPr>
            <w:tcW w:w="2266" w:type="dxa"/>
          </w:tcPr>
          <w:p w14:paraId="1565BE2E" w14:textId="77777777" w:rsidR="00ED6AB0" w:rsidRPr="00B4087B" w:rsidRDefault="00ED6AB0" w:rsidP="00ED6AB0">
            <w:pPr>
              <w:rPr>
                <w:b w:val="0"/>
              </w:rPr>
            </w:pPr>
            <w:r w:rsidRPr="00B4087B">
              <w:t>Section(s)</w:t>
            </w:r>
          </w:p>
        </w:tc>
        <w:tc>
          <w:tcPr>
            <w:tcW w:w="2266" w:type="dxa"/>
          </w:tcPr>
          <w:p w14:paraId="7B3D9A10" w14:textId="77777777" w:rsidR="00ED6AB0" w:rsidRPr="00B4087B" w:rsidRDefault="00ED6AB0" w:rsidP="00ED6AB0">
            <w:pPr>
              <w:rPr>
                <w:b w:val="0"/>
              </w:rPr>
            </w:pPr>
            <w:r w:rsidRPr="00B4087B">
              <w:t>Commentaire</w:t>
            </w:r>
          </w:p>
        </w:tc>
      </w:tr>
      <w:tr w:rsidR="00C468F3" w:rsidRPr="00B4087B" w14:paraId="497A09CF" w14:textId="77777777" w:rsidTr="00B4087B">
        <w:tc>
          <w:tcPr>
            <w:tcW w:w="2265" w:type="dxa"/>
          </w:tcPr>
          <w:p w14:paraId="5BAE70A6" w14:textId="0693A402" w:rsidR="00C468F3" w:rsidRPr="00B4087B" w:rsidRDefault="00514F3C" w:rsidP="00ED6AB0">
            <w:r>
              <w:t>26/06/2016</w:t>
            </w:r>
          </w:p>
        </w:tc>
        <w:tc>
          <w:tcPr>
            <w:tcW w:w="2265" w:type="dxa"/>
          </w:tcPr>
          <w:p w14:paraId="4E247741" w14:textId="3175F383" w:rsidR="00C468F3" w:rsidRPr="00B4087B" w:rsidRDefault="00514F3C" w:rsidP="00ED6AB0">
            <w:r>
              <w:t>Jeremy Harrault</w:t>
            </w:r>
          </w:p>
        </w:tc>
        <w:tc>
          <w:tcPr>
            <w:tcW w:w="2266" w:type="dxa"/>
          </w:tcPr>
          <w:p w14:paraId="67FFE87B" w14:textId="1A7CBB5B" w:rsidR="00C468F3" w:rsidRPr="00B4087B" w:rsidRDefault="00514F3C" w:rsidP="00ED6AB0">
            <w:r>
              <w:t>Toutes</w:t>
            </w:r>
          </w:p>
        </w:tc>
        <w:tc>
          <w:tcPr>
            <w:tcW w:w="2266" w:type="dxa"/>
          </w:tcPr>
          <w:p w14:paraId="5F8697CA" w14:textId="2DA1BB96" w:rsidR="00C468F3" w:rsidRPr="00B4087B" w:rsidRDefault="00514F3C" w:rsidP="00ED6AB0">
            <w:r>
              <w:t>Création du document à partir de la version 1.0</w:t>
            </w:r>
          </w:p>
        </w:tc>
      </w:tr>
      <w:tr w:rsidR="001A254A" w:rsidRPr="00B4087B" w14:paraId="0A1A878B" w14:textId="77777777" w:rsidTr="00B4087B">
        <w:tc>
          <w:tcPr>
            <w:tcW w:w="2265" w:type="dxa"/>
          </w:tcPr>
          <w:p w14:paraId="30B7F0A8" w14:textId="21F7FCDB" w:rsidR="001A254A" w:rsidRDefault="001A254A" w:rsidP="00ED6AB0">
            <w:r>
              <w:t>30/06/16</w:t>
            </w:r>
          </w:p>
        </w:tc>
        <w:tc>
          <w:tcPr>
            <w:tcW w:w="2265" w:type="dxa"/>
          </w:tcPr>
          <w:p w14:paraId="1B982BA2" w14:textId="41AC2C3C" w:rsidR="001A254A" w:rsidRDefault="001A254A" w:rsidP="00ED6AB0">
            <w:r>
              <w:t>Antoine Simon</w:t>
            </w:r>
          </w:p>
        </w:tc>
        <w:tc>
          <w:tcPr>
            <w:tcW w:w="2266" w:type="dxa"/>
          </w:tcPr>
          <w:p w14:paraId="37CEAE15" w14:textId="0529C900" w:rsidR="001A254A" w:rsidRDefault="001A254A" w:rsidP="00ED6AB0">
            <w:r>
              <w:t>LibMusicXML</w:t>
            </w:r>
          </w:p>
        </w:tc>
        <w:tc>
          <w:tcPr>
            <w:tcW w:w="2266" w:type="dxa"/>
          </w:tcPr>
          <w:p w14:paraId="0EF9395E" w14:textId="6BF83BDE" w:rsidR="001A254A" w:rsidRDefault="001A254A" w:rsidP="00ED6AB0">
            <w:r>
              <w:t>Redaction de la parti</w:t>
            </w:r>
            <w:r w:rsidR="0042720D">
              <w:t>e</w:t>
            </w:r>
            <w:r>
              <w:t xml:space="preserve"> MusicXML</w:t>
            </w:r>
          </w:p>
        </w:tc>
      </w:tr>
      <w:tr w:rsidR="009A5D55" w:rsidRPr="00B4087B" w14:paraId="41175D90" w14:textId="77777777" w:rsidTr="00B4087B">
        <w:tc>
          <w:tcPr>
            <w:tcW w:w="2265" w:type="dxa"/>
          </w:tcPr>
          <w:p w14:paraId="243A99E4" w14:textId="386D2D1D" w:rsidR="009A5D55" w:rsidRDefault="009A5D55" w:rsidP="00ED6AB0">
            <w:r>
              <w:t>02/07/2016</w:t>
            </w:r>
          </w:p>
        </w:tc>
        <w:tc>
          <w:tcPr>
            <w:tcW w:w="2265" w:type="dxa"/>
          </w:tcPr>
          <w:p w14:paraId="772E79BF" w14:textId="4F68762B" w:rsidR="009A5D55" w:rsidRDefault="009A5D55" w:rsidP="00ED6AB0">
            <w:r>
              <w:t>Simon Daguenet</w:t>
            </w:r>
          </w:p>
        </w:tc>
        <w:tc>
          <w:tcPr>
            <w:tcW w:w="2266" w:type="dxa"/>
          </w:tcPr>
          <w:p w14:paraId="4D017DE3" w14:textId="758A3825" w:rsidR="009A5D55" w:rsidRDefault="009A5D55" w:rsidP="00ED6AB0">
            <w:proofErr w:type="gramStart"/>
            <w:r>
              <w:t>libRTMidi</w:t>
            </w:r>
            <w:proofErr w:type="gramEnd"/>
          </w:p>
        </w:tc>
        <w:tc>
          <w:tcPr>
            <w:tcW w:w="2266" w:type="dxa"/>
          </w:tcPr>
          <w:p w14:paraId="4D473DB6" w14:textId="5298CC31" w:rsidR="009A5D55" w:rsidRDefault="009A5D55" w:rsidP="00ED6AB0">
            <w:r>
              <w:t>Rédaction de la partie RTMidi</w:t>
            </w:r>
          </w:p>
        </w:tc>
      </w:tr>
      <w:tr w:rsidR="00F71C1F" w:rsidRPr="00B4087B" w14:paraId="7CCB4345" w14:textId="77777777" w:rsidTr="00B4087B">
        <w:tc>
          <w:tcPr>
            <w:tcW w:w="2265" w:type="dxa"/>
          </w:tcPr>
          <w:p w14:paraId="7571C7DF" w14:textId="020B6FD8" w:rsidR="00F71C1F" w:rsidRDefault="00F71C1F" w:rsidP="00ED6AB0">
            <w:r>
              <w:t>04/07/2016</w:t>
            </w:r>
          </w:p>
        </w:tc>
        <w:tc>
          <w:tcPr>
            <w:tcW w:w="2265" w:type="dxa"/>
          </w:tcPr>
          <w:p w14:paraId="290DBE9C" w14:textId="56855C06" w:rsidR="00F71C1F" w:rsidRDefault="00F71C1F" w:rsidP="00ED6AB0">
            <w:r>
              <w:t>Jonathan Racaud</w:t>
            </w:r>
          </w:p>
        </w:tc>
        <w:tc>
          <w:tcPr>
            <w:tcW w:w="2266" w:type="dxa"/>
          </w:tcPr>
          <w:p w14:paraId="0F561F3F" w14:textId="3F60A687" w:rsidR="00F71C1F" w:rsidRDefault="00F71C1F" w:rsidP="00ED6AB0">
            <w:r>
              <w:t>Toutes</w:t>
            </w:r>
          </w:p>
        </w:tc>
        <w:tc>
          <w:tcPr>
            <w:tcW w:w="2266" w:type="dxa"/>
          </w:tcPr>
          <w:p w14:paraId="75F96CAE" w14:textId="3AE37D79" w:rsidR="00F71C1F" w:rsidRDefault="00F71C1F" w:rsidP="00ED6AB0">
            <w:r>
              <w:t>Relecture et correction orthographique</w:t>
            </w:r>
          </w:p>
        </w:tc>
      </w:tr>
    </w:tbl>
    <w:p w14:paraId="69D7137A" w14:textId="77777777" w:rsidR="00137FB2" w:rsidRPr="00B4087B" w:rsidRDefault="00137FB2">
      <w:r w:rsidRPr="00B4087B">
        <w:br w:type="page"/>
      </w:r>
    </w:p>
    <w:p w14:paraId="7B1321E2"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3AF47644" w14:textId="79DC3A6A" w:rsidR="00F16128" w:rsidRDefault="00052D39">
          <w:pPr>
            <w:pStyle w:val="TM1"/>
            <w:tabs>
              <w:tab w:val="left" w:pos="440"/>
              <w:tab w:val="right" w:leader="dot" w:pos="9062"/>
            </w:tabs>
            <w:rPr>
              <w:b w:val="0"/>
              <w:bCs w:val="0"/>
              <w:i w:val="0"/>
              <w:iCs w:val="0"/>
              <w:noProof/>
              <w:sz w:val="22"/>
              <w:szCs w:val="22"/>
              <w:lang w:val="en-US" w:eastAsia="zh-CN"/>
            </w:rPr>
          </w:pPr>
          <w:r>
            <w:fldChar w:fldCharType="begin"/>
          </w:r>
          <w:r>
            <w:instrText xml:space="preserve"> TOC \o "1-2" \h \z \u </w:instrText>
          </w:r>
          <w:r>
            <w:fldChar w:fldCharType="separate"/>
          </w:r>
          <w:hyperlink w:anchor="_Toc456027945" w:history="1">
            <w:r w:rsidR="00F16128" w:rsidRPr="00E336DD">
              <w:rPr>
                <w:rStyle w:val="Lienhypertexte"/>
                <w:noProof/>
              </w:rPr>
              <w:t>1.</w:t>
            </w:r>
            <w:r w:rsidR="00F16128">
              <w:rPr>
                <w:b w:val="0"/>
                <w:bCs w:val="0"/>
                <w:i w:val="0"/>
                <w:iCs w:val="0"/>
                <w:noProof/>
                <w:sz w:val="22"/>
                <w:szCs w:val="22"/>
                <w:lang w:val="en-US" w:eastAsia="zh-CN"/>
              </w:rPr>
              <w:tab/>
            </w:r>
            <w:r w:rsidR="00F16128" w:rsidRPr="00E336DD">
              <w:rPr>
                <w:rStyle w:val="Lienhypertexte"/>
                <w:noProof/>
              </w:rPr>
              <w:t>Introduction</w:t>
            </w:r>
            <w:r w:rsidR="00F16128">
              <w:rPr>
                <w:noProof/>
                <w:webHidden/>
              </w:rPr>
              <w:tab/>
            </w:r>
            <w:r w:rsidR="00F16128">
              <w:rPr>
                <w:noProof/>
                <w:webHidden/>
              </w:rPr>
              <w:fldChar w:fldCharType="begin"/>
            </w:r>
            <w:r w:rsidR="00F16128">
              <w:rPr>
                <w:noProof/>
                <w:webHidden/>
              </w:rPr>
              <w:instrText xml:space="preserve"> PAGEREF _Toc456027945 \h </w:instrText>
            </w:r>
            <w:r w:rsidR="00F16128">
              <w:rPr>
                <w:noProof/>
                <w:webHidden/>
              </w:rPr>
            </w:r>
            <w:r w:rsidR="00F16128">
              <w:rPr>
                <w:noProof/>
                <w:webHidden/>
              </w:rPr>
              <w:fldChar w:fldCharType="separate"/>
            </w:r>
            <w:r w:rsidR="00731EF1">
              <w:rPr>
                <w:noProof/>
                <w:webHidden/>
              </w:rPr>
              <w:t>1</w:t>
            </w:r>
            <w:r w:rsidR="00F16128">
              <w:rPr>
                <w:noProof/>
                <w:webHidden/>
              </w:rPr>
              <w:fldChar w:fldCharType="end"/>
            </w:r>
          </w:hyperlink>
        </w:p>
        <w:p w14:paraId="4F69EDA3" w14:textId="51594F57" w:rsidR="00F16128" w:rsidRDefault="00147D81">
          <w:pPr>
            <w:pStyle w:val="TM2"/>
            <w:tabs>
              <w:tab w:val="left" w:pos="880"/>
              <w:tab w:val="right" w:leader="dot" w:pos="9062"/>
            </w:tabs>
            <w:rPr>
              <w:b w:val="0"/>
              <w:bCs w:val="0"/>
              <w:noProof/>
              <w:lang w:val="en-US" w:eastAsia="zh-CN"/>
            </w:rPr>
          </w:pPr>
          <w:hyperlink w:anchor="_Toc456027946" w:history="1">
            <w:r w:rsidR="00F16128" w:rsidRPr="00E336DD">
              <w:rPr>
                <w:rStyle w:val="Lienhypertexte"/>
                <w:noProof/>
              </w:rPr>
              <w:t>1.1.</w:t>
            </w:r>
            <w:r w:rsidR="00F16128">
              <w:rPr>
                <w:b w:val="0"/>
                <w:bCs w:val="0"/>
                <w:noProof/>
                <w:lang w:val="en-US" w:eastAsia="zh-CN"/>
              </w:rPr>
              <w:tab/>
            </w:r>
            <w:r w:rsidR="00F16128" w:rsidRPr="00E336DD">
              <w:rPr>
                <w:rStyle w:val="Lienhypertexte"/>
                <w:noProof/>
              </w:rPr>
              <w:t>Objectif de l’EIP et Epitech</w:t>
            </w:r>
            <w:r w:rsidR="00F16128">
              <w:rPr>
                <w:noProof/>
                <w:webHidden/>
              </w:rPr>
              <w:tab/>
            </w:r>
            <w:r w:rsidR="00F16128">
              <w:rPr>
                <w:noProof/>
                <w:webHidden/>
              </w:rPr>
              <w:fldChar w:fldCharType="begin"/>
            </w:r>
            <w:r w:rsidR="00F16128">
              <w:rPr>
                <w:noProof/>
                <w:webHidden/>
              </w:rPr>
              <w:instrText xml:space="preserve"> PAGEREF _Toc456027946 \h </w:instrText>
            </w:r>
            <w:r w:rsidR="00F16128">
              <w:rPr>
                <w:noProof/>
                <w:webHidden/>
              </w:rPr>
            </w:r>
            <w:r w:rsidR="00F16128">
              <w:rPr>
                <w:noProof/>
                <w:webHidden/>
              </w:rPr>
              <w:fldChar w:fldCharType="separate"/>
            </w:r>
            <w:r w:rsidR="00731EF1">
              <w:rPr>
                <w:noProof/>
                <w:webHidden/>
              </w:rPr>
              <w:t>1</w:t>
            </w:r>
            <w:r w:rsidR="00F16128">
              <w:rPr>
                <w:noProof/>
                <w:webHidden/>
              </w:rPr>
              <w:fldChar w:fldCharType="end"/>
            </w:r>
          </w:hyperlink>
        </w:p>
        <w:p w14:paraId="2DCE6560" w14:textId="0BBA78CE" w:rsidR="00F16128" w:rsidRDefault="00147D81">
          <w:pPr>
            <w:pStyle w:val="TM2"/>
            <w:tabs>
              <w:tab w:val="left" w:pos="880"/>
              <w:tab w:val="right" w:leader="dot" w:pos="9062"/>
            </w:tabs>
            <w:rPr>
              <w:b w:val="0"/>
              <w:bCs w:val="0"/>
              <w:noProof/>
              <w:lang w:val="en-US" w:eastAsia="zh-CN"/>
            </w:rPr>
          </w:pPr>
          <w:hyperlink w:anchor="_Toc456027947" w:history="1">
            <w:r w:rsidR="00F16128" w:rsidRPr="00E336DD">
              <w:rPr>
                <w:rStyle w:val="Lienhypertexte"/>
                <w:noProof/>
              </w:rPr>
              <w:t>1.2.</w:t>
            </w:r>
            <w:r w:rsidR="00F16128">
              <w:rPr>
                <w:b w:val="0"/>
                <w:bCs w:val="0"/>
                <w:noProof/>
                <w:lang w:val="en-US" w:eastAsia="zh-CN"/>
              </w:rPr>
              <w:tab/>
            </w:r>
            <w:r w:rsidR="00F16128" w:rsidRPr="00E336DD">
              <w:rPr>
                <w:rStyle w:val="Lienhypertexte"/>
                <w:noProof/>
              </w:rPr>
              <w:t>Principe de base du système</w:t>
            </w:r>
            <w:r w:rsidR="00F16128">
              <w:rPr>
                <w:noProof/>
                <w:webHidden/>
              </w:rPr>
              <w:tab/>
            </w:r>
            <w:r w:rsidR="00F16128">
              <w:rPr>
                <w:noProof/>
                <w:webHidden/>
              </w:rPr>
              <w:fldChar w:fldCharType="begin"/>
            </w:r>
            <w:r w:rsidR="00F16128">
              <w:rPr>
                <w:noProof/>
                <w:webHidden/>
              </w:rPr>
              <w:instrText xml:space="preserve"> PAGEREF _Toc456027947 \h </w:instrText>
            </w:r>
            <w:r w:rsidR="00F16128">
              <w:rPr>
                <w:noProof/>
                <w:webHidden/>
              </w:rPr>
            </w:r>
            <w:r w:rsidR="00F16128">
              <w:rPr>
                <w:noProof/>
                <w:webHidden/>
              </w:rPr>
              <w:fldChar w:fldCharType="separate"/>
            </w:r>
            <w:r w:rsidR="00731EF1">
              <w:rPr>
                <w:noProof/>
                <w:webHidden/>
              </w:rPr>
              <w:t>1</w:t>
            </w:r>
            <w:r w:rsidR="00F16128">
              <w:rPr>
                <w:noProof/>
                <w:webHidden/>
              </w:rPr>
              <w:fldChar w:fldCharType="end"/>
            </w:r>
          </w:hyperlink>
        </w:p>
        <w:p w14:paraId="6213E193" w14:textId="5859FF17" w:rsidR="00F16128" w:rsidRDefault="00147D81">
          <w:pPr>
            <w:pStyle w:val="TM1"/>
            <w:tabs>
              <w:tab w:val="left" w:pos="440"/>
              <w:tab w:val="right" w:leader="dot" w:pos="9062"/>
            </w:tabs>
            <w:rPr>
              <w:b w:val="0"/>
              <w:bCs w:val="0"/>
              <w:i w:val="0"/>
              <w:iCs w:val="0"/>
              <w:noProof/>
              <w:sz w:val="22"/>
              <w:szCs w:val="22"/>
              <w:lang w:val="en-US" w:eastAsia="zh-CN"/>
            </w:rPr>
          </w:pPr>
          <w:hyperlink w:anchor="_Toc456027948" w:history="1">
            <w:r w:rsidR="00F16128" w:rsidRPr="00E336DD">
              <w:rPr>
                <w:rStyle w:val="Lienhypertexte"/>
                <w:noProof/>
              </w:rPr>
              <w:t>2.</w:t>
            </w:r>
            <w:r w:rsidR="00F16128">
              <w:rPr>
                <w:b w:val="0"/>
                <w:bCs w:val="0"/>
                <w:i w:val="0"/>
                <w:iCs w:val="0"/>
                <w:noProof/>
                <w:sz w:val="22"/>
                <w:szCs w:val="22"/>
                <w:lang w:val="en-US" w:eastAsia="zh-CN"/>
              </w:rPr>
              <w:tab/>
            </w:r>
            <w:r w:rsidR="00F16128" w:rsidRPr="00E336DD">
              <w:rPr>
                <w:rStyle w:val="Lienhypertexte"/>
                <w:noProof/>
              </w:rPr>
              <w:t>Logiciel</w:t>
            </w:r>
            <w:r w:rsidR="00F16128">
              <w:rPr>
                <w:noProof/>
                <w:webHidden/>
              </w:rPr>
              <w:tab/>
            </w:r>
            <w:r w:rsidR="00F16128">
              <w:rPr>
                <w:noProof/>
                <w:webHidden/>
              </w:rPr>
              <w:fldChar w:fldCharType="begin"/>
            </w:r>
            <w:r w:rsidR="00F16128">
              <w:rPr>
                <w:noProof/>
                <w:webHidden/>
              </w:rPr>
              <w:instrText xml:space="preserve"> PAGEREF _Toc456027948 \h </w:instrText>
            </w:r>
            <w:r w:rsidR="00F16128">
              <w:rPr>
                <w:noProof/>
                <w:webHidden/>
              </w:rPr>
            </w:r>
            <w:r w:rsidR="00F16128">
              <w:rPr>
                <w:noProof/>
                <w:webHidden/>
              </w:rPr>
              <w:fldChar w:fldCharType="separate"/>
            </w:r>
            <w:r w:rsidR="00731EF1">
              <w:rPr>
                <w:noProof/>
                <w:webHidden/>
              </w:rPr>
              <w:t>2</w:t>
            </w:r>
            <w:r w:rsidR="00F16128">
              <w:rPr>
                <w:noProof/>
                <w:webHidden/>
              </w:rPr>
              <w:fldChar w:fldCharType="end"/>
            </w:r>
          </w:hyperlink>
        </w:p>
        <w:p w14:paraId="2FC1AC1B" w14:textId="6BB2C8A7" w:rsidR="00F16128" w:rsidRDefault="00147D81">
          <w:pPr>
            <w:pStyle w:val="TM2"/>
            <w:tabs>
              <w:tab w:val="left" w:pos="880"/>
              <w:tab w:val="right" w:leader="dot" w:pos="9062"/>
            </w:tabs>
            <w:rPr>
              <w:b w:val="0"/>
              <w:bCs w:val="0"/>
              <w:noProof/>
              <w:lang w:val="en-US" w:eastAsia="zh-CN"/>
            </w:rPr>
          </w:pPr>
          <w:hyperlink w:anchor="_Toc456027949" w:history="1">
            <w:r w:rsidR="00F16128" w:rsidRPr="00E336DD">
              <w:rPr>
                <w:rStyle w:val="Lienhypertexte"/>
                <w:noProof/>
              </w:rPr>
              <w:t>2.1.</w:t>
            </w:r>
            <w:r w:rsidR="00F16128">
              <w:rPr>
                <w:b w:val="0"/>
                <w:bCs w:val="0"/>
                <w:noProof/>
                <w:lang w:val="en-US" w:eastAsia="zh-CN"/>
              </w:rPr>
              <w:tab/>
            </w:r>
            <w:r w:rsidR="00F16128" w:rsidRPr="00E336DD">
              <w:rPr>
                <w:rStyle w:val="Lienhypertexte"/>
                <w:noProof/>
              </w:rPr>
              <w:t>Outils de développement</w:t>
            </w:r>
            <w:r w:rsidR="00F16128">
              <w:rPr>
                <w:noProof/>
                <w:webHidden/>
              </w:rPr>
              <w:tab/>
            </w:r>
            <w:r w:rsidR="00F16128">
              <w:rPr>
                <w:noProof/>
                <w:webHidden/>
              </w:rPr>
              <w:fldChar w:fldCharType="begin"/>
            </w:r>
            <w:r w:rsidR="00F16128">
              <w:rPr>
                <w:noProof/>
                <w:webHidden/>
              </w:rPr>
              <w:instrText xml:space="preserve"> PAGEREF _Toc456027949 \h </w:instrText>
            </w:r>
            <w:r w:rsidR="00F16128">
              <w:rPr>
                <w:noProof/>
                <w:webHidden/>
              </w:rPr>
            </w:r>
            <w:r w:rsidR="00F16128">
              <w:rPr>
                <w:noProof/>
                <w:webHidden/>
              </w:rPr>
              <w:fldChar w:fldCharType="separate"/>
            </w:r>
            <w:r w:rsidR="00731EF1">
              <w:rPr>
                <w:noProof/>
                <w:webHidden/>
              </w:rPr>
              <w:t>2</w:t>
            </w:r>
            <w:r w:rsidR="00F16128">
              <w:rPr>
                <w:noProof/>
                <w:webHidden/>
              </w:rPr>
              <w:fldChar w:fldCharType="end"/>
            </w:r>
          </w:hyperlink>
        </w:p>
        <w:p w14:paraId="33F44A45" w14:textId="60E3DE73" w:rsidR="00F16128" w:rsidRDefault="00147D81">
          <w:pPr>
            <w:pStyle w:val="TM2"/>
            <w:tabs>
              <w:tab w:val="left" w:pos="880"/>
              <w:tab w:val="right" w:leader="dot" w:pos="9062"/>
            </w:tabs>
            <w:rPr>
              <w:b w:val="0"/>
              <w:bCs w:val="0"/>
              <w:noProof/>
              <w:lang w:val="en-US" w:eastAsia="zh-CN"/>
            </w:rPr>
          </w:pPr>
          <w:hyperlink w:anchor="_Toc456027950" w:history="1">
            <w:r w:rsidR="00F16128" w:rsidRPr="00E336DD">
              <w:rPr>
                <w:rStyle w:val="Lienhypertexte"/>
                <w:noProof/>
              </w:rPr>
              <w:t>2.2.</w:t>
            </w:r>
            <w:r w:rsidR="00F16128">
              <w:rPr>
                <w:b w:val="0"/>
                <w:bCs w:val="0"/>
                <w:noProof/>
                <w:lang w:val="en-US" w:eastAsia="zh-CN"/>
              </w:rPr>
              <w:tab/>
            </w:r>
            <w:r w:rsidR="00F16128" w:rsidRPr="00E336DD">
              <w:rPr>
                <w:rStyle w:val="Lienhypertexte"/>
                <w:noProof/>
              </w:rPr>
              <w:t>Librairies externes</w:t>
            </w:r>
            <w:r w:rsidR="00F16128">
              <w:rPr>
                <w:noProof/>
                <w:webHidden/>
              </w:rPr>
              <w:tab/>
            </w:r>
            <w:r w:rsidR="00F16128">
              <w:rPr>
                <w:noProof/>
                <w:webHidden/>
              </w:rPr>
              <w:fldChar w:fldCharType="begin"/>
            </w:r>
            <w:r w:rsidR="00F16128">
              <w:rPr>
                <w:noProof/>
                <w:webHidden/>
              </w:rPr>
              <w:instrText xml:space="preserve"> PAGEREF _Toc456027950 \h </w:instrText>
            </w:r>
            <w:r w:rsidR="00F16128">
              <w:rPr>
                <w:noProof/>
                <w:webHidden/>
              </w:rPr>
            </w:r>
            <w:r w:rsidR="00F16128">
              <w:rPr>
                <w:noProof/>
                <w:webHidden/>
              </w:rPr>
              <w:fldChar w:fldCharType="separate"/>
            </w:r>
            <w:r w:rsidR="00731EF1">
              <w:rPr>
                <w:noProof/>
                <w:webHidden/>
              </w:rPr>
              <w:t>4</w:t>
            </w:r>
            <w:r w:rsidR="00F16128">
              <w:rPr>
                <w:noProof/>
                <w:webHidden/>
              </w:rPr>
              <w:fldChar w:fldCharType="end"/>
            </w:r>
          </w:hyperlink>
        </w:p>
        <w:p w14:paraId="3DD21754" w14:textId="60635B81" w:rsidR="00F16128" w:rsidRDefault="00147D81">
          <w:pPr>
            <w:pStyle w:val="TM1"/>
            <w:tabs>
              <w:tab w:val="left" w:pos="440"/>
              <w:tab w:val="right" w:leader="dot" w:pos="9062"/>
            </w:tabs>
            <w:rPr>
              <w:b w:val="0"/>
              <w:bCs w:val="0"/>
              <w:i w:val="0"/>
              <w:iCs w:val="0"/>
              <w:noProof/>
              <w:sz w:val="22"/>
              <w:szCs w:val="22"/>
              <w:lang w:val="en-US" w:eastAsia="zh-CN"/>
            </w:rPr>
          </w:pPr>
          <w:hyperlink w:anchor="_Toc456027951" w:history="1">
            <w:r w:rsidR="00F16128" w:rsidRPr="00E336DD">
              <w:rPr>
                <w:rStyle w:val="Lienhypertexte"/>
                <w:noProof/>
              </w:rPr>
              <w:t>3.</w:t>
            </w:r>
            <w:r w:rsidR="00F16128">
              <w:rPr>
                <w:b w:val="0"/>
                <w:bCs w:val="0"/>
                <w:i w:val="0"/>
                <w:iCs w:val="0"/>
                <w:noProof/>
                <w:sz w:val="22"/>
                <w:szCs w:val="22"/>
                <w:lang w:val="en-US" w:eastAsia="zh-CN"/>
              </w:rPr>
              <w:tab/>
            </w:r>
            <w:r w:rsidR="00F16128" w:rsidRPr="00E336DD">
              <w:rPr>
                <w:rStyle w:val="Lienhypertexte"/>
                <w:noProof/>
              </w:rPr>
              <w:t>Site internet</w:t>
            </w:r>
            <w:r w:rsidR="00F16128">
              <w:rPr>
                <w:noProof/>
                <w:webHidden/>
              </w:rPr>
              <w:tab/>
            </w:r>
            <w:r w:rsidR="00F16128">
              <w:rPr>
                <w:noProof/>
                <w:webHidden/>
              </w:rPr>
              <w:fldChar w:fldCharType="begin"/>
            </w:r>
            <w:r w:rsidR="00F16128">
              <w:rPr>
                <w:noProof/>
                <w:webHidden/>
              </w:rPr>
              <w:instrText xml:space="preserve"> PAGEREF _Toc456027951 \h </w:instrText>
            </w:r>
            <w:r w:rsidR="00F16128">
              <w:rPr>
                <w:noProof/>
                <w:webHidden/>
              </w:rPr>
            </w:r>
            <w:r w:rsidR="00F16128">
              <w:rPr>
                <w:noProof/>
                <w:webHidden/>
              </w:rPr>
              <w:fldChar w:fldCharType="separate"/>
            </w:r>
            <w:r w:rsidR="00731EF1">
              <w:rPr>
                <w:noProof/>
                <w:webHidden/>
              </w:rPr>
              <w:t>12</w:t>
            </w:r>
            <w:r w:rsidR="00F16128">
              <w:rPr>
                <w:noProof/>
                <w:webHidden/>
              </w:rPr>
              <w:fldChar w:fldCharType="end"/>
            </w:r>
          </w:hyperlink>
        </w:p>
        <w:p w14:paraId="3FD5B853" w14:textId="29C9D4F8" w:rsidR="00F16128" w:rsidRDefault="00147D81">
          <w:pPr>
            <w:pStyle w:val="TM2"/>
            <w:tabs>
              <w:tab w:val="left" w:pos="880"/>
              <w:tab w:val="right" w:leader="dot" w:pos="9062"/>
            </w:tabs>
            <w:rPr>
              <w:b w:val="0"/>
              <w:bCs w:val="0"/>
              <w:noProof/>
              <w:lang w:val="en-US" w:eastAsia="zh-CN"/>
            </w:rPr>
          </w:pPr>
          <w:hyperlink w:anchor="_Toc456027952" w:history="1">
            <w:r w:rsidR="00F16128" w:rsidRPr="00E336DD">
              <w:rPr>
                <w:rStyle w:val="Lienhypertexte"/>
                <w:noProof/>
              </w:rPr>
              <w:t>3.1.</w:t>
            </w:r>
            <w:r w:rsidR="00F16128">
              <w:rPr>
                <w:b w:val="0"/>
                <w:bCs w:val="0"/>
                <w:noProof/>
                <w:lang w:val="en-US" w:eastAsia="zh-CN"/>
              </w:rPr>
              <w:tab/>
            </w:r>
            <w:r w:rsidR="00F16128" w:rsidRPr="00E336DD">
              <w:rPr>
                <w:rStyle w:val="Lienhypertexte"/>
                <w:noProof/>
              </w:rPr>
              <w:t>Serveur de production</w:t>
            </w:r>
            <w:r w:rsidR="00F16128">
              <w:rPr>
                <w:noProof/>
                <w:webHidden/>
              </w:rPr>
              <w:tab/>
            </w:r>
            <w:r w:rsidR="00F16128">
              <w:rPr>
                <w:noProof/>
                <w:webHidden/>
              </w:rPr>
              <w:fldChar w:fldCharType="begin"/>
            </w:r>
            <w:r w:rsidR="00F16128">
              <w:rPr>
                <w:noProof/>
                <w:webHidden/>
              </w:rPr>
              <w:instrText xml:space="preserve"> PAGEREF _Toc456027952 \h </w:instrText>
            </w:r>
            <w:r w:rsidR="00F16128">
              <w:rPr>
                <w:noProof/>
                <w:webHidden/>
              </w:rPr>
            </w:r>
            <w:r w:rsidR="00F16128">
              <w:rPr>
                <w:noProof/>
                <w:webHidden/>
              </w:rPr>
              <w:fldChar w:fldCharType="separate"/>
            </w:r>
            <w:r w:rsidR="00731EF1">
              <w:rPr>
                <w:noProof/>
                <w:webHidden/>
              </w:rPr>
              <w:t>12</w:t>
            </w:r>
            <w:r w:rsidR="00F16128">
              <w:rPr>
                <w:noProof/>
                <w:webHidden/>
              </w:rPr>
              <w:fldChar w:fldCharType="end"/>
            </w:r>
          </w:hyperlink>
        </w:p>
        <w:p w14:paraId="050D1495" w14:textId="644ADEB2" w:rsidR="00F16128" w:rsidRDefault="00147D81">
          <w:pPr>
            <w:pStyle w:val="TM2"/>
            <w:tabs>
              <w:tab w:val="left" w:pos="880"/>
              <w:tab w:val="right" w:leader="dot" w:pos="9062"/>
            </w:tabs>
            <w:rPr>
              <w:b w:val="0"/>
              <w:bCs w:val="0"/>
              <w:noProof/>
              <w:lang w:val="en-US" w:eastAsia="zh-CN"/>
            </w:rPr>
          </w:pPr>
          <w:hyperlink w:anchor="_Toc456027953" w:history="1">
            <w:r w:rsidR="00F16128" w:rsidRPr="00E336DD">
              <w:rPr>
                <w:rStyle w:val="Lienhypertexte"/>
                <w:noProof/>
              </w:rPr>
              <w:t>3.2.</w:t>
            </w:r>
            <w:r w:rsidR="00F16128">
              <w:rPr>
                <w:b w:val="0"/>
                <w:bCs w:val="0"/>
                <w:noProof/>
                <w:lang w:val="en-US" w:eastAsia="zh-CN"/>
              </w:rPr>
              <w:tab/>
            </w:r>
            <w:r w:rsidR="00F16128" w:rsidRPr="00E336DD">
              <w:rPr>
                <w:rStyle w:val="Lienhypertexte"/>
                <w:noProof/>
              </w:rPr>
              <w:t>Outils de développement</w:t>
            </w:r>
            <w:r w:rsidR="00F16128">
              <w:rPr>
                <w:noProof/>
                <w:webHidden/>
              </w:rPr>
              <w:tab/>
            </w:r>
            <w:r w:rsidR="00F16128">
              <w:rPr>
                <w:noProof/>
                <w:webHidden/>
              </w:rPr>
              <w:fldChar w:fldCharType="begin"/>
            </w:r>
            <w:r w:rsidR="00F16128">
              <w:rPr>
                <w:noProof/>
                <w:webHidden/>
              </w:rPr>
              <w:instrText xml:space="preserve"> PAGEREF _Toc456027953 \h </w:instrText>
            </w:r>
            <w:r w:rsidR="00F16128">
              <w:rPr>
                <w:noProof/>
                <w:webHidden/>
              </w:rPr>
            </w:r>
            <w:r w:rsidR="00F16128">
              <w:rPr>
                <w:noProof/>
                <w:webHidden/>
              </w:rPr>
              <w:fldChar w:fldCharType="separate"/>
            </w:r>
            <w:r w:rsidR="00731EF1">
              <w:rPr>
                <w:noProof/>
                <w:webHidden/>
              </w:rPr>
              <w:t>13</w:t>
            </w:r>
            <w:r w:rsidR="00F16128">
              <w:rPr>
                <w:noProof/>
                <w:webHidden/>
              </w:rPr>
              <w:fldChar w:fldCharType="end"/>
            </w:r>
          </w:hyperlink>
        </w:p>
        <w:p w14:paraId="61DB5618" w14:textId="7EA3704C" w:rsidR="00F16128" w:rsidRDefault="00147D81">
          <w:pPr>
            <w:pStyle w:val="TM2"/>
            <w:tabs>
              <w:tab w:val="left" w:pos="880"/>
              <w:tab w:val="right" w:leader="dot" w:pos="9062"/>
            </w:tabs>
            <w:rPr>
              <w:b w:val="0"/>
              <w:bCs w:val="0"/>
              <w:noProof/>
              <w:lang w:val="en-US" w:eastAsia="zh-CN"/>
            </w:rPr>
          </w:pPr>
          <w:hyperlink w:anchor="_Toc456027954" w:history="1">
            <w:r w:rsidR="00F16128" w:rsidRPr="00E336DD">
              <w:rPr>
                <w:rStyle w:val="Lienhypertexte"/>
                <w:noProof/>
              </w:rPr>
              <w:t>3.3.</w:t>
            </w:r>
            <w:r w:rsidR="00F16128">
              <w:rPr>
                <w:b w:val="0"/>
                <w:bCs w:val="0"/>
                <w:noProof/>
                <w:lang w:val="en-US" w:eastAsia="zh-CN"/>
              </w:rPr>
              <w:tab/>
            </w:r>
            <w:r w:rsidR="00F16128" w:rsidRPr="00E336DD">
              <w:rPr>
                <w:rStyle w:val="Lienhypertexte"/>
                <w:noProof/>
              </w:rPr>
              <w:t>Configuration et commandes utiles</w:t>
            </w:r>
            <w:r w:rsidR="00F16128">
              <w:rPr>
                <w:noProof/>
                <w:webHidden/>
              </w:rPr>
              <w:tab/>
            </w:r>
            <w:r w:rsidR="00F16128">
              <w:rPr>
                <w:noProof/>
                <w:webHidden/>
              </w:rPr>
              <w:fldChar w:fldCharType="begin"/>
            </w:r>
            <w:r w:rsidR="00F16128">
              <w:rPr>
                <w:noProof/>
                <w:webHidden/>
              </w:rPr>
              <w:instrText xml:space="preserve"> PAGEREF _Toc456027954 \h </w:instrText>
            </w:r>
            <w:r w:rsidR="00F16128">
              <w:rPr>
                <w:noProof/>
                <w:webHidden/>
              </w:rPr>
            </w:r>
            <w:r w:rsidR="00F16128">
              <w:rPr>
                <w:noProof/>
                <w:webHidden/>
              </w:rPr>
              <w:fldChar w:fldCharType="separate"/>
            </w:r>
            <w:r w:rsidR="00731EF1">
              <w:rPr>
                <w:noProof/>
                <w:webHidden/>
              </w:rPr>
              <w:t>15</w:t>
            </w:r>
            <w:r w:rsidR="00F16128">
              <w:rPr>
                <w:noProof/>
                <w:webHidden/>
              </w:rPr>
              <w:fldChar w:fldCharType="end"/>
            </w:r>
          </w:hyperlink>
        </w:p>
        <w:p w14:paraId="3682B8E0" w14:textId="38D40EDC" w:rsidR="00F16128" w:rsidRDefault="00147D81">
          <w:pPr>
            <w:pStyle w:val="TM2"/>
            <w:tabs>
              <w:tab w:val="left" w:pos="880"/>
              <w:tab w:val="right" w:leader="dot" w:pos="9062"/>
            </w:tabs>
            <w:rPr>
              <w:b w:val="0"/>
              <w:bCs w:val="0"/>
              <w:noProof/>
              <w:lang w:val="en-US" w:eastAsia="zh-CN"/>
            </w:rPr>
          </w:pPr>
          <w:hyperlink w:anchor="_Toc456027955" w:history="1">
            <w:r w:rsidR="00F16128" w:rsidRPr="00E336DD">
              <w:rPr>
                <w:rStyle w:val="Lienhypertexte"/>
                <w:noProof/>
              </w:rPr>
              <w:t>3.4.</w:t>
            </w:r>
            <w:r w:rsidR="00F16128">
              <w:rPr>
                <w:b w:val="0"/>
                <w:bCs w:val="0"/>
                <w:noProof/>
                <w:lang w:val="en-US" w:eastAsia="zh-CN"/>
              </w:rPr>
              <w:tab/>
            </w:r>
            <w:r w:rsidR="00F16128" w:rsidRPr="00E336DD">
              <w:rPr>
                <w:rStyle w:val="Lienhypertexte"/>
                <w:noProof/>
              </w:rPr>
              <w:t>Déploiement du site internet</w:t>
            </w:r>
            <w:r w:rsidR="00F16128">
              <w:rPr>
                <w:noProof/>
                <w:webHidden/>
              </w:rPr>
              <w:tab/>
            </w:r>
            <w:r w:rsidR="00F16128">
              <w:rPr>
                <w:noProof/>
                <w:webHidden/>
              </w:rPr>
              <w:fldChar w:fldCharType="begin"/>
            </w:r>
            <w:r w:rsidR="00F16128">
              <w:rPr>
                <w:noProof/>
                <w:webHidden/>
              </w:rPr>
              <w:instrText xml:space="preserve"> PAGEREF _Toc456027955 \h </w:instrText>
            </w:r>
            <w:r w:rsidR="00F16128">
              <w:rPr>
                <w:noProof/>
                <w:webHidden/>
              </w:rPr>
            </w:r>
            <w:r w:rsidR="00F16128">
              <w:rPr>
                <w:noProof/>
                <w:webHidden/>
              </w:rPr>
              <w:fldChar w:fldCharType="separate"/>
            </w:r>
            <w:r w:rsidR="00731EF1">
              <w:rPr>
                <w:noProof/>
                <w:webHidden/>
              </w:rPr>
              <w:t>16</w:t>
            </w:r>
            <w:r w:rsidR="00F16128">
              <w:rPr>
                <w:noProof/>
                <w:webHidden/>
              </w:rPr>
              <w:fldChar w:fldCharType="end"/>
            </w:r>
          </w:hyperlink>
        </w:p>
        <w:p w14:paraId="4FFB4144" w14:textId="66F79205" w:rsidR="00F16128" w:rsidRDefault="00147D81">
          <w:pPr>
            <w:pStyle w:val="TM1"/>
            <w:tabs>
              <w:tab w:val="left" w:pos="440"/>
              <w:tab w:val="right" w:leader="dot" w:pos="9062"/>
            </w:tabs>
            <w:rPr>
              <w:b w:val="0"/>
              <w:bCs w:val="0"/>
              <w:i w:val="0"/>
              <w:iCs w:val="0"/>
              <w:noProof/>
              <w:sz w:val="22"/>
              <w:szCs w:val="22"/>
              <w:lang w:val="en-US" w:eastAsia="zh-CN"/>
            </w:rPr>
          </w:pPr>
          <w:hyperlink w:anchor="_Toc456027956" w:history="1">
            <w:r w:rsidR="00F16128" w:rsidRPr="00E336DD">
              <w:rPr>
                <w:rStyle w:val="Lienhypertexte"/>
                <w:noProof/>
              </w:rPr>
              <w:t>4.</w:t>
            </w:r>
            <w:r w:rsidR="00F16128">
              <w:rPr>
                <w:b w:val="0"/>
                <w:bCs w:val="0"/>
                <w:i w:val="0"/>
                <w:iCs w:val="0"/>
                <w:noProof/>
                <w:sz w:val="22"/>
                <w:szCs w:val="22"/>
                <w:lang w:val="en-US" w:eastAsia="zh-CN"/>
              </w:rPr>
              <w:tab/>
            </w:r>
            <w:r w:rsidR="00F16128" w:rsidRPr="00E336DD">
              <w:rPr>
                <w:rStyle w:val="Lienhypertexte"/>
                <w:noProof/>
              </w:rPr>
              <w:t>Application Android</w:t>
            </w:r>
            <w:r w:rsidR="00F16128">
              <w:rPr>
                <w:noProof/>
                <w:webHidden/>
              </w:rPr>
              <w:tab/>
            </w:r>
            <w:r w:rsidR="00F16128">
              <w:rPr>
                <w:noProof/>
                <w:webHidden/>
              </w:rPr>
              <w:fldChar w:fldCharType="begin"/>
            </w:r>
            <w:r w:rsidR="00F16128">
              <w:rPr>
                <w:noProof/>
                <w:webHidden/>
              </w:rPr>
              <w:instrText xml:space="preserve"> PAGEREF _Toc456027956 \h </w:instrText>
            </w:r>
            <w:r w:rsidR="00F16128">
              <w:rPr>
                <w:noProof/>
                <w:webHidden/>
              </w:rPr>
            </w:r>
            <w:r w:rsidR="00F16128">
              <w:rPr>
                <w:noProof/>
                <w:webHidden/>
              </w:rPr>
              <w:fldChar w:fldCharType="separate"/>
            </w:r>
            <w:r w:rsidR="00731EF1">
              <w:rPr>
                <w:noProof/>
                <w:webHidden/>
              </w:rPr>
              <w:t>19</w:t>
            </w:r>
            <w:r w:rsidR="00F16128">
              <w:rPr>
                <w:noProof/>
                <w:webHidden/>
              </w:rPr>
              <w:fldChar w:fldCharType="end"/>
            </w:r>
          </w:hyperlink>
        </w:p>
        <w:p w14:paraId="7503AA03" w14:textId="01798FE3" w:rsidR="00F16128" w:rsidRDefault="00147D81">
          <w:pPr>
            <w:pStyle w:val="TM2"/>
            <w:tabs>
              <w:tab w:val="left" w:pos="880"/>
              <w:tab w:val="right" w:leader="dot" w:pos="9062"/>
            </w:tabs>
            <w:rPr>
              <w:b w:val="0"/>
              <w:bCs w:val="0"/>
              <w:noProof/>
              <w:lang w:val="en-US" w:eastAsia="zh-CN"/>
            </w:rPr>
          </w:pPr>
          <w:hyperlink w:anchor="_Toc456027957" w:history="1">
            <w:r w:rsidR="00F16128" w:rsidRPr="00E336DD">
              <w:rPr>
                <w:rStyle w:val="Lienhypertexte"/>
                <w:noProof/>
              </w:rPr>
              <w:t>4.1.</w:t>
            </w:r>
            <w:r w:rsidR="00F16128">
              <w:rPr>
                <w:b w:val="0"/>
                <w:bCs w:val="0"/>
                <w:noProof/>
                <w:lang w:val="en-US" w:eastAsia="zh-CN"/>
              </w:rPr>
              <w:tab/>
            </w:r>
            <w:r w:rsidR="00F16128" w:rsidRPr="00E336DD">
              <w:rPr>
                <w:rStyle w:val="Lienhypertexte"/>
                <w:noProof/>
              </w:rPr>
              <w:t>Outils de développement</w:t>
            </w:r>
            <w:r w:rsidR="00F16128">
              <w:rPr>
                <w:noProof/>
                <w:webHidden/>
              </w:rPr>
              <w:tab/>
            </w:r>
            <w:r w:rsidR="00F16128">
              <w:rPr>
                <w:noProof/>
                <w:webHidden/>
              </w:rPr>
              <w:fldChar w:fldCharType="begin"/>
            </w:r>
            <w:r w:rsidR="00F16128">
              <w:rPr>
                <w:noProof/>
                <w:webHidden/>
              </w:rPr>
              <w:instrText xml:space="preserve"> PAGEREF _Toc456027957 \h </w:instrText>
            </w:r>
            <w:r w:rsidR="00F16128">
              <w:rPr>
                <w:noProof/>
                <w:webHidden/>
              </w:rPr>
            </w:r>
            <w:r w:rsidR="00F16128">
              <w:rPr>
                <w:noProof/>
                <w:webHidden/>
              </w:rPr>
              <w:fldChar w:fldCharType="separate"/>
            </w:r>
            <w:r w:rsidR="00731EF1">
              <w:rPr>
                <w:noProof/>
                <w:webHidden/>
              </w:rPr>
              <w:t>19</w:t>
            </w:r>
            <w:r w:rsidR="00F16128">
              <w:rPr>
                <w:noProof/>
                <w:webHidden/>
              </w:rPr>
              <w:fldChar w:fldCharType="end"/>
            </w:r>
          </w:hyperlink>
        </w:p>
        <w:p w14:paraId="289E2CE7" w14:textId="033AC703" w:rsidR="00F16128" w:rsidRDefault="00147D81">
          <w:pPr>
            <w:pStyle w:val="TM2"/>
            <w:tabs>
              <w:tab w:val="left" w:pos="880"/>
              <w:tab w:val="right" w:leader="dot" w:pos="9062"/>
            </w:tabs>
            <w:rPr>
              <w:b w:val="0"/>
              <w:bCs w:val="0"/>
              <w:noProof/>
              <w:lang w:val="en-US" w:eastAsia="zh-CN"/>
            </w:rPr>
          </w:pPr>
          <w:hyperlink w:anchor="_Toc456027958" w:history="1">
            <w:r w:rsidR="00F16128" w:rsidRPr="00E336DD">
              <w:rPr>
                <w:rStyle w:val="Lienhypertexte"/>
                <w:noProof/>
              </w:rPr>
              <w:t>4.2.</w:t>
            </w:r>
            <w:r w:rsidR="00F16128">
              <w:rPr>
                <w:b w:val="0"/>
                <w:bCs w:val="0"/>
                <w:noProof/>
                <w:lang w:val="en-US" w:eastAsia="zh-CN"/>
              </w:rPr>
              <w:tab/>
            </w:r>
            <w:r w:rsidR="00F16128" w:rsidRPr="00E336DD">
              <w:rPr>
                <w:rStyle w:val="Lienhypertexte"/>
                <w:noProof/>
              </w:rPr>
              <w:t>Configuration Android Studio</w:t>
            </w:r>
            <w:r w:rsidR="00F16128">
              <w:rPr>
                <w:noProof/>
                <w:webHidden/>
              </w:rPr>
              <w:tab/>
            </w:r>
            <w:r w:rsidR="00F16128">
              <w:rPr>
                <w:noProof/>
                <w:webHidden/>
              </w:rPr>
              <w:fldChar w:fldCharType="begin"/>
            </w:r>
            <w:r w:rsidR="00F16128">
              <w:rPr>
                <w:noProof/>
                <w:webHidden/>
              </w:rPr>
              <w:instrText xml:space="preserve"> PAGEREF _Toc456027958 \h </w:instrText>
            </w:r>
            <w:r w:rsidR="00F16128">
              <w:rPr>
                <w:noProof/>
                <w:webHidden/>
              </w:rPr>
            </w:r>
            <w:r w:rsidR="00F16128">
              <w:rPr>
                <w:noProof/>
                <w:webHidden/>
              </w:rPr>
              <w:fldChar w:fldCharType="separate"/>
            </w:r>
            <w:r w:rsidR="00731EF1">
              <w:rPr>
                <w:noProof/>
                <w:webHidden/>
              </w:rPr>
              <w:t>20</w:t>
            </w:r>
            <w:r w:rsidR="00F16128">
              <w:rPr>
                <w:noProof/>
                <w:webHidden/>
              </w:rPr>
              <w:fldChar w:fldCharType="end"/>
            </w:r>
          </w:hyperlink>
        </w:p>
        <w:p w14:paraId="572D5E7A" w14:textId="487AD67A" w:rsidR="00F16128" w:rsidRDefault="00147D81">
          <w:pPr>
            <w:pStyle w:val="TM2"/>
            <w:tabs>
              <w:tab w:val="left" w:pos="880"/>
              <w:tab w:val="right" w:leader="dot" w:pos="9062"/>
            </w:tabs>
            <w:rPr>
              <w:b w:val="0"/>
              <w:bCs w:val="0"/>
              <w:noProof/>
              <w:lang w:val="en-US" w:eastAsia="zh-CN"/>
            </w:rPr>
          </w:pPr>
          <w:hyperlink w:anchor="_Toc456027959" w:history="1">
            <w:r w:rsidR="00F16128" w:rsidRPr="00E336DD">
              <w:rPr>
                <w:rStyle w:val="Lienhypertexte"/>
                <w:noProof/>
              </w:rPr>
              <w:t>4.3.</w:t>
            </w:r>
            <w:r w:rsidR="00F16128">
              <w:rPr>
                <w:b w:val="0"/>
                <w:bCs w:val="0"/>
                <w:noProof/>
                <w:lang w:val="en-US" w:eastAsia="zh-CN"/>
              </w:rPr>
              <w:tab/>
            </w:r>
            <w:r w:rsidR="00F16128" w:rsidRPr="00E336DD">
              <w:rPr>
                <w:rStyle w:val="Lienhypertexte"/>
                <w:noProof/>
              </w:rPr>
              <w:t>Compilation en mode production</w:t>
            </w:r>
            <w:r w:rsidR="00F16128">
              <w:rPr>
                <w:noProof/>
                <w:webHidden/>
              </w:rPr>
              <w:tab/>
            </w:r>
            <w:r w:rsidR="00F16128">
              <w:rPr>
                <w:noProof/>
                <w:webHidden/>
              </w:rPr>
              <w:fldChar w:fldCharType="begin"/>
            </w:r>
            <w:r w:rsidR="00F16128">
              <w:rPr>
                <w:noProof/>
                <w:webHidden/>
              </w:rPr>
              <w:instrText xml:space="preserve"> PAGEREF _Toc456027959 \h </w:instrText>
            </w:r>
            <w:r w:rsidR="00F16128">
              <w:rPr>
                <w:noProof/>
                <w:webHidden/>
              </w:rPr>
            </w:r>
            <w:r w:rsidR="00F16128">
              <w:rPr>
                <w:noProof/>
                <w:webHidden/>
              </w:rPr>
              <w:fldChar w:fldCharType="separate"/>
            </w:r>
            <w:r w:rsidR="00731EF1">
              <w:rPr>
                <w:noProof/>
                <w:webHidden/>
              </w:rPr>
              <w:t>21</w:t>
            </w:r>
            <w:r w:rsidR="00F16128">
              <w:rPr>
                <w:noProof/>
                <w:webHidden/>
              </w:rPr>
              <w:fldChar w:fldCharType="end"/>
            </w:r>
          </w:hyperlink>
        </w:p>
        <w:p w14:paraId="028E4FE2" w14:textId="56D12DA4" w:rsidR="00F16128" w:rsidRDefault="00147D81">
          <w:pPr>
            <w:pStyle w:val="TM2"/>
            <w:tabs>
              <w:tab w:val="left" w:pos="880"/>
              <w:tab w:val="right" w:leader="dot" w:pos="9062"/>
            </w:tabs>
            <w:rPr>
              <w:b w:val="0"/>
              <w:bCs w:val="0"/>
              <w:noProof/>
              <w:lang w:val="en-US" w:eastAsia="zh-CN"/>
            </w:rPr>
          </w:pPr>
          <w:hyperlink w:anchor="_Toc456027960" w:history="1">
            <w:r w:rsidR="00F16128" w:rsidRPr="00E336DD">
              <w:rPr>
                <w:rStyle w:val="Lienhypertexte"/>
                <w:noProof/>
              </w:rPr>
              <w:t>4.4.</w:t>
            </w:r>
            <w:r w:rsidR="00F16128">
              <w:rPr>
                <w:b w:val="0"/>
                <w:bCs w:val="0"/>
                <w:noProof/>
                <w:lang w:val="en-US" w:eastAsia="zh-CN"/>
              </w:rPr>
              <w:tab/>
            </w:r>
            <w:r w:rsidR="00F16128" w:rsidRPr="00E336DD">
              <w:rPr>
                <w:rStyle w:val="Lienhypertexte"/>
                <w:noProof/>
              </w:rPr>
              <w:t>Publication sur le Play Store</w:t>
            </w:r>
            <w:r w:rsidR="00F16128">
              <w:rPr>
                <w:noProof/>
                <w:webHidden/>
              </w:rPr>
              <w:tab/>
            </w:r>
            <w:r w:rsidR="00F16128">
              <w:rPr>
                <w:noProof/>
                <w:webHidden/>
              </w:rPr>
              <w:fldChar w:fldCharType="begin"/>
            </w:r>
            <w:r w:rsidR="00F16128">
              <w:rPr>
                <w:noProof/>
                <w:webHidden/>
              </w:rPr>
              <w:instrText xml:space="preserve"> PAGEREF _Toc456027960 \h </w:instrText>
            </w:r>
            <w:r w:rsidR="00F16128">
              <w:rPr>
                <w:noProof/>
                <w:webHidden/>
              </w:rPr>
            </w:r>
            <w:r w:rsidR="00F16128">
              <w:rPr>
                <w:noProof/>
                <w:webHidden/>
              </w:rPr>
              <w:fldChar w:fldCharType="separate"/>
            </w:r>
            <w:r w:rsidR="00731EF1">
              <w:rPr>
                <w:noProof/>
                <w:webHidden/>
              </w:rPr>
              <w:t>21</w:t>
            </w:r>
            <w:r w:rsidR="00F16128">
              <w:rPr>
                <w:noProof/>
                <w:webHidden/>
              </w:rPr>
              <w:fldChar w:fldCharType="end"/>
            </w:r>
          </w:hyperlink>
        </w:p>
        <w:p w14:paraId="289B313F" w14:textId="31B4C468" w:rsidR="00F16128" w:rsidRDefault="00147D81">
          <w:pPr>
            <w:pStyle w:val="TM1"/>
            <w:tabs>
              <w:tab w:val="left" w:pos="440"/>
              <w:tab w:val="right" w:leader="dot" w:pos="9062"/>
            </w:tabs>
            <w:rPr>
              <w:b w:val="0"/>
              <w:bCs w:val="0"/>
              <w:i w:val="0"/>
              <w:iCs w:val="0"/>
              <w:noProof/>
              <w:sz w:val="22"/>
              <w:szCs w:val="22"/>
              <w:lang w:val="en-US" w:eastAsia="zh-CN"/>
            </w:rPr>
          </w:pPr>
          <w:hyperlink w:anchor="_Toc456027961" w:history="1">
            <w:r w:rsidR="00F16128" w:rsidRPr="00E336DD">
              <w:rPr>
                <w:rStyle w:val="Lienhypertexte"/>
                <w:noProof/>
              </w:rPr>
              <w:t>5.</w:t>
            </w:r>
            <w:r w:rsidR="00F16128">
              <w:rPr>
                <w:b w:val="0"/>
                <w:bCs w:val="0"/>
                <w:i w:val="0"/>
                <w:iCs w:val="0"/>
                <w:noProof/>
                <w:sz w:val="22"/>
                <w:szCs w:val="22"/>
                <w:lang w:val="en-US" w:eastAsia="zh-CN"/>
              </w:rPr>
              <w:tab/>
            </w:r>
            <w:r w:rsidR="00F16128" w:rsidRPr="00E336DD">
              <w:rPr>
                <w:rStyle w:val="Lienhypertexte"/>
                <w:noProof/>
              </w:rPr>
              <w:t>Application iOS</w:t>
            </w:r>
            <w:r w:rsidR="00F16128">
              <w:rPr>
                <w:noProof/>
                <w:webHidden/>
              </w:rPr>
              <w:tab/>
            </w:r>
            <w:r w:rsidR="00F16128">
              <w:rPr>
                <w:noProof/>
                <w:webHidden/>
              </w:rPr>
              <w:fldChar w:fldCharType="begin"/>
            </w:r>
            <w:r w:rsidR="00F16128">
              <w:rPr>
                <w:noProof/>
                <w:webHidden/>
              </w:rPr>
              <w:instrText xml:space="preserve"> PAGEREF _Toc456027961 \h </w:instrText>
            </w:r>
            <w:r w:rsidR="00F16128">
              <w:rPr>
                <w:noProof/>
                <w:webHidden/>
              </w:rPr>
            </w:r>
            <w:r w:rsidR="00F16128">
              <w:rPr>
                <w:noProof/>
                <w:webHidden/>
              </w:rPr>
              <w:fldChar w:fldCharType="separate"/>
            </w:r>
            <w:r w:rsidR="00731EF1">
              <w:rPr>
                <w:noProof/>
                <w:webHidden/>
              </w:rPr>
              <w:t>23</w:t>
            </w:r>
            <w:r w:rsidR="00F16128">
              <w:rPr>
                <w:noProof/>
                <w:webHidden/>
              </w:rPr>
              <w:fldChar w:fldCharType="end"/>
            </w:r>
          </w:hyperlink>
        </w:p>
        <w:p w14:paraId="64BD14CE" w14:textId="61FFBA2D" w:rsidR="00F16128" w:rsidRDefault="00147D81">
          <w:pPr>
            <w:pStyle w:val="TM2"/>
            <w:tabs>
              <w:tab w:val="left" w:pos="880"/>
              <w:tab w:val="right" w:leader="dot" w:pos="9062"/>
            </w:tabs>
            <w:rPr>
              <w:b w:val="0"/>
              <w:bCs w:val="0"/>
              <w:noProof/>
              <w:lang w:val="en-US" w:eastAsia="zh-CN"/>
            </w:rPr>
          </w:pPr>
          <w:hyperlink w:anchor="_Toc456027962" w:history="1">
            <w:r w:rsidR="00F16128" w:rsidRPr="00E336DD">
              <w:rPr>
                <w:rStyle w:val="Lienhypertexte"/>
                <w:noProof/>
              </w:rPr>
              <w:t>5.1.</w:t>
            </w:r>
            <w:r w:rsidR="00F16128">
              <w:rPr>
                <w:b w:val="0"/>
                <w:bCs w:val="0"/>
                <w:noProof/>
                <w:lang w:val="en-US" w:eastAsia="zh-CN"/>
              </w:rPr>
              <w:tab/>
            </w:r>
            <w:r w:rsidR="00F16128" w:rsidRPr="00E336DD">
              <w:rPr>
                <w:rStyle w:val="Lienhypertexte"/>
                <w:noProof/>
              </w:rPr>
              <w:t>Outils de développement</w:t>
            </w:r>
            <w:r w:rsidR="00F16128">
              <w:rPr>
                <w:noProof/>
                <w:webHidden/>
              </w:rPr>
              <w:tab/>
            </w:r>
            <w:r w:rsidR="00F16128">
              <w:rPr>
                <w:noProof/>
                <w:webHidden/>
              </w:rPr>
              <w:fldChar w:fldCharType="begin"/>
            </w:r>
            <w:r w:rsidR="00F16128">
              <w:rPr>
                <w:noProof/>
                <w:webHidden/>
              </w:rPr>
              <w:instrText xml:space="preserve"> PAGEREF _Toc456027962 \h </w:instrText>
            </w:r>
            <w:r w:rsidR="00F16128">
              <w:rPr>
                <w:noProof/>
                <w:webHidden/>
              </w:rPr>
            </w:r>
            <w:r w:rsidR="00F16128">
              <w:rPr>
                <w:noProof/>
                <w:webHidden/>
              </w:rPr>
              <w:fldChar w:fldCharType="separate"/>
            </w:r>
            <w:r w:rsidR="00731EF1">
              <w:rPr>
                <w:noProof/>
                <w:webHidden/>
              </w:rPr>
              <w:t>23</w:t>
            </w:r>
            <w:r w:rsidR="00F16128">
              <w:rPr>
                <w:noProof/>
                <w:webHidden/>
              </w:rPr>
              <w:fldChar w:fldCharType="end"/>
            </w:r>
          </w:hyperlink>
        </w:p>
        <w:p w14:paraId="44D4084A" w14:textId="61DC9711" w:rsidR="00F16128" w:rsidRDefault="00147D81">
          <w:pPr>
            <w:pStyle w:val="TM2"/>
            <w:tabs>
              <w:tab w:val="left" w:pos="880"/>
              <w:tab w:val="right" w:leader="dot" w:pos="9062"/>
            </w:tabs>
            <w:rPr>
              <w:b w:val="0"/>
              <w:bCs w:val="0"/>
              <w:noProof/>
              <w:lang w:val="en-US" w:eastAsia="zh-CN"/>
            </w:rPr>
          </w:pPr>
          <w:hyperlink w:anchor="_Toc456027963" w:history="1">
            <w:r w:rsidR="00F16128" w:rsidRPr="00E336DD">
              <w:rPr>
                <w:rStyle w:val="Lienhypertexte"/>
                <w:noProof/>
              </w:rPr>
              <w:t>5.2.</w:t>
            </w:r>
            <w:r w:rsidR="00F16128">
              <w:rPr>
                <w:b w:val="0"/>
                <w:bCs w:val="0"/>
                <w:noProof/>
                <w:lang w:val="en-US" w:eastAsia="zh-CN"/>
              </w:rPr>
              <w:tab/>
            </w:r>
            <w:r w:rsidR="00F16128" w:rsidRPr="00E336DD">
              <w:rPr>
                <w:rStyle w:val="Lienhypertexte"/>
                <w:noProof/>
              </w:rPr>
              <w:t>Librairies</w:t>
            </w:r>
            <w:r w:rsidR="00F16128">
              <w:rPr>
                <w:noProof/>
                <w:webHidden/>
              </w:rPr>
              <w:tab/>
            </w:r>
            <w:r w:rsidR="00F16128">
              <w:rPr>
                <w:noProof/>
                <w:webHidden/>
              </w:rPr>
              <w:fldChar w:fldCharType="begin"/>
            </w:r>
            <w:r w:rsidR="00F16128">
              <w:rPr>
                <w:noProof/>
                <w:webHidden/>
              </w:rPr>
              <w:instrText xml:space="preserve"> PAGEREF _Toc456027963 \h </w:instrText>
            </w:r>
            <w:r w:rsidR="00F16128">
              <w:rPr>
                <w:noProof/>
                <w:webHidden/>
              </w:rPr>
            </w:r>
            <w:r w:rsidR="00F16128">
              <w:rPr>
                <w:noProof/>
                <w:webHidden/>
              </w:rPr>
              <w:fldChar w:fldCharType="separate"/>
            </w:r>
            <w:r w:rsidR="00731EF1">
              <w:rPr>
                <w:noProof/>
                <w:webHidden/>
              </w:rPr>
              <w:t>23</w:t>
            </w:r>
            <w:r w:rsidR="00F16128">
              <w:rPr>
                <w:noProof/>
                <w:webHidden/>
              </w:rPr>
              <w:fldChar w:fldCharType="end"/>
            </w:r>
          </w:hyperlink>
        </w:p>
        <w:p w14:paraId="154ED67A" w14:textId="17C116BA" w:rsidR="00F16128" w:rsidRDefault="00147D81">
          <w:pPr>
            <w:pStyle w:val="TM2"/>
            <w:tabs>
              <w:tab w:val="left" w:pos="880"/>
              <w:tab w:val="right" w:leader="dot" w:pos="9062"/>
            </w:tabs>
            <w:rPr>
              <w:b w:val="0"/>
              <w:bCs w:val="0"/>
              <w:noProof/>
              <w:lang w:val="en-US" w:eastAsia="zh-CN"/>
            </w:rPr>
          </w:pPr>
          <w:hyperlink w:anchor="_Toc456027964" w:history="1">
            <w:r w:rsidR="00F16128" w:rsidRPr="00E336DD">
              <w:rPr>
                <w:rStyle w:val="Lienhypertexte"/>
                <w:noProof/>
              </w:rPr>
              <w:t>5.3.</w:t>
            </w:r>
            <w:r w:rsidR="00F16128">
              <w:rPr>
                <w:b w:val="0"/>
                <w:bCs w:val="0"/>
                <w:noProof/>
                <w:lang w:val="en-US" w:eastAsia="zh-CN"/>
              </w:rPr>
              <w:tab/>
            </w:r>
            <w:r w:rsidR="00F16128" w:rsidRPr="00E336DD">
              <w:rPr>
                <w:rStyle w:val="Lienhypertexte"/>
                <w:noProof/>
              </w:rPr>
              <w:t>Configuration du projet</w:t>
            </w:r>
            <w:r w:rsidR="00F16128">
              <w:rPr>
                <w:noProof/>
                <w:webHidden/>
              </w:rPr>
              <w:tab/>
            </w:r>
            <w:r w:rsidR="00F16128">
              <w:rPr>
                <w:noProof/>
                <w:webHidden/>
              </w:rPr>
              <w:fldChar w:fldCharType="begin"/>
            </w:r>
            <w:r w:rsidR="00F16128">
              <w:rPr>
                <w:noProof/>
                <w:webHidden/>
              </w:rPr>
              <w:instrText xml:space="preserve"> PAGEREF _Toc456027964 \h </w:instrText>
            </w:r>
            <w:r w:rsidR="00F16128">
              <w:rPr>
                <w:noProof/>
                <w:webHidden/>
              </w:rPr>
            </w:r>
            <w:r w:rsidR="00F16128">
              <w:rPr>
                <w:noProof/>
                <w:webHidden/>
              </w:rPr>
              <w:fldChar w:fldCharType="separate"/>
            </w:r>
            <w:r w:rsidR="00731EF1">
              <w:rPr>
                <w:noProof/>
                <w:webHidden/>
              </w:rPr>
              <w:t>23</w:t>
            </w:r>
            <w:r w:rsidR="00F16128">
              <w:rPr>
                <w:noProof/>
                <w:webHidden/>
              </w:rPr>
              <w:fldChar w:fldCharType="end"/>
            </w:r>
          </w:hyperlink>
        </w:p>
        <w:p w14:paraId="0C86C6C3" w14:textId="1C314E23" w:rsidR="00F16128" w:rsidRDefault="00147D81">
          <w:pPr>
            <w:pStyle w:val="TM1"/>
            <w:tabs>
              <w:tab w:val="left" w:pos="440"/>
              <w:tab w:val="right" w:leader="dot" w:pos="9062"/>
            </w:tabs>
            <w:rPr>
              <w:b w:val="0"/>
              <w:bCs w:val="0"/>
              <w:i w:val="0"/>
              <w:iCs w:val="0"/>
              <w:noProof/>
              <w:sz w:val="22"/>
              <w:szCs w:val="22"/>
              <w:lang w:val="en-US" w:eastAsia="zh-CN"/>
            </w:rPr>
          </w:pPr>
          <w:hyperlink w:anchor="_Toc456027965" w:history="1">
            <w:r w:rsidR="00F16128" w:rsidRPr="00E336DD">
              <w:rPr>
                <w:rStyle w:val="Lienhypertexte"/>
                <w:noProof/>
              </w:rPr>
              <w:t>6.</w:t>
            </w:r>
            <w:r w:rsidR="00F16128">
              <w:rPr>
                <w:b w:val="0"/>
                <w:bCs w:val="0"/>
                <w:i w:val="0"/>
                <w:iCs w:val="0"/>
                <w:noProof/>
                <w:sz w:val="22"/>
                <w:szCs w:val="22"/>
                <w:lang w:val="en-US" w:eastAsia="zh-CN"/>
              </w:rPr>
              <w:tab/>
            </w:r>
            <w:r w:rsidR="00F16128" w:rsidRPr="00E336DD">
              <w:rPr>
                <w:rStyle w:val="Lienhypertexte"/>
                <w:noProof/>
              </w:rPr>
              <w:t>Application Windows Phone</w:t>
            </w:r>
            <w:r w:rsidR="00F16128">
              <w:rPr>
                <w:noProof/>
                <w:webHidden/>
              </w:rPr>
              <w:tab/>
            </w:r>
            <w:r w:rsidR="00F16128">
              <w:rPr>
                <w:noProof/>
                <w:webHidden/>
              </w:rPr>
              <w:fldChar w:fldCharType="begin"/>
            </w:r>
            <w:r w:rsidR="00F16128">
              <w:rPr>
                <w:noProof/>
                <w:webHidden/>
              </w:rPr>
              <w:instrText xml:space="preserve"> PAGEREF _Toc456027965 \h </w:instrText>
            </w:r>
            <w:r w:rsidR="00F16128">
              <w:rPr>
                <w:noProof/>
                <w:webHidden/>
              </w:rPr>
            </w:r>
            <w:r w:rsidR="00F16128">
              <w:rPr>
                <w:noProof/>
                <w:webHidden/>
              </w:rPr>
              <w:fldChar w:fldCharType="separate"/>
            </w:r>
            <w:r w:rsidR="00731EF1">
              <w:rPr>
                <w:noProof/>
                <w:webHidden/>
              </w:rPr>
              <w:t>24</w:t>
            </w:r>
            <w:r w:rsidR="00F16128">
              <w:rPr>
                <w:noProof/>
                <w:webHidden/>
              </w:rPr>
              <w:fldChar w:fldCharType="end"/>
            </w:r>
          </w:hyperlink>
        </w:p>
        <w:p w14:paraId="2983E269" w14:textId="5912EBF8" w:rsidR="00F16128" w:rsidRDefault="00147D81">
          <w:pPr>
            <w:pStyle w:val="TM2"/>
            <w:tabs>
              <w:tab w:val="left" w:pos="880"/>
              <w:tab w:val="right" w:leader="dot" w:pos="9062"/>
            </w:tabs>
            <w:rPr>
              <w:b w:val="0"/>
              <w:bCs w:val="0"/>
              <w:noProof/>
              <w:lang w:val="en-US" w:eastAsia="zh-CN"/>
            </w:rPr>
          </w:pPr>
          <w:hyperlink w:anchor="_Toc456027966" w:history="1">
            <w:r w:rsidR="00F16128" w:rsidRPr="00E336DD">
              <w:rPr>
                <w:rStyle w:val="Lienhypertexte"/>
                <w:noProof/>
              </w:rPr>
              <w:t>6.1.</w:t>
            </w:r>
            <w:r w:rsidR="00F16128">
              <w:rPr>
                <w:b w:val="0"/>
                <w:bCs w:val="0"/>
                <w:noProof/>
                <w:lang w:val="en-US" w:eastAsia="zh-CN"/>
              </w:rPr>
              <w:tab/>
            </w:r>
            <w:r w:rsidR="00F16128" w:rsidRPr="00E336DD">
              <w:rPr>
                <w:rStyle w:val="Lienhypertexte"/>
                <w:noProof/>
              </w:rPr>
              <w:t>Environnement de développement</w:t>
            </w:r>
            <w:r w:rsidR="00F16128">
              <w:rPr>
                <w:noProof/>
                <w:webHidden/>
              </w:rPr>
              <w:tab/>
            </w:r>
            <w:r w:rsidR="00F16128">
              <w:rPr>
                <w:noProof/>
                <w:webHidden/>
              </w:rPr>
              <w:fldChar w:fldCharType="begin"/>
            </w:r>
            <w:r w:rsidR="00F16128">
              <w:rPr>
                <w:noProof/>
                <w:webHidden/>
              </w:rPr>
              <w:instrText xml:space="preserve"> PAGEREF _Toc456027966 \h </w:instrText>
            </w:r>
            <w:r w:rsidR="00F16128">
              <w:rPr>
                <w:noProof/>
                <w:webHidden/>
              </w:rPr>
            </w:r>
            <w:r w:rsidR="00F16128">
              <w:rPr>
                <w:noProof/>
                <w:webHidden/>
              </w:rPr>
              <w:fldChar w:fldCharType="separate"/>
            </w:r>
            <w:r w:rsidR="00731EF1">
              <w:rPr>
                <w:noProof/>
                <w:webHidden/>
              </w:rPr>
              <w:t>24</w:t>
            </w:r>
            <w:r w:rsidR="00F16128">
              <w:rPr>
                <w:noProof/>
                <w:webHidden/>
              </w:rPr>
              <w:fldChar w:fldCharType="end"/>
            </w:r>
          </w:hyperlink>
        </w:p>
        <w:p w14:paraId="43919921" w14:textId="2435C75D" w:rsidR="00F16128" w:rsidRDefault="00147D81">
          <w:pPr>
            <w:pStyle w:val="TM2"/>
            <w:tabs>
              <w:tab w:val="left" w:pos="880"/>
              <w:tab w:val="right" w:leader="dot" w:pos="9062"/>
            </w:tabs>
            <w:rPr>
              <w:b w:val="0"/>
              <w:bCs w:val="0"/>
              <w:noProof/>
              <w:lang w:val="en-US" w:eastAsia="zh-CN"/>
            </w:rPr>
          </w:pPr>
          <w:hyperlink w:anchor="_Toc456027967" w:history="1">
            <w:r w:rsidR="00F16128" w:rsidRPr="00E336DD">
              <w:rPr>
                <w:rStyle w:val="Lienhypertexte"/>
                <w:noProof/>
              </w:rPr>
              <w:t>6.2.</w:t>
            </w:r>
            <w:r w:rsidR="00F16128">
              <w:rPr>
                <w:b w:val="0"/>
                <w:bCs w:val="0"/>
                <w:noProof/>
                <w:lang w:val="en-US" w:eastAsia="zh-CN"/>
              </w:rPr>
              <w:tab/>
            </w:r>
            <w:r w:rsidR="00F16128" w:rsidRPr="00E336DD">
              <w:rPr>
                <w:rStyle w:val="Lienhypertexte"/>
                <w:noProof/>
              </w:rPr>
              <w:t>Outils de développement</w:t>
            </w:r>
            <w:r w:rsidR="00F16128">
              <w:rPr>
                <w:noProof/>
                <w:webHidden/>
              </w:rPr>
              <w:tab/>
            </w:r>
            <w:r w:rsidR="00F16128">
              <w:rPr>
                <w:noProof/>
                <w:webHidden/>
              </w:rPr>
              <w:fldChar w:fldCharType="begin"/>
            </w:r>
            <w:r w:rsidR="00F16128">
              <w:rPr>
                <w:noProof/>
                <w:webHidden/>
              </w:rPr>
              <w:instrText xml:space="preserve"> PAGEREF _Toc456027967 \h </w:instrText>
            </w:r>
            <w:r w:rsidR="00F16128">
              <w:rPr>
                <w:noProof/>
                <w:webHidden/>
              </w:rPr>
            </w:r>
            <w:r w:rsidR="00F16128">
              <w:rPr>
                <w:noProof/>
                <w:webHidden/>
              </w:rPr>
              <w:fldChar w:fldCharType="separate"/>
            </w:r>
            <w:r w:rsidR="00731EF1">
              <w:rPr>
                <w:noProof/>
                <w:webHidden/>
              </w:rPr>
              <w:t>24</w:t>
            </w:r>
            <w:r w:rsidR="00F16128">
              <w:rPr>
                <w:noProof/>
                <w:webHidden/>
              </w:rPr>
              <w:fldChar w:fldCharType="end"/>
            </w:r>
          </w:hyperlink>
        </w:p>
        <w:p w14:paraId="43AC6FAA" w14:textId="032B913D" w:rsidR="00F16128" w:rsidRDefault="00147D81">
          <w:pPr>
            <w:pStyle w:val="TM2"/>
            <w:tabs>
              <w:tab w:val="left" w:pos="880"/>
              <w:tab w:val="right" w:leader="dot" w:pos="9062"/>
            </w:tabs>
            <w:rPr>
              <w:b w:val="0"/>
              <w:bCs w:val="0"/>
              <w:noProof/>
              <w:lang w:val="en-US" w:eastAsia="zh-CN"/>
            </w:rPr>
          </w:pPr>
          <w:hyperlink w:anchor="_Toc456027968" w:history="1">
            <w:r w:rsidR="00F16128" w:rsidRPr="00E336DD">
              <w:rPr>
                <w:rStyle w:val="Lienhypertexte"/>
                <w:noProof/>
              </w:rPr>
              <w:t>6.3.</w:t>
            </w:r>
            <w:r w:rsidR="00F16128">
              <w:rPr>
                <w:b w:val="0"/>
                <w:bCs w:val="0"/>
                <w:noProof/>
                <w:lang w:val="en-US" w:eastAsia="zh-CN"/>
              </w:rPr>
              <w:tab/>
            </w:r>
            <w:r w:rsidR="00F16128" w:rsidRPr="00E336DD">
              <w:rPr>
                <w:rStyle w:val="Lienhypertexte"/>
                <w:noProof/>
              </w:rPr>
              <w:t>Déploiement sur le Windows Store</w:t>
            </w:r>
            <w:r w:rsidR="00F16128">
              <w:rPr>
                <w:noProof/>
                <w:webHidden/>
              </w:rPr>
              <w:tab/>
            </w:r>
            <w:r w:rsidR="00F16128">
              <w:rPr>
                <w:noProof/>
                <w:webHidden/>
              </w:rPr>
              <w:fldChar w:fldCharType="begin"/>
            </w:r>
            <w:r w:rsidR="00F16128">
              <w:rPr>
                <w:noProof/>
                <w:webHidden/>
              </w:rPr>
              <w:instrText xml:space="preserve"> PAGEREF _Toc456027968 \h </w:instrText>
            </w:r>
            <w:r w:rsidR="00F16128">
              <w:rPr>
                <w:noProof/>
                <w:webHidden/>
              </w:rPr>
            </w:r>
            <w:r w:rsidR="00F16128">
              <w:rPr>
                <w:noProof/>
                <w:webHidden/>
              </w:rPr>
              <w:fldChar w:fldCharType="separate"/>
            </w:r>
            <w:r w:rsidR="00731EF1">
              <w:rPr>
                <w:noProof/>
                <w:webHidden/>
              </w:rPr>
              <w:t>27</w:t>
            </w:r>
            <w:r w:rsidR="00F16128">
              <w:rPr>
                <w:noProof/>
                <w:webHidden/>
              </w:rPr>
              <w:fldChar w:fldCharType="end"/>
            </w:r>
          </w:hyperlink>
        </w:p>
        <w:p w14:paraId="49449D15" w14:textId="083A1C22" w:rsidR="00F16128" w:rsidRDefault="00147D81">
          <w:pPr>
            <w:pStyle w:val="TM1"/>
            <w:tabs>
              <w:tab w:val="left" w:pos="440"/>
              <w:tab w:val="right" w:leader="dot" w:pos="9062"/>
            </w:tabs>
            <w:rPr>
              <w:b w:val="0"/>
              <w:bCs w:val="0"/>
              <w:i w:val="0"/>
              <w:iCs w:val="0"/>
              <w:noProof/>
              <w:sz w:val="22"/>
              <w:szCs w:val="22"/>
              <w:lang w:val="en-US" w:eastAsia="zh-CN"/>
            </w:rPr>
          </w:pPr>
          <w:hyperlink w:anchor="_Toc456027969" w:history="1">
            <w:r w:rsidR="00F16128" w:rsidRPr="00E336DD">
              <w:rPr>
                <w:rStyle w:val="Lienhypertexte"/>
                <w:noProof/>
              </w:rPr>
              <w:t>7.</w:t>
            </w:r>
            <w:r w:rsidR="00F16128">
              <w:rPr>
                <w:b w:val="0"/>
                <w:bCs w:val="0"/>
                <w:i w:val="0"/>
                <w:iCs w:val="0"/>
                <w:noProof/>
                <w:sz w:val="22"/>
                <w:szCs w:val="22"/>
                <w:lang w:val="en-US" w:eastAsia="zh-CN"/>
              </w:rPr>
              <w:tab/>
            </w:r>
            <w:r w:rsidR="00F16128" w:rsidRPr="00E336DD">
              <w:rPr>
                <w:rStyle w:val="Lienhypertexte"/>
                <w:noProof/>
              </w:rPr>
              <w:t>Annexe</w:t>
            </w:r>
            <w:r w:rsidR="00F16128">
              <w:rPr>
                <w:noProof/>
                <w:webHidden/>
              </w:rPr>
              <w:tab/>
            </w:r>
            <w:r w:rsidR="00F16128">
              <w:rPr>
                <w:noProof/>
                <w:webHidden/>
              </w:rPr>
              <w:fldChar w:fldCharType="begin"/>
            </w:r>
            <w:r w:rsidR="00F16128">
              <w:rPr>
                <w:noProof/>
                <w:webHidden/>
              </w:rPr>
              <w:instrText xml:space="preserve"> PAGEREF _Toc456027969 \h </w:instrText>
            </w:r>
            <w:r w:rsidR="00F16128">
              <w:rPr>
                <w:noProof/>
                <w:webHidden/>
              </w:rPr>
            </w:r>
            <w:r w:rsidR="00F16128">
              <w:rPr>
                <w:noProof/>
                <w:webHidden/>
              </w:rPr>
              <w:fldChar w:fldCharType="separate"/>
            </w:r>
            <w:r w:rsidR="00731EF1">
              <w:rPr>
                <w:noProof/>
                <w:webHidden/>
              </w:rPr>
              <w:t>27</w:t>
            </w:r>
            <w:r w:rsidR="00F16128">
              <w:rPr>
                <w:noProof/>
                <w:webHidden/>
              </w:rPr>
              <w:fldChar w:fldCharType="end"/>
            </w:r>
          </w:hyperlink>
        </w:p>
        <w:p w14:paraId="3F2CF038" w14:textId="7A55719C" w:rsidR="00B4087B" w:rsidRPr="00181574" w:rsidRDefault="00052D39" w:rsidP="00052D39">
          <w:pPr>
            <w:pStyle w:val="TM1"/>
            <w:tabs>
              <w:tab w:val="left" w:pos="440"/>
              <w:tab w:val="right" w:leader="dot" w:pos="9062"/>
            </w:tabs>
            <w:rPr>
              <w:b w:val="0"/>
              <w:bCs w:val="0"/>
              <w:noProof/>
            </w:rPr>
          </w:pPr>
          <w:r>
            <w:fldChar w:fldCharType="end"/>
          </w:r>
        </w:p>
      </w:sdtContent>
    </w:sdt>
    <w:p w14:paraId="2CE65281" w14:textId="77777777" w:rsidR="00052D39" w:rsidRDefault="00052D39">
      <w:pPr>
        <w:jc w:val="left"/>
        <w:rPr>
          <w:rFonts w:asciiTheme="majorHAnsi" w:eastAsiaTheme="majorEastAsia" w:hAnsiTheme="majorHAnsi" w:cstheme="majorBidi"/>
          <w:color w:val="2E74B5" w:themeColor="accent1" w:themeShade="BF"/>
          <w:sz w:val="32"/>
          <w:szCs w:val="32"/>
        </w:rPr>
      </w:pPr>
      <w:r>
        <w:br w:type="page"/>
      </w:r>
    </w:p>
    <w:p w14:paraId="31B2BA95" w14:textId="6CCDC408" w:rsidR="00181574" w:rsidRPr="00B4087B" w:rsidRDefault="00181574" w:rsidP="00181574">
      <w:pPr>
        <w:pStyle w:val="Titre1horssommaire"/>
      </w:pPr>
      <w:r w:rsidRPr="00B4087B">
        <w:lastRenderedPageBreak/>
        <w:t>Liste des Figures</w:t>
      </w:r>
    </w:p>
    <w:p w14:paraId="2E3B98DC" w14:textId="53ED7A85" w:rsidR="00D57511" w:rsidRDefault="00FA4DDE">
      <w:pPr>
        <w:pStyle w:val="Tabledesillustrations"/>
        <w:tabs>
          <w:tab w:val="right" w:leader="dot" w:pos="9062"/>
        </w:tabs>
        <w:rPr>
          <w:noProof/>
          <w:szCs w:val="22"/>
          <w:lang w:val="en-US" w:eastAsia="zh-CN"/>
        </w:rPr>
      </w:pPr>
      <w:r>
        <w:rPr>
          <w:sz w:val="20"/>
          <w:szCs w:val="22"/>
        </w:rPr>
        <w:fldChar w:fldCharType="begin"/>
      </w:r>
      <w:r>
        <w:rPr>
          <w:sz w:val="20"/>
        </w:rPr>
        <w:instrText xml:space="preserve"> TOC \h \z \c "Figure" </w:instrText>
      </w:r>
      <w:r>
        <w:rPr>
          <w:sz w:val="20"/>
          <w:szCs w:val="22"/>
        </w:rPr>
        <w:fldChar w:fldCharType="separate"/>
      </w:r>
      <w:hyperlink w:anchor="_Toc449909838" w:history="1">
        <w:r w:rsidR="00D57511" w:rsidRPr="00DA0399">
          <w:rPr>
            <w:rStyle w:val="Lienhypertexte"/>
            <w:noProof/>
            <w:lang w:val="en-US"/>
          </w:rPr>
          <w:t>Figure 1. GuidoEngine - Projet Visual Studio</w:t>
        </w:r>
        <w:r w:rsidR="00D57511">
          <w:rPr>
            <w:noProof/>
            <w:webHidden/>
          </w:rPr>
          <w:tab/>
        </w:r>
        <w:r w:rsidR="00D57511">
          <w:rPr>
            <w:noProof/>
            <w:webHidden/>
          </w:rPr>
          <w:fldChar w:fldCharType="begin"/>
        </w:r>
        <w:r w:rsidR="00D57511">
          <w:rPr>
            <w:noProof/>
            <w:webHidden/>
          </w:rPr>
          <w:instrText xml:space="preserve"> PAGEREF _Toc449909838 \h </w:instrText>
        </w:r>
        <w:r w:rsidR="00D57511">
          <w:rPr>
            <w:noProof/>
            <w:webHidden/>
          </w:rPr>
        </w:r>
        <w:r w:rsidR="00D57511">
          <w:rPr>
            <w:noProof/>
            <w:webHidden/>
          </w:rPr>
          <w:fldChar w:fldCharType="separate"/>
        </w:r>
        <w:r w:rsidR="00731EF1">
          <w:rPr>
            <w:noProof/>
            <w:webHidden/>
          </w:rPr>
          <w:t>4</w:t>
        </w:r>
        <w:r w:rsidR="00D57511">
          <w:rPr>
            <w:noProof/>
            <w:webHidden/>
          </w:rPr>
          <w:fldChar w:fldCharType="end"/>
        </w:r>
      </w:hyperlink>
    </w:p>
    <w:p w14:paraId="3F63F1B6" w14:textId="137CD355" w:rsidR="00D57511" w:rsidRDefault="00147D81">
      <w:pPr>
        <w:pStyle w:val="Tabledesillustrations"/>
        <w:tabs>
          <w:tab w:val="right" w:leader="dot" w:pos="9062"/>
        </w:tabs>
        <w:rPr>
          <w:noProof/>
          <w:szCs w:val="22"/>
          <w:lang w:val="en-US" w:eastAsia="zh-CN"/>
        </w:rPr>
      </w:pPr>
      <w:hyperlink w:anchor="_Toc449909839" w:history="1">
        <w:r w:rsidR="00D57511" w:rsidRPr="00DA0399">
          <w:rPr>
            <w:rStyle w:val="Lienhypertexte"/>
            <w:noProof/>
            <w:lang w:val="en-US"/>
          </w:rPr>
          <w:t>Figure 2. Compilation GuidoEngine - Visual Studio</w:t>
        </w:r>
        <w:r w:rsidR="00D57511">
          <w:rPr>
            <w:noProof/>
            <w:webHidden/>
          </w:rPr>
          <w:tab/>
        </w:r>
        <w:r w:rsidR="00D57511">
          <w:rPr>
            <w:noProof/>
            <w:webHidden/>
          </w:rPr>
          <w:fldChar w:fldCharType="begin"/>
        </w:r>
        <w:r w:rsidR="00D57511">
          <w:rPr>
            <w:noProof/>
            <w:webHidden/>
          </w:rPr>
          <w:instrText xml:space="preserve"> PAGEREF _Toc449909839 \h </w:instrText>
        </w:r>
        <w:r w:rsidR="00D57511">
          <w:rPr>
            <w:noProof/>
            <w:webHidden/>
          </w:rPr>
        </w:r>
        <w:r w:rsidR="00D57511">
          <w:rPr>
            <w:noProof/>
            <w:webHidden/>
          </w:rPr>
          <w:fldChar w:fldCharType="separate"/>
        </w:r>
        <w:r w:rsidR="00731EF1">
          <w:rPr>
            <w:noProof/>
            <w:webHidden/>
          </w:rPr>
          <w:t>5</w:t>
        </w:r>
        <w:r w:rsidR="00D57511">
          <w:rPr>
            <w:noProof/>
            <w:webHidden/>
          </w:rPr>
          <w:fldChar w:fldCharType="end"/>
        </w:r>
      </w:hyperlink>
    </w:p>
    <w:p w14:paraId="783C9906" w14:textId="1F6705B4" w:rsidR="00D57511" w:rsidRDefault="00147D81">
      <w:pPr>
        <w:pStyle w:val="Tabledesillustrations"/>
        <w:tabs>
          <w:tab w:val="right" w:leader="dot" w:pos="9062"/>
        </w:tabs>
        <w:rPr>
          <w:noProof/>
          <w:szCs w:val="22"/>
          <w:lang w:val="en-US" w:eastAsia="zh-CN"/>
        </w:rPr>
      </w:pPr>
      <w:hyperlink w:anchor="_Toc449909840" w:history="1">
        <w:r w:rsidR="00D57511" w:rsidRPr="00DA0399">
          <w:rPr>
            <w:rStyle w:val="Lienhypertexte"/>
            <w:noProof/>
            <w:lang w:val="en-US"/>
          </w:rPr>
          <w:t>Figure 3. GuidoEngine Windows - Librairie compilée – debug</w:t>
        </w:r>
        <w:r w:rsidR="00D57511">
          <w:rPr>
            <w:noProof/>
            <w:webHidden/>
          </w:rPr>
          <w:tab/>
        </w:r>
        <w:r w:rsidR="00D57511">
          <w:rPr>
            <w:noProof/>
            <w:webHidden/>
          </w:rPr>
          <w:fldChar w:fldCharType="begin"/>
        </w:r>
        <w:r w:rsidR="00D57511">
          <w:rPr>
            <w:noProof/>
            <w:webHidden/>
          </w:rPr>
          <w:instrText xml:space="preserve"> PAGEREF _Toc449909840 \h </w:instrText>
        </w:r>
        <w:r w:rsidR="00D57511">
          <w:rPr>
            <w:noProof/>
            <w:webHidden/>
          </w:rPr>
        </w:r>
        <w:r w:rsidR="00D57511">
          <w:rPr>
            <w:noProof/>
            <w:webHidden/>
          </w:rPr>
          <w:fldChar w:fldCharType="separate"/>
        </w:r>
        <w:r w:rsidR="00731EF1">
          <w:rPr>
            <w:noProof/>
            <w:webHidden/>
          </w:rPr>
          <w:t>5</w:t>
        </w:r>
        <w:r w:rsidR="00D57511">
          <w:rPr>
            <w:noProof/>
            <w:webHidden/>
          </w:rPr>
          <w:fldChar w:fldCharType="end"/>
        </w:r>
      </w:hyperlink>
    </w:p>
    <w:p w14:paraId="47C76714" w14:textId="4E239A47" w:rsidR="00D57511" w:rsidRDefault="00147D81">
      <w:pPr>
        <w:pStyle w:val="Tabledesillustrations"/>
        <w:tabs>
          <w:tab w:val="right" w:leader="dot" w:pos="9062"/>
        </w:tabs>
        <w:rPr>
          <w:noProof/>
          <w:szCs w:val="22"/>
          <w:lang w:val="en-US" w:eastAsia="zh-CN"/>
        </w:rPr>
      </w:pPr>
      <w:hyperlink w:anchor="_Toc449909841" w:history="1">
        <w:r w:rsidR="00D57511" w:rsidRPr="00DA0399">
          <w:rPr>
            <w:rStyle w:val="Lienhypertexte"/>
            <w:noProof/>
          </w:rPr>
          <w:t>Figure 4. GuidoEngine - Projet XCode</w:t>
        </w:r>
        <w:r w:rsidR="00D57511">
          <w:rPr>
            <w:noProof/>
            <w:webHidden/>
          </w:rPr>
          <w:tab/>
        </w:r>
        <w:r w:rsidR="00D57511">
          <w:rPr>
            <w:noProof/>
            <w:webHidden/>
          </w:rPr>
          <w:fldChar w:fldCharType="begin"/>
        </w:r>
        <w:r w:rsidR="00D57511">
          <w:rPr>
            <w:noProof/>
            <w:webHidden/>
          </w:rPr>
          <w:instrText xml:space="preserve"> PAGEREF _Toc449909841 \h </w:instrText>
        </w:r>
        <w:r w:rsidR="00D57511">
          <w:rPr>
            <w:noProof/>
            <w:webHidden/>
          </w:rPr>
        </w:r>
        <w:r w:rsidR="00D57511">
          <w:rPr>
            <w:noProof/>
            <w:webHidden/>
          </w:rPr>
          <w:fldChar w:fldCharType="separate"/>
        </w:r>
        <w:r w:rsidR="00731EF1">
          <w:rPr>
            <w:noProof/>
            <w:webHidden/>
          </w:rPr>
          <w:t>6</w:t>
        </w:r>
        <w:r w:rsidR="00D57511">
          <w:rPr>
            <w:noProof/>
            <w:webHidden/>
          </w:rPr>
          <w:fldChar w:fldCharType="end"/>
        </w:r>
      </w:hyperlink>
    </w:p>
    <w:p w14:paraId="47CA3352" w14:textId="76B958D7" w:rsidR="00D57511" w:rsidRDefault="00147D81">
      <w:pPr>
        <w:pStyle w:val="Tabledesillustrations"/>
        <w:tabs>
          <w:tab w:val="right" w:leader="dot" w:pos="9062"/>
        </w:tabs>
        <w:rPr>
          <w:noProof/>
          <w:szCs w:val="22"/>
          <w:lang w:val="en-US" w:eastAsia="zh-CN"/>
        </w:rPr>
      </w:pPr>
      <w:hyperlink w:anchor="_Toc449909842" w:history="1">
        <w:r w:rsidR="00D57511" w:rsidRPr="00DA0399">
          <w:rPr>
            <w:rStyle w:val="Lienhypertexte"/>
            <w:noProof/>
          </w:rPr>
          <w:t>Figure 5. Compilation GuidoEngine - XCode</w:t>
        </w:r>
        <w:r w:rsidR="00D57511">
          <w:rPr>
            <w:noProof/>
            <w:webHidden/>
          </w:rPr>
          <w:tab/>
        </w:r>
        <w:r w:rsidR="00D57511">
          <w:rPr>
            <w:noProof/>
            <w:webHidden/>
          </w:rPr>
          <w:fldChar w:fldCharType="begin"/>
        </w:r>
        <w:r w:rsidR="00D57511">
          <w:rPr>
            <w:noProof/>
            <w:webHidden/>
          </w:rPr>
          <w:instrText xml:space="preserve"> PAGEREF _Toc449909842 \h </w:instrText>
        </w:r>
        <w:r w:rsidR="00D57511">
          <w:rPr>
            <w:noProof/>
            <w:webHidden/>
          </w:rPr>
        </w:r>
        <w:r w:rsidR="00D57511">
          <w:rPr>
            <w:noProof/>
            <w:webHidden/>
          </w:rPr>
          <w:fldChar w:fldCharType="separate"/>
        </w:r>
        <w:r w:rsidR="00731EF1">
          <w:rPr>
            <w:noProof/>
            <w:webHidden/>
          </w:rPr>
          <w:t>6</w:t>
        </w:r>
        <w:r w:rsidR="00D57511">
          <w:rPr>
            <w:noProof/>
            <w:webHidden/>
          </w:rPr>
          <w:fldChar w:fldCharType="end"/>
        </w:r>
      </w:hyperlink>
    </w:p>
    <w:p w14:paraId="331FAE73" w14:textId="66A1B507" w:rsidR="00D57511" w:rsidRDefault="00147D81">
      <w:pPr>
        <w:pStyle w:val="Tabledesillustrations"/>
        <w:tabs>
          <w:tab w:val="right" w:leader="dot" w:pos="9062"/>
        </w:tabs>
        <w:rPr>
          <w:noProof/>
          <w:szCs w:val="22"/>
          <w:lang w:val="en-US" w:eastAsia="zh-CN"/>
        </w:rPr>
      </w:pPr>
      <w:hyperlink w:anchor="_Toc449909843" w:history="1">
        <w:r w:rsidR="00D57511" w:rsidRPr="00DA0399">
          <w:rPr>
            <w:rStyle w:val="Lienhypertexte"/>
            <w:noProof/>
            <w:lang w:val="en-US"/>
          </w:rPr>
          <w:t>Figure 6. GuidoEngine Windows - Librairie compilée - debug</w:t>
        </w:r>
        <w:r w:rsidR="00D57511">
          <w:rPr>
            <w:noProof/>
            <w:webHidden/>
          </w:rPr>
          <w:tab/>
        </w:r>
        <w:r w:rsidR="00D57511">
          <w:rPr>
            <w:noProof/>
            <w:webHidden/>
          </w:rPr>
          <w:fldChar w:fldCharType="begin"/>
        </w:r>
        <w:r w:rsidR="00D57511">
          <w:rPr>
            <w:noProof/>
            <w:webHidden/>
          </w:rPr>
          <w:instrText xml:space="preserve"> PAGEREF _Toc449909843 \h </w:instrText>
        </w:r>
        <w:r w:rsidR="00D57511">
          <w:rPr>
            <w:noProof/>
            <w:webHidden/>
          </w:rPr>
        </w:r>
        <w:r w:rsidR="00D57511">
          <w:rPr>
            <w:noProof/>
            <w:webHidden/>
          </w:rPr>
          <w:fldChar w:fldCharType="separate"/>
        </w:r>
        <w:r w:rsidR="00731EF1">
          <w:rPr>
            <w:noProof/>
            <w:webHidden/>
          </w:rPr>
          <w:t>7</w:t>
        </w:r>
        <w:r w:rsidR="00D57511">
          <w:rPr>
            <w:noProof/>
            <w:webHidden/>
          </w:rPr>
          <w:fldChar w:fldCharType="end"/>
        </w:r>
      </w:hyperlink>
    </w:p>
    <w:p w14:paraId="61744D90" w14:textId="047C2E67" w:rsidR="00D57511" w:rsidRDefault="00147D81">
      <w:pPr>
        <w:pStyle w:val="Tabledesillustrations"/>
        <w:tabs>
          <w:tab w:val="right" w:leader="dot" w:pos="9062"/>
        </w:tabs>
        <w:rPr>
          <w:noProof/>
          <w:szCs w:val="22"/>
          <w:lang w:val="en-US" w:eastAsia="zh-CN"/>
        </w:rPr>
      </w:pPr>
      <w:hyperlink w:anchor="_Toc449909844" w:history="1">
        <w:r w:rsidR="00D57511" w:rsidRPr="00DA0399">
          <w:rPr>
            <w:rStyle w:val="Lienhypertexte"/>
            <w:noProof/>
          </w:rPr>
          <w:t>Figure 7. GuidoQt - Projet Qt</w:t>
        </w:r>
        <w:r w:rsidR="00D57511">
          <w:rPr>
            <w:noProof/>
            <w:webHidden/>
          </w:rPr>
          <w:tab/>
        </w:r>
        <w:r w:rsidR="00D57511">
          <w:rPr>
            <w:noProof/>
            <w:webHidden/>
          </w:rPr>
          <w:fldChar w:fldCharType="begin"/>
        </w:r>
        <w:r w:rsidR="00D57511">
          <w:rPr>
            <w:noProof/>
            <w:webHidden/>
          </w:rPr>
          <w:instrText xml:space="preserve"> PAGEREF _Toc449909844 \h </w:instrText>
        </w:r>
        <w:r w:rsidR="00D57511">
          <w:rPr>
            <w:noProof/>
            <w:webHidden/>
          </w:rPr>
        </w:r>
        <w:r w:rsidR="00D57511">
          <w:rPr>
            <w:noProof/>
            <w:webHidden/>
          </w:rPr>
          <w:fldChar w:fldCharType="separate"/>
        </w:r>
        <w:r w:rsidR="00731EF1">
          <w:rPr>
            <w:noProof/>
            <w:webHidden/>
          </w:rPr>
          <w:t>7</w:t>
        </w:r>
        <w:r w:rsidR="00D57511">
          <w:rPr>
            <w:noProof/>
            <w:webHidden/>
          </w:rPr>
          <w:fldChar w:fldCharType="end"/>
        </w:r>
      </w:hyperlink>
    </w:p>
    <w:p w14:paraId="45D07AB5" w14:textId="27E96F5B" w:rsidR="00D57511" w:rsidRDefault="00147D81">
      <w:pPr>
        <w:pStyle w:val="Tabledesillustrations"/>
        <w:tabs>
          <w:tab w:val="right" w:leader="dot" w:pos="9062"/>
        </w:tabs>
        <w:rPr>
          <w:noProof/>
          <w:szCs w:val="22"/>
          <w:lang w:val="en-US" w:eastAsia="zh-CN"/>
        </w:rPr>
      </w:pPr>
      <w:hyperlink w:anchor="_Toc449909845" w:history="1">
        <w:r w:rsidR="00D57511" w:rsidRPr="00DA0399">
          <w:rPr>
            <w:rStyle w:val="Lienhypertexte"/>
            <w:noProof/>
          </w:rPr>
          <w:t>Figure 8. Génération GuidoQt - Windows</w:t>
        </w:r>
        <w:r w:rsidR="00D57511">
          <w:rPr>
            <w:noProof/>
            <w:webHidden/>
          </w:rPr>
          <w:tab/>
        </w:r>
        <w:r w:rsidR="00D57511">
          <w:rPr>
            <w:noProof/>
            <w:webHidden/>
          </w:rPr>
          <w:fldChar w:fldCharType="begin"/>
        </w:r>
        <w:r w:rsidR="00D57511">
          <w:rPr>
            <w:noProof/>
            <w:webHidden/>
          </w:rPr>
          <w:instrText xml:space="preserve"> PAGEREF _Toc449909845 \h </w:instrText>
        </w:r>
        <w:r w:rsidR="00D57511">
          <w:rPr>
            <w:noProof/>
            <w:webHidden/>
          </w:rPr>
        </w:r>
        <w:r w:rsidR="00D57511">
          <w:rPr>
            <w:noProof/>
            <w:webHidden/>
          </w:rPr>
          <w:fldChar w:fldCharType="separate"/>
        </w:r>
        <w:r w:rsidR="00731EF1">
          <w:rPr>
            <w:noProof/>
            <w:webHidden/>
          </w:rPr>
          <w:t>8</w:t>
        </w:r>
        <w:r w:rsidR="00D57511">
          <w:rPr>
            <w:noProof/>
            <w:webHidden/>
          </w:rPr>
          <w:fldChar w:fldCharType="end"/>
        </w:r>
      </w:hyperlink>
    </w:p>
    <w:p w14:paraId="6A005315" w14:textId="5D27421E" w:rsidR="00D57511" w:rsidRDefault="00147D81">
      <w:pPr>
        <w:pStyle w:val="Tabledesillustrations"/>
        <w:tabs>
          <w:tab w:val="right" w:leader="dot" w:pos="9062"/>
        </w:tabs>
        <w:rPr>
          <w:noProof/>
          <w:szCs w:val="22"/>
          <w:lang w:val="en-US" w:eastAsia="zh-CN"/>
        </w:rPr>
      </w:pPr>
      <w:hyperlink w:anchor="_Toc449909846" w:history="1">
        <w:r w:rsidR="00D57511" w:rsidRPr="00DA0399">
          <w:rPr>
            <w:rStyle w:val="Lienhypertexte"/>
            <w:noProof/>
          </w:rPr>
          <w:t>Figure 9. GuidoQt - Projet Visual Studio</w:t>
        </w:r>
        <w:r w:rsidR="00D57511">
          <w:rPr>
            <w:noProof/>
            <w:webHidden/>
          </w:rPr>
          <w:tab/>
        </w:r>
        <w:r w:rsidR="00D57511">
          <w:rPr>
            <w:noProof/>
            <w:webHidden/>
          </w:rPr>
          <w:fldChar w:fldCharType="begin"/>
        </w:r>
        <w:r w:rsidR="00D57511">
          <w:rPr>
            <w:noProof/>
            <w:webHidden/>
          </w:rPr>
          <w:instrText xml:space="preserve"> PAGEREF _Toc449909846 \h </w:instrText>
        </w:r>
        <w:r w:rsidR="00D57511">
          <w:rPr>
            <w:noProof/>
            <w:webHidden/>
          </w:rPr>
        </w:r>
        <w:r w:rsidR="00D57511">
          <w:rPr>
            <w:noProof/>
            <w:webHidden/>
          </w:rPr>
          <w:fldChar w:fldCharType="separate"/>
        </w:r>
        <w:r w:rsidR="00731EF1">
          <w:rPr>
            <w:noProof/>
            <w:webHidden/>
          </w:rPr>
          <w:t>8</w:t>
        </w:r>
        <w:r w:rsidR="00D57511">
          <w:rPr>
            <w:noProof/>
            <w:webHidden/>
          </w:rPr>
          <w:fldChar w:fldCharType="end"/>
        </w:r>
      </w:hyperlink>
    </w:p>
    <w:p w14:paraId="29804AF6" w14:textId="63BC2FAE" w:rsidR="00D57511" w:rsidRDefault="00147D81">
      <w:pPr>
        <w:pStyle w:val="Tabledesillustrations"/>
        <w:tabs>
          <w:tab w:val="right" w:leader="dot" w:pos="9062"/>
        </w:tabs>
        <w:rPr>
          <w:noProof/>
          <w:szCs w:val="22"/>
          <w:lang w:val="en-US" w:eastAsia="zh-CN"/>
        </w:rPr>
      </w:pPr>
      <w:hyperlink w:anchor="_Toc449909847" w:history="1">
        <w:r w:rsidR="00D57511" w:rsidRPr="00DA0399">
          <w:rPr>
            <w:rStyle w:val="Lienhypertexte"/>
            <w:noProof/>
          </w:rPr>
          <w:t>Figure 10. Génération GuidoQt - Visual Studio</w:t>
        </w:r>
        <w:r w:rsidR="00D57511">
          <w:rPr>
            <w:noProof/>
            <w:webHidden/>
          </w:rPr>
          <w:tab/>
        </w:r>
        <w:r w:rsidR="00D57511">
          <w:rPr>
            <w:noProof/>
            <w:webHidden/>
          </w:rPr>
          <w:fldChar w:fldCharType="begin"/>
        </w:r>
        <w:r w:rsidR="00D57511">
          <w:rPr>
            <w:noProof/>
            <w:webHidden/>
          </w:rPr>
          <w:instrText xml:space="preserve"> PAGEREF _Toc449909847 \h </w:instrText>
        </w:r>
        <w:r w:rsidR="00D57511">
          <w:rPr>
            <w:noProof/>
            <w:webHidden/>
          </w:rPr>
        </w:r>
        <w:r w:rsidR="00D57511">
          <w:rPr>
            <w:noProof/>
            <w:webHidden/>
          </w:rPr>
          <w:fldChar w:fldCharType="separate"/>
        </w:r>
        <w:r w:rsidR="00731EF1">
          <w:rPr>
            <w:noProof/>
            <w:webHidden/>
          </w:rPr>
          <w:t>9</w:t>
        </w:r>
        <w:r w:rsidR="00D57511">
          <w:rPr>
            <w:noProof/>
            <w:webHidden/>
          </w:rPr>
          <w:fldChar w:fldCharType="end"/>
        </w:r>
      </w:hyperlink>
    </w:p>
    <w:p w14:paraId="39C87C49" w14:textId="10DFC15A" w:rsidR="00D57511" w:rsidRDefault="00147D81">
      <w:pPr>
        <w:pStyle w:val="Tabledesillustrations"/>
        <w:tabs>
          <w:tab w:val="right" w:leader="dot" w:pos="9062"/>
        </w:tabs>
        <w:rPr>
          <w:noProof/>
          <w:szCs w:val="22"/>
          <w:lang w:val="en-US" w:eastAsia="zh-CN"/>
        </w:rPr>
      </w:pPr>
      <w:hyperlink w:anchor="_Toc449909848" w:history="1">
        <w:r w:rsidR="00D57511" w:rsidRPr="00DA0399">
          <w:rPr>
            <w:rStyle w:val="Lienhypertexte"/>
            <w:noProof/>
          </w:rPr>
          <w:t>Figure 11. GuidoQt – Projet Qt</w:t>
        </w:r>
        <w:r w:rsidR="00D57511">
          <w:rPr>
            <w:noProof/>
            <w:webHidden/>
          </w:rPr>
          <w:tab/>
        </w:r>
        <w:r w:rsidR="00D57511">
          <w:rPr>
            <w:noProof/>
            <w:webHidden/>
          </w:rPr>
          <w:fldChar w:fldCharType="begin"/>
        </w:r>
        <w:r w:rsidR="00D57511">
          <w:rPr>
            <w:noProof/>
            <w:webHidden/>
          </w:rPr>
          <w:instrText xml:space="preserve"> PAGEREF _Toc449909848 \h </w:instrText>
        </w:r>
        <w:r w:rsidR="00D57511">
          <w:rPr>
            <w:noProof/>
            <w:webHidden/>
          </w:rPr>
        </w:r>
        <w:r w:rsidR="00D57511">
          <w:rPr>
            <w:noProof/>
            <w:webHidden/>
          </w:rPr>
          <w:fldChar w:fldCharType="separate"/>
        </w:r>
        <w:r w:rsidR="00731EF1">
          <w:rPr>
            <w:noProof/>
            <w:webHidden/>
          </w:rPr>
          <w:t>9</w:t>
        </w:r>
        <w:r w:rsidR="00D57511">
          <w:rPr>
            <w:noProof/>
            <w:webHidden/>
          </w:rPr>
          <w:fldChar w:fldCharType="end"/>
        </w:r>
      </w:hyperlink>
    </w:p>
    <w:p w14:paraId="5B54C9D8" w14:textId="462D4ACE" w:rsidR="00D57511" w:rsidRDefault="00147D81">
      <w:pPr>
        <w:pStyle w:val="Tabledesillustrations"/>
        <w:tabs>
          <w:tab w:val="right" w:leader="dot" w:pos="9062"/>
        </w:tabs>
        <w:rPr>
          <w:noProof/>
          <w:szCs w:val="22"/>
          <w:lang w:val="en-US" w:eastAsia="zh-CN"/>
        </w:rPr>
      </w:pPr>
      <w:hyperlink w:anchor="_Toc449909849" w:history="1">
        <w:r w:rsidR="00D57511" w:rsidRPr="00DA0399">
          <w:rPr>
            <w:rStyle w:val="Lienhypertexte"/>
            <w:noProof/>
          </w:rPr>
          <w:t>Figure 12. Génération GuidoQt - Qt MacOS</w:t>
        </w:r>
        <w:r w:rsidR="00D57511">
          <w:rPr>
            <w:noProof/>
            <w:webHidden/>
          </w:rPr>
          <w:tab/>
        </w:r>
        <w:r w:rsidR="00D57511">
          <w:rPr>
            <w:noProof/>
            <w:webHidden/>
          </w:rPr>
          <w:fldChar w:fldCharType="begin"/>
        </w:r>
        <w:r w:rsidR="00D57511">
          <w:rPr>
            <w:noProof/>
            <w:webHidden/>
          </w:rPr>
          <w:instrText xml:space="preserve"> PAGEREF _Toc449909849 \h </w:instrText>
        </w:r>
        <w:r w:rsidR="00D57511">
          <w:rPr>
            <w:noProof/>
            <w:webHidden/>
          </w:rPr>
        </w:r>
        <w:r w:rsidR="00D57511">
          <w:rPr>
            <w:noProof/>
            <w:webHidden/>
          </w:rPr>
          <w:fldChar w:fldCharType="separate"/>
        </w:r>
        <w:r w:rsidR="00731EF1">
          <w:rPr>
            <w:noProof/>
            <w:webHidden/>
          </w:rPr>
          <w:t>10</w:t>
        </w:r>
        <w:r w:rsidR="00D57511">
          <w:rPr>
            <w:noProof/>
            <w:webHidden/>
          </w:rPr>
          <w:fldChar w:fldCharType="end"/>
        </w:r>
      </w:hyperlink>
    </w:p>
    <w:p w14:paraId="5ED04EB1" w14:textId="3525408F" w:rsidR="00D57511" w:rsidRDefault="00147D81">
      <w:pPr>
        <w:pStyle w:val="Tabledesillustrations"/>
        <w:tabs>
          <w:tab w:val="right" w:leader="dot" w:pos="9062"/>
        </w:tabs>
        <w:rPr>
          <w:noProof/>
          <w:szCs w:val="22"/>
          <w:lang w:val="en-US" w:eastAsia="zh-CN"/>
        </w:rPr>
      </w:pPr>
      <w:hyperlink w:anchor="_Toc449909850" w:history="1">
        <w:r w:rsidR="00D57511" w:rsidRPr="00DA0399">
          <w:rPr>
            <w:rStyle w:val="Lienhypertexte"/>
            <w:noProof/>
          </w:rPr>
          <w:t>Figure 13. Installation Composer</w:t>
        </w:r>
        <w:r w:rsidR="00D57511">
          <w:rPr>
            <w:noProof/>
            <w:webHidden/>
          </w:rPr>
          <w:tab/>
        </w:r>
        <w:r w:rsidR="00D57511">
          <w:rPr>
            <w:noProof/>
            <w:webHidden/>
          </w:rPr>
          <w:fldChar w:fldCharType="begin"/>
        </w:r>
        <w:r w:rsidR="00D57511">
          <w:rPr>
            <w:noProof/>
            <w:webHidden/>
          </w:rPr>
          <w:instrText xml:space="preserve"> PAGEREF _Toc449909850 \h </w:instrText>
        </w:r>
        <w:r w:rsidR="00D57511">
          <w:rPr>
            <w:noProof/>
            <w:webHidden/>
          </w:rPr>
        </w:r>
        <w:r w:rsidR="00D57511">
          <w:rPr>
            <w:noProof/>
            <w:webHidden/>
          </w:rPr>
          <w:fldChar w:fldCharType="separate"/>
        </w:r>
        <w:r w:rsidR="00731EF1">
          <w:rPr>
            <w:noProof/>
            <w:webHidden/>
          </w:rPr>
          <w:t>14</w:t>
        </w:r>
        <w:r w:rsidR="00D57511">
          <w:rPr>
            <w:noProof/>
            <w:webHidden/>
          </w:rPr>
          <w:fldChar w:fldCharType="end"/>
        </w:r>
      </w:hyperlink>
    </w:p>
    <w:p w14:paraId="7867B35D" w14:textId="03AE8FD7" w:rsidR="00D57511" w:rsidRDefault="00147D81">
      <w:pPr>
        <w:pStyle w:val="Tabledesillustrations"/>
        <w:tabs>
          <w:tab w:val="right" w:leader="dot" w:pos="9062"/>
        </w:tabs>
        <w:rPr>
          <w:noProof/>
          <w:szCs w:val="22"/>
          <w:lang w:val="en-US" w:eastAsia="zh-CN"/>
        </w:rPr>
      </w:pPr>
      <w:hyperlink w:anchor="_Toc449909851" w:history="1">
        <w:r w:rsidR="00D57511" w:rsidRPr="00DA0399">
          <w:rPr>
            <w:rStyle w:val="Lienhypertexte"/>
            <w:noProof/>
          </w:rPr>
          <w:t>Figure 14. Génération clé ssh</w:t>
        </w:r>
        <w:r w:rsidR="00D57511">
          <w:rPr>
            <w:noProof/>
            <w:webHidden/>
          </w:rPr>
          <w:tab/>
        </w:r>
        <w:r w:rsidR="00D57511">
          <w:rPr>
            <w:noProof/>
            <w:webHidden/>
          </w:rPr>
          <w:fldChar w:fldCharType="begin"/>
        </w:r>
        <w:r w:rsidR="00D57511">
          <w:rPr>
            <w:noProof/>
            <w:webHidden/>
          </w:rPr>
          <w:instrText xml:space="preserve"> PAGEREF _Toc449909851 \h </w:instrText>
        </w:r>
        <w:r w:rsidR="00D57511">
          <w:rPr>
            <w:noProof/>
            <w:webHidden/>
          </w:rPr>
        </w:r>
        <w:r w:rsidR="00D57511">
          <w:rPr>
            <w:noProof/>
            <w:webHidden/>
          </w:rPr>
          <w:fldChar w:fldCharType="separate"/>
        </w:r>
        <w:r w:rsidR="00731EF1">
          <w:rPr>
            <w:noProof/>
            <w:webHidden/>
          </w:rPr>
          <w:t>16</w:t>
        </w:r>
        <w:r w:rsidR="00D57511">
          <w:rPr>
            <w:noProof/>
            <w:webHidden/>
          </w:rPr>
          <w:fldChar w:fldCharType="end"/>
        </w:r>
      </w:hyperlink>
    </w:p>
    <w:p w14:paraId="3D58F989" w14:textId="1A0ECAC5" w:rsidR="00D57511" w:rsidRDefault="00147D81">
      <w:pPr>
        <w:pStyle w:val="Tabledesillustrations"/>
        <w:tabs>
          <w:tab w:val="right" w:leader="dot" w:pos="9062"/>
        </w:tabs>
        <w:rPr>
          <w:noProof/>
          <w:szCs w:val="22"/>
          <w:lang w:val="en-US" w:eastAsia="zh-CN"/>
        </w:rPr>
      </w:pPr>
      <w:hyperlink w:anchor="_Toc449909852" w:history="1">
        <w:r w:rsidR="00D57511" w:rsidRPr="00DA0399">
          <w:rPr>
            <w:rStyle w:val="Lienhypertexte"/>
            <w:noProof/>
          </w:rPr>
          <w:t>Figure 15. Ajout clé ssh dans PuTTY</w:t>
        </w:r>
        <w:r w:rsidR="00D57511">
          <w:rPr>
            <w:noProof/>
            <w:webHidden/>
          </w:rPr>
          <w:tab/>
        </w:r>
        <w:r w:rsidR="00D57511">
          <w:rPr>
            <w:noProof/>
            <w:webHidden/>
          </w:rPr>
          <w:fldChar w:fldCharType="begin"/>
        </w:r>
        <w:r w:rsidR="00D57511">
          <w:rPr>
            <w:noProof/>
            <w:webHidden/>
          </w:rPr>
          <w:instrText xml:space="preserve"> PAGEREF _Toc449909852 \h </w:instrText>
        </w:r>
        <w:r w:rsidR="00D57511">
          <w:rPr>
            <w:noProof/>
            <w:webHidden/>
          </w:rPr>
        </w:r>
        <w:r w:rsidR="00D57511">
          <w:rPr>
            <w:noProof/>
            <w:webHidden/>
          </w:rPr>
          <w:fldChar w:fldCharType="separate"/>
        </w:r>
        <w:r w:rsidR="00731EF1">
          <w:rPr>
            <w:noProof/>
            <w:webHidden/>
          </w:rPr>
          <w:t>17</w:t>
        </w:r>
        <w:r w:rsidR="00D57511">
          <w:rPr>
            <w:noProof/>
            <w:webHidden/>
          </w:rPr>
          <w:fldChar w:fldCharType="end"/>
        </w:r>
      </w:hyperlink>
    </w:p>
    <w:p w14:paraId="1969D543" w14:textId="55577E22" w:rsidR="00D57511" w:rsidRDefault="00147D81">
      <w:pPr>
        <w:pStyle w:val="Tabledesillustrations"/>
        <w:tabs>
          <w:tab w:val="right" w:leader="dot" w:pos="9062"/>
        </w:tabs>
        <w:rPr>
          <w:noProof/>
          <w:szCs w:val="22"/>
          <w:lang w:val="en-US" w:eastAsia="zh-CN"/>
        </w:rPr>
      </w:pPr>
      <w:hyperlink w:anchor="_Toc449909853" w:history="1">
        <w:r w:rsidR="00D57511" w:rsidRPr="00DA0399">
          <w:rPr>
            <w:rStyle w:val="Lienhypertexte"/>
            <w:noProof/>
          </w:rPr>
          <w:t>Figure 16. Sauvegarde session PuTTY</w:t>
        </w:r>
        <w:r w:rsidR="00D57511">
          <w:rPr>
            <w:noProof/>
            <w:webHidden/>
          </w:rPr>
          <w:tab/>
        </w:r>
        <w:r w:rsidR="00D57511">
          <w:rPr>
            <w:noProof/>
            <w:webHidden/>
          </w:rPr>
          <w:fldChar w:fldCharType="begin"/>
        </w:r>
        <w:r w:rsidR="00D57511">
          <w:rPr>
            <w:noProof/>
            <w:webHidden/>
          </w:rPr>
          <w:instrText xml:space="preserve"> PAGEREF _Toc449909853 \h </w:instrText>
        </w:r>
        <w:r w:rsidR="00D57511">
          <w:rPr>
            <w:noProof/>
            <w:webHidden/>
          </w:rPr>
        </w:r>
        <w:r w:rsidR="00D57511">
          <w:rPr>
            <w:noProof/>
            <w:webHidden/>
          </w:rPr>
          <w:fldChar w:fldCharType="separate"/>
        </w:r>
        <w:r w:rsidR="00731EF1">
          <w:rPr>
            <w:noProof/>
            <w:webHidden/>
          </w:rPr>
          <w:t>17</w:t>
        </w:r>
        <w:r w:rsidR="00D57511">
          <w:rPr>
            <w:noProof/>
            <w:webHidden/>
          </w:rPr>
          <w:fldChar w:fldCharType="end"/>
        </w:r>
      </w:hyperlink>
    </w:p>
    <w:p w14:paraId="0C2732AD" w14:textId="35A78833" w:rsidR="00D57511" w:rsidRDefault="00147D81">
      <w:pPr>
        <w:pStyle w:val="Tabledesillustrations"/>
        <w:tabs>
          <w:tab w:val="right" w:leader="dot" w:pos="9062"/>
        </w:tabs>
        <w:rPr>
          <w:noProof/>
          <w:szCs w:val="22"/>
          <w:lang w:val="en-US" w:eastAsia="zh-CN"/>
        </w:rPr>
      </w:pPr>
      <w:hyperlink w:anchor="_Toc449909854" w:history="1">
        <w:r w:rsidR="00D57511" w:rsidRPr="00DA0399">
          <w:rPr>
            <w:rStyle w:val="Lienhypertexte"/>
            <w:noProof/>
          </w:rPr>
          <w:t>Figure 17. Récupération d'un dépôt SVN dans Android Studio</w:t>
        </w:r>
        <w:r w:rsidR="00D57511">
          <w:rPr>
            <w:noProof/>
            <w:webHidden/>
          </w:rPr>
          <w:tab/>
        </w:r>
        <w:r w:rsidR="00D57511">
          <w:rPr>
            <w:noProof/>
            <w:webHidden/>
          </w:rPr>
          <w:fldChar w:fldCharType="begin"/>
        </w:r>
        <w:r w:rsidR="00D57511">
          <w:rPr>
            <w:noProof/>
            <w:webHidden/>
          </w:rPr>
          <w:instrText xml:space="preserve"> PAGEREF _Toc449909854 \h </w:instrText>
        </w:r>
        <w:r w:rsidR="00D57511">
          <w:rPr>
            <w:noProof/>
            <w:webHidden/>
          </w:rPr>
        </w:r>
        <w:r w:rsidR="00D57511">
          <w:rPr>
            <w:noProof/>
            <w:webHidden/>
          </w:rPr>
          <w:fldChar w:fldCharType="separate"/>
        </w:r>
        <w:r w:rsidR="00731EF1">
          <w:rPr>
            <w:noProof/>
            <w:webHidden/>
          </w:rPr>
          <w:t>20</w:t>
        </w:r>
        <w:r w:rsidR="00D57511">
          <w:rPr>
            <w:noProof/>
            <w:webHidden/>
          </w:rPr>
          <w:fldChar w:fldCharType="end"/>
        </w:r>
      </w:hyperlink>
    </w:p>
    <w:p w14:paraId="56CFC753" w14:textId="41BFD203" w:rsidR="00D57511" w:rsidRDefault="00147D81">
      <w:pPr>
        <w:pStyle w:val="Tabledesillustrations"/>
        <w:tabs>
          <w:tab w:val="right" w:leader="dot" w:pos="9062"/>
        </w:tabs>
        <w:rPr>
          <w:noProof/>
          <w:szCs w:val="22"/>
          <w:lang w:val="en-US" w:eastAsia="zh-CN"/>
        </w:rPr>
      </w:pPr>
      <w:hyperlink w:anchor="_Toc449909855" w:history="1">
        <w:r w:rsidR="00D57511" w:rsidRPr="00DA0399">
          <w:rPr>
            <w:rStyle w:val="Lienhypertexte"/>
            <w:noProof/>
          </w:rPr>
          <w:t>Figure 18. Import d'un projet Gradle dans Android Studio</w:t>
        </w:r>
        <w:r w:rsidR="00D57511">
          <w:rPr>
            <w:noProof/>
            <w:webHidden/>
          </w:rPr>
          <w:tab/>
        </w:r>
        <w:r w:rsidR="00D57511">
          <w:rPr>
            <w:noProof/>
            <w:webHidden/>
          </w:rPr>
          <w:fldChar w:fldCharType="begin"/>
        </w:r>
        <w:r w:rsidR="00D57511">
          <w:rPr>
            <w:noProof/>
            <w:webHidden/>
          </w:rPr>
          <w:instrText xml:space="preserve"> PAGEREF _Toc449909855 \h </w:instrText>
        </w:r>
        <w:r w:rsidR="00D57511">
          <w:rPr>
            <w:noProof/>
            <w:webHidden/>
          </w:rPr>
        </w:r>
        <w:r w:rsidR="00D57511">
          <w:rPr>
            <w:noProof/>
            <w:webHidden/>
          </w:rPr>
          <w:fldChar w:fldCharType="separate"/>
        </w:r>
        <w:r w:rsidR="00731EF1">
          <w:rPr>
            <w:noProof/>
            <w:webHidden/>
          </w:rPr>
          <w:t>20</w:t>
        </w:r>
        <w:r w:rsidR="00D57511">
          <w:rPr>
            <w:noProof/>
            <w:webHidden/>
          </w:rPr>
          <w:fldChar w:fldCharType="end"/>
        </w:r>
      </w:hyperlink>
    </w:p>
    <w:p w14:paraId="7C1EA8FE" w14:textId="5648DF3B" w:rsidR="00D57511" w:rsidRDefault="00147D81">
      <w:pPr>
        <w:pStyle w:val="Tabledesillustrations"/>
        <w:tabs>
          <w:tab w:val="right" w:leader="dot" w:pos="9062"/>
        </w:tabs>
        <w:rPr>
          <w:noProof/>
          <w:szCs w:val="22"/>
          <w:lang w:val="en-US" w:eastAsia="zh-CN"/>
        </w:rPr>
      </w:pPr>
      <w:hyperlink w:anchor="_Toc449909856" w:history="1">
        <w:r w:rsidR="00D57511" w:rsidRPr="00DA0399">
          <w:rPr>
            <w:rStyle w:val="Lienhypertexte"/>
            <w:noProof/>
          </w:rPr>
          <w:t>Figure 19. Création d'un module dans Android Studio</w:t>
        </w:r>
        <w:r w:rsidR="00D57511">
          <w:rPr>
            <w:noProof/>
            <w:webHidden/>
          </w:rPr>
          <w:tab/>
        </w:r>
        <w:r w:rsidR="00D57511">
          <w:rPr>
            <w:noProof/>
            <w:webHidden/>
          </w:rPr>
          <w:fldChar w:fldCharType="begin"/>
        </w:r>
        <w:r w:rsidR="00D57511">
          <w:rPr>
            <w:noProof/>
            <w:webHidden/>
          </w:rPr>
          <w:instrText xml:space="preserve"> PAGEREF _Toc449909856 \h </w:instrText>
        </w:r>
        <w:r w:rsidR="00D57511">
          <w:rPr>
            <w:noProof/>
            <w:webHidden/>
          </w:rPr>
        </w:r>
        <w:r w:rsidR="00D57511">
          <w:rPr>
            <w:noProof/>
            <w:webHidden/>
          </w:rPr>
          <w:fldChar w:fldCharType="separate"/>
        </w:r>
        <w:r w:rsidR="00731EF1">
          <w:rPr>
            <w:noProof/>
            <w:webHidden/>
          </w:rPr>
          <w:t>21</w:t>
        </w:r>
        <w:r w:rsidR="00D57511">
          <w:rPr>
            <w:noProof/>
            <w:webHidden/>
          </w:rPr>
          <w:fldChar w:fldCharType="end"/>
        </w:r>
      </w:hyperlink>
    </w:p>
    <w:p w14:paraId="3F46236A" w14:textId="1AD3082B" w:rsidR="00D57511" w:rsidRDefault="00147D81">
      <w:pPr>
        <w:pStyle w:val="Tabledesillustrations"/>
        <w:tabs>
          <w:tab w:val="right" w:leader="dot" w:pos="9062"/>
        </w:tabs>
        <w:rPr>
          <w:noProof/>
          <w:szCs w:val="22"/>
          <w:lang w:val="en-US" w:eastAsia="zh-CN"/>
        </w:rPr>
      </w:pPr>
      <w:hyperlink w:anchor="_Toc449909857" w:history="1">
        <w:r w:rsidR="00D57511" w:rsidRPr="00DA0399">
          <w:rPr>
            <w:rStyle w:val="Lienhypertexte"/>
            <w:noProof/>
          </w:rPr>
          <w:t>Figure 20. Définition d'un module dans Android Studio</w:t>
        </w:r>
        <w:r w:rsidR="00D57511">
          <w:rPr>
            <w:noProof/>
            <w:webHidden/>
          </w:rPr>
          <w:tab/>
        </w:r>
        <w:r w:rsidR="00D57511">
          <w:rPr>
            <w:noProof/>
            <w:webHidden/>
          </w:rPr>
          <w:fldChar w:fldCharType="begin"/>
        </w:r>
        <w:r w:rsidR="00D57511">
          <w:rPr>
            <w:noProof/>
            <w:webHidden/>
          </w:rPr>
          <w:instrText xml:space="preserve"> PAGEREF _Toc449909857 \h </w:instrText>
        </w:r>
        <w:r w:rsidR="00D57511">
          <w:rPr>
            <w:noProof/>
            <w:webHidden/>
          </w:rPr>
        </w:r>
        <w:r w:rsidR="00D57511">
          <w:rPr>
            <w:noProof/>
            <w:webHidden/>
          </w:rPr>
          <w:fldChar w:fldCharType="separate"/>
        </w:r>
        <w:r w:rsidR="00731EF1">
          <w:rPr>
            <w:noProof/>
            <w:webHidden/>
          </w:rPr>
          <w:t>21</w:t>
        </w:r>
        <w:r w:rsidR="00D57511">
          <w:rPr>
            <w:noProof/>
            <w:webHidden/>
          </w:rPr>
          <w:fldChar w:fldCharType="end"/>
        </w:r>
      </w:hyperlink>
    </w:p>
    <w:p w14:paraId="00C97F31" w14:textId="1EF9744A" w:rsidR="00D57511" w:rsidRDefault="00147D81">
      <w:pPr>
        <w:pStyle w:val="Tabledesillustrations"/>
        <w:tabs>
          <w:tab w:val="right" w:leader="dot" w:pos="9062"/>
        </w:tabs>
        <w:rPr>
          <w:noProof/>
          <w:szCs w:val="22"/>
          <w:lang w:val="en-US" w:eastAsia="zh-CN"/>
        </w:rPr>
      </w:pPr>
      <w:hyperlink w:anchor="_Toc449909858" w:history="1">
        <w:r w:rsidR="00D57511" w:rsidRPr="00DA0399">
          <w:rPr>
            <w:rStyle w:val="Lienhypertexte"/>
            <w:noProof/>
          </w:rPr>
          <w:t>Figure 21. Fenêtre Xcode</w:t>
        </w:r>
        <w:r w:rsidR="00D57511">
          <w:rPr>
            <w:noProof/>
            <w:webHidden/>
          </w:rPr>
          <w:tab/>
        </w:r>
        <w:r w:rsidR="00D57511">
          <w:rPr>
            <w:noProof/>
            <w:webHidden/>
          </w:rPr>
          <w:fldChar w:fldCharType="begin"/>
        </w:r>
        <w:r w:rsidR="00D57511">
          <w:rPr>
            <w:noProof/>
            <w:webHidden/>
          </w:rPr>
          <w:instrText xml:space="preserve"> PAGEREF _Toc449909858 \h </w:instrText>
        </w:r>
        <w:r w:rsidR="00D57511">
          <w:rPr>
            <w:noProof/>
            <w:webHidden/>
          </w:rPr>
        </w:r>
        <w:r w:rsidR="00D57511">
          <w:rPr>
            <w:noProof/>
            <w:webHidden/>
          </w:rPr>
          <w:fldChar w:fldCharType="separate"/>
        </w:r>
        <w:r w:rsidR="00731EF1">
          <w:rPr>
            <w:noProof/>
            <w:webHidden/>
          </w:rPr>
          <w:t>23</w:t>
        </w:r>
        <w:r w:rsidR="00D57511">
          <w:rPr>
            <w:noProof/>
            <w:webHidden/>
          </w:rPr>
          <w:fldChar w:fldCharType="end"/>
        </w:r>
      </w:hyperlink>
    </w:p>
    <w:p w14:paraId="4D211A92" w14:textId="042106C0" w:rsidR="00D57511" w:rsidRDefault="00147D81">
      <w:pPr>
        <w:pStyle w:val="Tabledesillustrations"/>
        <w:tabs>
          <w:tab w:val="right" w:leader="dot" w:pos="9062"/>
        </w:tabs>
        <w:rPr>
          <w:noProof/>
          <w:szCs w:val="22"/>
          <w:lang w:val="en-US" w:eastAsia="zh-CN"/>
        </w:rPr>
      </w:pPr>
      <w:hyperlink w:anchor="_Toc449909859" w:history="1">
        <w:r w:rsidR="00D57511" w:rsidRPr="00DA0399">
          <w:rPr>
            <w:rStyle w:val="Lienhypertexte"/>
            <w:noProof/>
            <w:lang w:val="en-US"/>
          </w:rPr>
          <w:t>Figure 22. Team Explorer - Visual Studio</w:t>
        </w:r>
        <w:r w:rsidR="00D57511">
          <w:rPr>
            <w:noProof/>
            <w:webHidden/>
          </w:rPr>
          <w:tab/>
        </w:r>
        <w:r w:rsidR="00D57511">
          <w:rPr>
            <w:noProof/>
            <w:webHidden/>
          </w:rPr>
          <w:fldChar w:fldCharType="begin"/>
        </w:r>
        <w:r w:rsidR="00D57511">
          <w:rPr>
            <w:noProof/>
            <w:webHidden/>
          </w:rPr>
          <w:instrText xml:space="preserve"> PAGEREF _Toc449909859 \h </w:instrText>
        </w:r>
        <w:r w:rsidR="00D57511">
          <w:rPr>
            <w:noProof/>
            <w:webHidden/>
          </w:rPr>
        </w:r>
        <w:r w:rsidR="00D57511">
          <w:rPr>
            <w:noProof/>
            <w:webHidden/>
          </w:rPr>
          <w:fldChar w:fldCharType="separate"/>
        </w:r>
        <w:r w:rsidR="00731EF1">
          <w:rPr>
            <w:noProof/>
            <w:webHidden/>
          </w:rPr>
          <w:t>25</w:t>
        </w:r>
        <w:r w:rsidR="00D57511">
          <w:rPr>
            <w:noProof/>
            <w:webHidden/>
          </w:rPr>
          <w:fldChar w:fldCharType="end"/>
        </w:r>
      </w:hyperlink>
    </w:p>
    <w:p w14:paraId="0A052D7B" w14:textId="3CBCD39E" w:rsidR="00D57511" w:rsidRDefault="00147D81">
      <w:pPr>
        <w:pStyle w:val="Tabledesillustrations"/>
        <w:tabs>
          <w:tab w:val="right" w:leader="dot" w:pos="9062"/>
        </w:tabs>
        <w:rPr>
          <w:noProof/>
          <w:szCs w:val="22"/>
          <w:lang w:val="en-US" w:eastAsia="zh-CN"/>
        </w:rPr>
      </w:pPr>
      <w:hyperlink w:anchor="_Toc449909860" w:history="1">
        <w:r w:rsidR="00D57511" w:rsidRPr="00DA0399">
          <w:rPr>
            <w:rStyle w:val="Lienhypertexte"/>
            <w:noProof/>
          </w:rPr>
          <w:t>Figure 23. Récupération dépôt SVN Windows Phone</w:t>
        </w:r>
        <w:r w:rsidR="00D57511">
          <w:rPr>
            <w:noProof/>
            <w:webHidden/>
          </w:rPr>
          <w:tab/>
        </w:r>
        <w:r w:rsidR="00D57511">
          <w:rPr>
            <w:noProof/>
            <w:webHidden/>
          </w:rPr>
          <w:fldChar w:fldCharType="begin"/>
        </w:r>
        <w:r w:rsidR="00D57511">
          <w:rPr>
            <w:noProof/>
            <w:webHidden/>
          </w:rPr>
          <w:instrText xml:space="preserve"> PAGEREF _Toc449909860 \h </w:instrText>
        </w:r>
        <w:r w:rsidR="00D57511">
          <w:rPr>
            <w:noProof/>
            <w:webHidden/>
          </w:rPr>
        </w:r>
        <w:r w:rsidR="00D57511">
          <w:rPr>
            <w:noProof/>
            <w:webHidden/>
          </w:rPr>
          <w:fldChar w:fldCharType="separate"/>
        </w:r>
        <w:r w:rsidR="00731EF1">
          <w:rPr>
            <w:noProof/>
            <w:webHidden/>
          </w:rPr>
          <w:t>26</w:t>
        </w:r>
        <w:r w:rsidR="00D57511">
          <w:rPr>
            <w:noProof/>
            <w:webHidden/>
          </w:rPr>
          <w:fldChar w:fldCharType="end"/>
        </w:r>
      </w:hyperlink>
    </w:p>
    <w:p w14:paraId="03AE8FD8" w14:textId="6A172FB1" w:rsidR="00D57511" w:rsidRDefault="00147D81">
      <w:pPr>
        <w:pStyle w:val="Tabledesillustrations"/>
        <w:tabs>
          <w:tab w:val="right" w:leader="dot" w:pos="9062"/>
        </w:tabs>
        <w:rPr>
          <w:noProof/>
          <w:szCs w:val="22"/>
          <w:lang w:val="en-US" w:eastAsia="zh-CN"/>
        </w:rPr>
      </w:pPr>
      <w:hyperlink w:anchor="_Toc449909861" w:history="1">
        <w:r w:rsidR="00D57511" w:rsidRPr="00DA0399">
          <w:rPr>
            <w:rStyle w:val="Lienhypertexte"/>
            <w:noProof/>
          </w:rPr>
          <w:t>Figure 24. Identification SVN - Windows Phone</w:t>
        </w:r>
        <w:r w:rsidR="00D57511">
          <w:rPr>
            <w:noProof/>
            <w:webHidden/>
          </w:rPr>
          <w:tab/>
        </w:r>
        <w:r w:rsidR="00D57511">
          <w:rPr>
            <w:noProof/>
            <w:webHidden/>
          </w:rPr>
          <w:fldChar w:fldCharType="begin"/>
        </w:r>
        <w:r w:rsidR="00D57511">
          <w:rPr>
            <w:noProof/>
            <w:webHidden/>
          </w:rPr>
          <w:instrText xml:space="preserve"> PAGEREF _Toc449909861 \h </w:instrText>
        </w:r>
        <w:r w:rsidR="00D57511">
          <w:rPr>
            <w:noProof/>
            <w:webHidden/>
          </w:rPr>
        </w:r>
        <w:r w:rsidR="00D57511">
          <w:rPr>
            <w:noProof/>
            <w:webHidden/>
          </w:rPr>
          <w:fldChar w:fldCharType="separate"/>
        </w:r>
        <w:r w:rsidR="00731EF1">
          <w:rPr>
            <w:noProof/>
            <w:webHidden/>
          </w:rPr>
          <w:t>26</w:t>
        </w:r>
        <w:r w:rsidR="00D57511">
          <w:rPr>
            <w:noProof/>
            <w:webHidden/>
          </w:rPr>
          <w:fldChar w:fldCharType="end"/>
        </w:r>
      </w:hyperlink>
    </w:p>
    <w:p w14:paraId="30ACB3AE" w14:textId="1A4D9AE2" w:rsidR="00181574" w:rsidRPr="00B4087B" w:rsidRDefault="00FA4DDE" w:rsidP="00181574">
      <w:pPr>
        <w:sectPr w:rsidR="00181574" w:rsidRPr="00B4087B" w:rsidSect="00991748">
          <w:footerReference w:type="default" r:id="rId13"/>
          <w:headerReference w:type="first" r:id="rId14"/>
          <w:pgSz w:w="11906" w:h="16838"/>
          <w:pgMar w:top="1417" w:right="1417" w:bottom="1417" w:left="1417" w:header="568" w:footer="708" w:gutter="0"/>
          <w:pgNumType w:start="0"/>
          <w:cols w:space="708"/>
          <w:docGrid w:linePitch="360"/>
        </w:sectPr>
      </w:pPr>
      <w:r>
        <w:rPr>
          <w:smallCaps/>
          <w:sz w:val="20"/>
          <w:szCs w:val="20"/>
        </w:rPr>
        <w:fldChar w:fldCharType="end"/>
      </w:r>
    </w:p>
    <w:p w14:paraId="7296A7EF" w14:textId="77777777" w:rsidR="001D0D53" w:rsidRDefault="001D0D53" w:rsidP="001D0D53">
      <w:pPr>
        <w:pStyle w:val="Titre1"/>
        <w:numPr>
          <w:ilvl w:val="0"/>
          <w:numId w:val="1"/>
        </w:numPr>
      </w:pPr>
      <w:bookmarkStart w:id="1" w:name="_Toc449905682"/>
      <w:bookmarkStart w:id="2" w:name="_Toc456027945"/>
      <w:r>
        <w:lastRenderedPageBreak/>
        <w:t>Introduction</w:t>
      </w:r>
      <w:bookmarkEnd w:id="1"/>
      <w:bookmarkEnd w:id="2"/>
    </w:p>
    <w:p w14:paraId="18B55F08" w14:textId="77777777" w:rsidR="001D0D53" w:rsidRPr="005F5D76" w:rsidRDefault="001D0D53" w:rsidP="001D0D53">
      <w:pPr>
        <w:pStyle w:val="ExplainationChapter"/>
      </w:pPr>
      <w:r>
        <w:t>Ce projet est un projet étudiant réalisé dans le cadre des études à Epitech en tant que projet de fin d’étude.</w:t>
      </w:r>
    </w:p>
    <w:p w14:paraId="010B7C45" w14:textId="77777777" w:rsidR="001D0D53" w:rsidRPr="002D3000" w:rsidRDefault="001D0D53" w:rsidP="001D0D53">
      <w:pPr>
        <w:pStyle w:val="Titre2"/>
        <w:numPr>
          <w:ilvl w:val="1"/>
          <w:numId w:val="1"/>
        </w:numPr>
      </w:pPr>
      <w:bookmarkStart w:id="3" w:name="_Toc444793970"/>
      <w:bookmarkStart w:id="4" w:name="_Toc456027946"/>
      <w:r>
        <w:t>Objectif de l’EIP et Epitech</w:t>
      </w:r>
      <w:bookmarkEnd w:id="3"/>
      <w:bookmarkEnd w:id="4"/>
    </w:p>
    <w:p w14:paraId="30AB05AF" w14:textId="77777777" w:rsidR="001D0D53" w:rsidRDefault="001D0D53" w:rsidP="001D0D53">
      <w:r>
        <w:t>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w:t>
      </w:r>
    </w:p>
    <w:p w14:paraId="2C05E145" w14:textId="77777777" w:rsidR="001D0D53" w:rsidRDefault="001D0D53" w:rsidP="001D0D53">
      <w:r>
        <w:t>Les Epitech Innovative Projects sont des projets à réaliser sur le cycle master du cursus Epitech.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789FD91C" w14:textId="77777777" w:rsidR="001D0D53" w:rsidRDefault="001D0D53" w:rsidP="001D0D53">
      <w:pPr>
        <w:pStyle w:val="Titre2"/>
        <w:numPr>
          <w:ilvl w:val="1"/>
          <w:numId w:val="1"/>
        </w:numPr>
      </w:pPr>
      <w:bookmarkStart w:id="5" w:name="_Toc444793971"/>
      <w:bookmarkStart w:id="6" w:name="_Toc456027947"/>
      <w:r>
        <w:t>Principe de base du système</w:t>
      </w:r>
      <w:bookmarkEnd w:id="5"/>
      <w:bookmarkEnd w:id="6"/>
    </w:p>
    <w:p w14:paraId="275902D8" w14:textId="77777777" w:rsidR="001D0D53" w:rsidRDefault="001D0D53" w:rsidP="001D0D53">
      <w:r>
        <w:t>Music Sheet Writer est un logiciel d’édition de partition destiné aux musiciens composant de la musique. Il se présente comme tout logiciel d’édition de partition existant, mais apporte une fonctionnalité majeure : la génération d’une partition depuis un piano ou une guitare branché à l’aide d’un câble JACK ou d’une interface audio USB.</w:t>
      </w:r>
    </w:p>
    <w:p w14:paraId="1CCED77C" w14:textId="77777777" w:rsidR="001D0D53" w:rsidRDefault="001D0D53" w:rsidP="001D0D53">
      <w:r>
        <w:t>Le mot d’ordre de Music Sheet Writer est d’être simple d’utilisation. En effet, en ajoutant cette fonctionnalité, nous simplifions la phase d’écriture lors de la composition d’une musique. Laissant l’utilisateur se concentrer sur la musique avant son écriture.</w:t>
      </w:r>
    </w:p>
    <w:p w14:paraId="44812387" w14:textId="462D80AB" w:rsidR="001D0D53" w:rsidRPr="001D0D53" w:rsidRDefault="001D0D53" w:rsidP="001D0D53">
      <w:r>
        <w:t>Music Sheet Writer s’accompagne aussi d’applications mobiles disponibles sur Android, iOS et Windows Phone, ainsi que d’un site internet.</w:t>
      </w:r>
    </w:p>
    <w:p w14:paraId="3CA813CE" w14:textId="77777777" w:rsidR="00C528B8" w:rsidRDefault="00C528B8">
      <w:pPr>
        <w:jc w:val="left"/>
        <w:rPr>
          <w:rFonts w:asciiTheme="majorHAnsi" w:eastAsiaTheme="majorEastAsia" w:hAnsiTheme="majorHAnsi" w:cstheme="majorBidi"/>
          <w:color w:val="2E74B5" w:themeColor="accent1" w:themeShade="BF"/>
          <w:sz w:val="32"/>
          <w:szCs w:val="32"/>
        </w:rPr>
      </w:pPr>
      <w:r>
        <w:br w:type="page"/>
      </w:r>
    </w:p>
    <w:p w14:paraId="7C0B5A43" w14:textId="171C885D" w:rsidR="001131D3" w:rsidRDefault="00A26815" w:rsidP="00F923D6">
      <w:pPr>
        <w:pStyle w:val="Titre1"/>
      </w:pPr>
      <w:bookmarkStart w:id="7" w:name="_Toc456027948"/>
      <w:r>
        <w:lastRenderedPageBreak/>
        <w:t>Logiciel</w:t>
      </w:r>
      <w:bookmarkEnd w:id="7"/>
    </w:p>
    <w:p w14:paraId="2DAD8DCA" w14:textId="51ED7BA9" w:rsidR="008532EC" w:rsidRDefault="008532EC" w:rsidP="008532EC">
      <w:pPr>
        <w:pStyle w:val="Titre2"/>
      </w:pPr>
      <w:bookmarkStart w:id="8" w:name="_Toc456027949"/>
      <w:r>
        <w:t>Outils de développement</w:t>
      </w:r>
      <w:bookmarkEnd w:id="8"/>
    </w:p>
    <w:p w14:paraId="1EADE4A1" w14:textId="62409BF3" w:rsidR="008532EC" w:rsidRDefault="008532EC" w:rsidP="008532EC">
      <w:pPr>
        <w:pStyle w:val="Titre3"/>
      </w:pPr>
      <w:r>
        <w:t>Visual Studio</w:t>
      </w:r>
    </w:p>
    <w:p w14:paraId="2CF5D978" w14:textId="33CD9DDF" w:rsidR="007C13BA" w:rsidRDefault="007C13BA" w:rsidP="007C13BA">
      <w:pPr>
        <w:pStyle w:val="ExplainationChapter"/>
      </w:pPr>
      <w:r>
        <w:t>Cette section s’adresse aux personne</w:t>
      </w:r>
      <w:r w:rsidR="00EC62E2">
        <w:t>s</w:t>
      </w:r>
      <w:r>
        <w:t xml:space="preserve"> travaillant sous Windows.</w:t>
      </w:r>
    </w:p>
    <w:p w14:paraId="63ABA46C" w14:textId="4E00658B" w:rsidR="0001356A" w:rsidRDefault="0001356A" w:rsidP="0001356A">
      <w:r>
        <w:t>Nous utilisons Visual Studio et son compilateur pour la compilation des librairies externes</w:t>
      </w:r>
      <w:r w:rsidR="00EC62E2">
        <w:t xml:space="preserve"> et la compilation du logiciel</w:t>
      </w:r>
      <w:r>
        <w:t xml:space="preserve">. </w:t>
      </w:r>
      <w:r w:rsidR="00EC62E2">
        <w:t xml:space="preserve">En effet, Qt utilise le compilateur de Visual Studio. </w:t>
      </w:r>
      <w:r>
        <w:t>Il faut avoir au minimum la version 2013 de Microsoft Visual Studio.</w:t>
      </w:r>
    </w:p>
    <w:p w14:paraId="28113E75" w14:textId="57C4C3C0" w:rsidR="0001356A" w:rsidRDefault="0001356A" w:rsidP="0001356A">
      <w:r>
        <w:t>Voici le lien de téléchargement</w:t>
      </w:r>
      <w:r w:rsidR="00EC62E2">
        <w:t> de la version gratuite de Visual Studio :</w:t>
      </w:r>
    </w:p>
    <w:p w14:paraId="3296819B" w14:textId="67E1B0BB" w:rsidR="00EC62E2" w:rsidRPr="0001356A" w:rsidRDefault="00147D81" w:rsidP="005615ED">
      <w:pPr>
        <w:pStyle w:val="Paragraphedeliste"/>
        <w:numPr>
          <w:ilvl w:val="0"/>
          <w:numId w:val="4"/>
        </w:numPr>
      </w:pPr>
      <w:hyperlink r:id="rId15" w:tgtFrame="_blank" w:history="1">
        <w:r w:rsidR="00EC62E2">
          <w:rPr>
            <w:rStyle w:val="Lienhypertexte"/>
            <w:rFonts w:ascii="Arial" w:hAnsi="Arial" w:cs="Arial"/>
            <w:color w:val="263238"/>
            <w:sz w:val="20"/>
            <w:szCs w:val="20"/>
          </w:rPr>
          <w:t>https://www.visualstudio.com/en-us/products/visual-studio-community-vs.aspx</w:t>
        </w:r>
      </w:hyperlink>
    </w:p>
    <w:p w14:paraId="192BB9AC" w14:textId="24CECA45" w:rsidR="008532EC" w:rsidRDefault="008532EC" w:rsidP="008532EC">
      <w:pPr>
        <w:pStyle w:val="Titre3"/>
      </w:pPr>
      <w:r>
        <w:t>XCode</w:t>
      </w:r>
    </w:p>
    <w:p w14:paraId="2C326F2B" w14:textId="21BC92EA" w:rsidR="00EC62E2" w:rsidRDefault="00EC62E2" w:rsidP="00EC62E2">
      <w:pPr>
        <w:pStyle w:val="ExplainationChapter"/>
      </w:pPr>
      <w:r>
        <w:t>Cette section s’adresse aux personnes travaillant sous Mac OS.</w:t>
      </w:r>
    </w:p>
    <w:p w14:paraId="5960D489" w14:textId="219303DC" w:rsidR="00EC62E2" w:rsidRDefault="00EC62E2" w:rsidP="00EC62E2">
      <w:r>
        <w:t>Nous utilisons XCode et son compilateur pour la compilation des librairies externes et la compilation du logiciel. En effet, Qt utilise le compilateur de XCode.</w:t>
      </w:r>
    </w:p>
    <w:p w14:paraId="5283EEA4" w14:textId="661D5DEA" w:rsidR="00EC62E2" w:rsidRDefault="00EC62E2" w:rsidP="004155CF">
      <w:r>
        <w:t>Voici le lien de téléchargement de XCode :</w:t>
      </w:r>
      <w:r w:rsidR="004155CF">
        <w:t xml:space="preserve"> </w:t>
      </w:r>
      <w:hyperlink r:id="rId16" w:tgtFrame="_blank" w:history="1">
        <w:r w:rsidRPr="004155CF">
          <w:rPr>
            <w:rStyle w:val="Lienhypertexte"/>
            <w:rFonts w:ascii="Arial" w:hAnsi="Arial" w:cs="Arial"/>
            <w:color w:val="263238"/>
            <w:sz w:val="20"/>
            <w:szCs w:val="20"/>
          </w:rPr>
          <w:t>https://developer.apple.com/xcode/download/</w:t>
        </w:r>
      </w:hyperlink>
    </w:p>
    <w:p w14:paraId="7ABFDA45" w14:textId="5BD19774" w:rsidR="00EC62E2" w:rsidRPr="00EC62E2" w:rsidRDefault="00EC62E2" w:rsidP="00EC62E2">
      <w:r>
        <w:t>Vous pouvez aussi passer par l’iTunes Store pour télécharger l’outil.</w:t>
      </w:r>
    </w:p>
    <w:p w14:paraId="32E63812" w14:textId="557531AA" w:rsidR="008532EC" w:rsidRDefault="008532EC" w:rsidP="008532EC">
      <w:pPr>
        <w:pStyle w:val="Titre3"/>
      </w:pPr>
      <w:r>
        <w:t>Qt</w:t>
      </w:r>
    </w:p>
    <w:p w14:paraId="5D6F97ED" w14:textId="1A849C97" w:rsidR="00B50CBC" w:rsidRDefault="00B50CBC" w:rsidP="00B50CBC">
      <w:r>
        <w:t xml:space="preserve">Nous utilisons Qt pour le développement du logiciel dans sa version 5.6. En ce qui concerne la création d’installateurs, nous utilisons le </w:t>
      </w:r>
      <w:r>
        <w:rPr>
          <w:b/>
        </w:rPr>
        <w:t>Qt Installer Framework</w:t>
      </w:r>
      <w:r>
        <w:t xml:space="preserve"> dans sa version 2.0.1.</w:t>
      </w:r>
    </w:p>
    <w:p w14:paraId="3B9C15A5" w14:textId="77777777" w:rsidR="00763474" w:rsidRDefault="00B50CBC" w:rsidP="00B50CBC">
      <w:r>
        <w:t>Vous trouvere</w:t>
      </w:r>
      <w:r w:rsidR="00763474">
        <w:t xml:space="preserve">z les liens de téléchargement aux adresses </w:t>
      </w:r>
      <w:r>
        <w:t>suivante</w:t>
      </w:r>
      <w:r w:rsidR="00763474">
        <w:t>s</w:t>
      </w:r>
      <w:r>
        <w:t xml:space="preserve"> : </w:t>
      </w:r>
    </w:p>
    <w:p w14:paraId="283CCE42" w14:textId="0CD8AAD8" w:rsidR="00B50CBC" w:rsidRPr="00763474" w:rsidRDefault="00763474" w:rsidP="005615ED">
      <w:pPr>
        <w:pStyle w:val="Paragraphedeliste"/>
        <w:numPr>
          <w:ilvl w:val="0"/>
          <w:numId w:val="3"/>
        </w:numPr>
        <w:rPr>
          <w:rStyle w:val="Lienhypertexte"/>
          <w:color w:val="auto"/>
          <w:u w:val="none"/>
        </w:rPr>
      </w:pPr>
      <w:r>
        <w:t xml:space="preserve">Qt : </w:t>
      </w:r>
      <w:hyperlink r:id="rId17" w:history="1">
        <w:r w:rsidR="00B50CBC" w:rsidRPr="00CA584E">
          <w:rPr>
            <w:rStyle w:val="Lienhypertexte"/>
          </w:rPr>
          <w:t>https://www.qt.io/download-open-source/</w:t>
        </w:r>
      </w:hyperlink>
    </w:p>
    <w:p w14:paraId="156035FF" w14:textId="75820AA1" w:rsidR="00763474" w:rsidRPr="00B50CBC" w:rsidRDefault="00763474" w:rsidP="005615ED">
      <w:pPr>
        <w:pStyle w:val="Paragraphedeliste"/>
        <w:numPr>
          <w:ilvl w:val="0"/>
          <w:numId w:val="3"/>
        </w:numPr>
      </w:pPr>
      <w:r>
        <w:t xml:space="preserve">Qt Installer Framework : </w:t>
      </w:r>
      <w:hyperlink r:id="rId18" w:history="1">
        <w:r w:rsidRPr="00763474">
          <w:rPr>
            <w:rStyle w:val="Lienhypertexte"/>
          </w:rPr>
          <w:t>https://www.qt.io/download-open-source/#section-7</w:t>
        </w:r>
      </w:hyperlink>
    </w:p>
    <w:p w14:paraId="20B71C23" w14:textId="5CE4C9E9" w:rsidR="008532EC" w:rsidRDefault="008532EC" w:rsidP="008532EC">
      <w:pPr>
        <w:pStyle w:val="Titre3"/>
      </w:pPr>
      <w:r>
        <w:t>Git</w:t>
      </w:r>
    </w:p>
    <w:p w14:paraId="5022D5C5" w14:textId="128D4C86" w:rsidR="00FB1C80" w:rsidRDefault="00FB1C80" w:rsidP="00FB1C80">
      <w:r>
        <w:t>Nous utilisons Git pour la gestion des sources du logiciel. Voici le lien de téléchargement du client Git :</w:t>
      </w:r>
    </w:p>
    <w:p w14:paraId="51BD6B7F" w14:textId="61AF970C" w:rsidR="00FB1C80" w:rsidRDefault="00147D81" w:rsidP="005615ED">
      <w:pPr>
        <w:pStyle w:val="Paragraphedeliste"/>
        <w:numPr>
          <w:ilvl w:val="0"/>
          <w:numId w:val="5"/>
        </w:numPr>
      </w:pPr>
      <w:hyperlink r:id="rId19" w:history="1">
        <w:r w:rsidR="00FB1C80" w:rsidRPr="001D5CEB">
          <w:rPr>
            <w:rStyle w:val="Lienhypertexte"/>
          </w:rPr>
          <w:t>https://git-scm.com/downloads</w:t>
        </w:r>
      </w:hyperlink>
    </w:p>
    <w:p w14:paraId="1785314E" w14:textId="65246495" w:rsidR="00FB1C80" w:rsidRDefault="00FB1C80" w:rsidP="00FB1C80">
      <w:r>
        <w:t>Si vous voulez pouvoir utiliser Git avec le terminal de Windows il faudra alors cocher la case comme sur l’illustration ci-dessous lors de l’installation. (Jonathan fera la capture).</w:t>
      </w:r>
    </w:p>
    <w:p w14:paraId="4033A602" w14:textId="76A40CE3" w:rsidR="001D31DF" w:rsidRDefault="001D31DF" w:rsidP="00FB1C80">
      <w:r>
        <w:t>Vous êtes libre d’utiliser le client Git que vous voulez. Celui donné précédemment est le client utilisé en interne.</w:t>
      </w:r>
    </w:p>
    <w:p w14:paraId="4802450B" w14:textId="66194474" w:rsidR="00BA69B4" w:rsidRDefault="000E3A73" w:rsidP="00FB1C80">
      <w:r>
        <w:t>Pour pouvoir accéder au dépôt Git, il vous faut créer un compte sur Gitlab</w:t>
      </w:r>
      <w:r w:rsidR="00BA69B4">
        <w:t xml:space="preserve"> (</w:t>
      </w:r>
      <w:hyperlink r:id="rId20" w:history="1">
        <w:r w:rsidR="00BA69B4" w:rsidRPr="00BA69B4">
          <w:rPr>
            <w:rStyle w:val="Lienhypertexte"/>
          </w:rPr>
          <w:t>www.gitlab.com</w:t>
        </w:r>
      </w:hyperlink>
      <w:r w:rsidR="00BA69B4">
        <w:t>). Nous nous occuperons de vous donner les droits d’accès au dépôt une fois votre compte créé.</w:t>
      </w:r>
      <w:r w:rsidR="000818A4">
        <w:t xml:space="preserve"> </w:t>
      </w:r>
      <w:r w:rsidR="00BA69B4">
        <w:t xml:space="preserve">Le dépôt est récupérable aux adresses suivantes : </w:t>
      </w:r>
    </w:p>
    <w:p w14:paraId="6930382B" w14:textId="1253304D" w:rsidR="00BA69B4" w:rsidRDefault="00147D81" w:rsidP="005615ED">
      <w:pPr>
        <w:pStyle w:val="Paragraphedeliste"/>
        <w:numPr>
          <w:ilvl w:val="0"/>
          <w:numId w:val="5"/>
        </w:numPr>
      </w:pPr>
      <w:hyperlink r:id="rId21" w:history="1">
        <w:r w:rsidR="00BA69B4" w:rsidRPr="001D5CEB">
          <w:rPr>
            <w:rStyle w:val="Lienhypertexte"/>
          </w:rPr>
          <w:t>https://gitlab.com/mswdev/software.git</w:t>
        </w:r>
      </w:hyperlink>
    </w:p>
    <w:p w14:paraId="7D46D6E1" w14:textId="109B9AFC" w:rsidR="00BA69B4" w:rsidRPr="00FB1C80" w:rsidRDefault="00147D81" w:rsidP="005615ED">
      <w:pPr>
        <w:pStyle w:val="Paragraphedeliste"/>
        <w:numPr>
          <w:ilvl w:val="0"/>
          <w:numId w:val="5"/>
        </w:numPr>
      </w:pPr>
      <w:hyperlink r:id="rId22" w:history="1">
        <w:r w:rsidR="00BA69B4" w:rsidRPr="001D5CEB">
          <w:rPr>
            <w:rStyle w:val="Lienhypertexte"/>
          </w:rPr>
          <w:t>git@gitlab.com:/mswdev/software.git</w:t>
        </w:r>
      </w:hyperlink>
    </w:p>
    <w:p w14:paraId="62778AC0" w14:textId="6C32016D" w:rsidR="008532EC" w:rsidRDefault="008532EC" w:rsidP="008532EC">
      <w:pPr>
        <w:pStyle w:val="Titre3"/>
      </w:pPr>
      <w:r>
        <w:lastRenderedPageBreak/>
        <w:t>SVN</w:t>
      </w:r>
    </w:p>
    <w:p w14:paraId="556D9AD3" w14:textId="4BDC37EF" w:rsidR="009B5A8D" w:rsidRDefault="009B5A8D" w:rsidP="009B5A8D">
      <w:r>
        <w:t>Nous utilisons SVN pour la gestion de la documentation et des différentes versions des librairies externes utilisées.</w:t>
      </w:r>
    </w:p>
    <w:p w14:paraId="1781DA7C" w14:textId="77777777" w:rsidR="00C61B3D" w:rsidRDefault="009B5A8D" w:rsidP="009B5A8D">
      <w:r>
        <w:t xml:space="preserve">Nous utilisons principalement TortoiseSVN comme client SVN. </w:t>
      </w:r>
      <w:r w:rsidR="00C61B3D">
        <w:t>Voici</w:t>
      </w:r>
      <w:r>
        <w:t xml:space="preserve"> le </w:t>
      </w:r>
      <w:r w:rsidR="00C61B3D">
        <w:t xml:space="preserve">lien de téléchargement : </w:t>
      </w:r>
    </w:p>
    <w:p w14:paraId="6713CDCA" w14:textId="2178E92D" w:rsidR="00C61B3D" w:rsidRDefault="00147D81" w:rsidP="005615ED">
      <w:pPr>
        <w:pStyle w:val="Paragraphedeliste"/>
        <w:numPr>
          <w:ilvl w:val="0"/>
          <w:numId w:val="5"/>
        </w:numPr>
        <w:jc w:val="left"/>
      </w:pPr>
      <w:hyperlink r:id="rId23" w:history="1">
        <w:r w:rsidR="00C61B3D" w:rsidRPr="001D5CEB">
          <w:rPr>
            <w:rStyle w:val="Lienhypertexte"/>
          </w:rPr>
          <w:t>https://tortoisesvn.net/downloads.html</w:t>
        </w:r>
      </w:hyperlink>
    </w:p>
    <w:p w14:paraId="3CD3FA1C" w14:textId="76C5AE22" w:rsidR="00C61B3D" w:rsidRDefault="00C61B3D" w:rsidP="00CF62D3">
      <w:r>
        <w:t>Vous êtes libre d’utiliser le client SVN que vous voulez. Celui donné précédemment est le client utilisé en interne.</w:t>
      </w:r>
    </w:p>
    <w:p w14:paraId="7463C5A5" w14:textId="77777777" w:rsidR="000C7E36" w:rsidRDefault="00CF62D3" w:rsidP="000C7E36">
      <w:r>
        <w:t>Le dépôt SVN se récupère à l’adresse suivante :</w:t>
      </w:r>
    </w:p>
    <w:p w14:paraId="18B63C93" w14:textId="6EEC2567" w:rsidR="000E3A73" w:rsidRDefault="00147D81" w:rsidP="000C7E36">
      <w:hyperlink r:id="rId24" w:history="1">
        <w:r w:rsidR="00CF62D3" w:rsidRPr="00CF62D3">
          <w:rPr>
            <w:rStyle w:val="Lienhypertexte"/>
          </w:rPr>
          <w:t>https://labeip.epitech.eu/svn/2017/musicsheetwriter/Software</w:t>
        </w:r>
      </w:hyperlink>
    </w:p>
    <w:p w14:paraId="5208F387" w14:textId="4D98E071" w:rsidR="005305A8" w:rsidRDefault="005305A8" w:rsidP="005305A8">
      <w:pPr>
        <w:pStyle w:val="Titre3"/>
      </w:pPr>
      <w:r>
        <w:t>CMake</w:t>
      </w:r>
    </w:p>
    <w:p w14:paraId="7CE72750" w14:textId="21969569" w:rsidR="005305A8" w:rsidRDefault="005305A8" w:rsidP="005305A8">
      <w:r>
        <w:t>CMake est un outil utilisé pour la génération des projets librairies externes. Ce sont ces projets qui sont utilisé pour la compilation des librairies.</w:t>
      </w:r>
    </w:p>
    <w:p w14:paraId="53686340" w14:textId="06117F73" w:rsidR="0044274F" w:rsidRPr="005305A8" w:rsidRDefault="00147D81" w:rsidP="005305A8">
      <w:hyperlink r:id="rId25" w:history="1">
        <w:r w:rsidR="0044274F" w:rsidRPr="00CA584E">
          <w:rPr>
            <w:rStyle w:val="Lienhypertexte"/>
          </w:rPr>
          <w:t>https://cmake.org/download/</w:t>
        </w:r>
      </w:hyperlink>
    </w:p>
    <w:p w14:paraId="0142D8A7" w14:textId="77777777" w:rsidR="009919EB" w:rsidRDefault="009919EB">
      <w:pPr>
        <w:jc w:val="left"/>
        <w:rPr>
          <w:rFonts w:asciiTheme="majorHAnsi" w:eastAsiaTheme="majorEastAsia" w:hAnsiTheme="majorHAnsi" w:cstheme="majorBidi"/>
          <w:color w:val="2E74B5" w:themeColor="accent1" w:themeShade="BF"/>
          <w:sz w:val="26"/>
          <w:szCs w:val="26"/>
        </w:rPr>
      </w:pPr>
      <w:r>
        <w:br w:type="page"/>
      </w:r>
    </w:p>
    <w:p w14:paraId="2D287516" w14:textId="2B3DE9E6" w:rsidR="008532EC" w:rsidRDefault="008532EC" w:rsidP="008532EC">
      <w:pPr>
        <w:pStyle w:val="Titre2"/>
      </w:pPr>
      <w:bookmarkStart w:id="9" w:name="_Toc456027950"/>
      <w:r>
        <w:lastRenderedPageBreak/>
        <w:t>Librairies externes</w:t>
      </w:r>
      <w:bookmarkEnd w:id="9"/>
    </w:p>
    <w:p w14:paraId="171D5BD1" w14:textId="40386225" w:rsidR="00B50CBC" w:rsidRDefault="008532EC" w:rsidP="00B50CBC">
      <w:pPr>
        <w:pStyle w:val="Titre3"/>
      </w:pPr>
      <w:r>
        <w:t>GuidoEngine</w:t>
      </w:r>
      <w:r w:rsidR="00B50CBC">
        <w:t xml:space="preserve"> (parler de la police ici)</w:t>
      </w:r>
    </w:p>
    <w:p w14:paraId="455B4275" w14:textId="6E0A0EF7" w:rsidR="00EA655C" w:rsidRDefault="007B699C" w:rsidP="007B699C">
      <w:r>
        <w:t xml:space="preserve">Le rendu graphique des partitions dans le logiciel se fait à l’aide de la librairie GuidoEngine. Vous retrouverez la documentation officielle ainsi que des exemples de programmes utilisant cette API en suivant ce lien : </w:t>
      </w:r>
      <w:hyperlink r:id="rId26" w:history="1">
        <w:r w:rsidRPr="00CA584E">
          <w:rPr>
            <w:rStyle w:val="Lienhypertexte"/>
          </w:rPr>
          <w:t>http://guidolib.sourceforge.net/</w:t>
        </w:r>
      </w:hyperlink>
      <w:r>
        <w:t>.</w:t>
      </w:r>
    </w:p>
    <w:p w14:paraId="30FA5CCC" w14:textId="553364AE" w:rsidR="000E3A73" w:rsidRDefault="000E3A73" w:rsidP="000E3A73">
      <w:pPr>
        <w:pStyle w:val="Titre4"/>
      </w:pPr>
      <w:r>
        <w:t>Procédure pour Windows</w:t>
      </w:r>
    </w:p>
    <w:p w14:paraId="2FAA392F" w14:textId="61AB89B3" w:rsidR="000E3A73" w:rsidRDefault="000E3A73" w:rsidP="005615ED">
      <w:pPr>
        <w:pStyle w:val="Paragraphedeliste"/>
        <w:numPr>
          <w:ilvl w:val="0"/>
          <w:numId w:val="6"/>
        </w:numPr>
      </w:pPr>
      <w:r>
        <w:t>Dans le dépôt</w:t>
      </w:r>
      <w:r w:rsidR="00900B09">
        <w:t xml:space="preserve"> SVN décompresse</w:t>
      </w:r>
      <w:r w:rsidR="00917D3D">
        <w:t>r</w:t>
      </w:r>
      <w:r w:rsidR="00900B09">
        <w:t xml:space="preserve"> le fichier </w:t>
      </w:r>
      <w:r w:rsidR="00900B09">
        <w:rPr>
          <w:b/>
        </w:rPr>
        <w:t xml:space="preserve">guidolib.rar </w:t>
      </w:r>
      <w:r w:rsidR="00900B09">
        <w:t xml:space="preserve">qui se trouve dans le dossier </w:t>
      </w:r>
      <w:r w:rsidR="00900B09">
        <w:rPr>
          <w:b/>
        </w:rPr>
        <w:t>Bibliothèques.</w:t>
      </w:r>
    </w:p>
    <w:p w14:paraId="2B901241" w14:textId="1DE84AA1" w:rsidR="00900B09" w:rsidRDefault="00900B09" w:rsidP="005615ED">
      <w:pPr>
        <w:pStyle w:val="Paragraphedeliste"/>
        <w:numPr>
          <w:ilvl w:val="0"/>
          <w:numId w:val="6"/>
        </w:numPr>
      </w:pPr>
      <w:r>
        <w:t xml:space="preserve">Dans le dossier </w:t>
      </w:r>
      <w:r w:rsidR="00944A6D">
        <w:rPr>
          <w:b/>
        </w:rPr>
        <w:t>guidolib/source/build</w:t>
      </w:r>
      <w:r w:rsidR="00944A6D">
        <w:t xml:space="preserve"> créer un dossier appelé </w:t>
      </w:r>
      <w:r w:rsidR="00944A6D">
        <w:rPr>
          <w:b/>
        </w:rPr>
        <w:t>Win64.</w:t>
      </w:r>
    </w:p>
    <w:p w14:paraId="6778BFA9" w14:textId="09DDAF75" w:rsidR="00944A6D" w:rsidRDefault="00944A6D" w:rsidP="005615ED">
      <w:pPr>
        <w:pStyle w:val="Paragraphedeliste"/>
        <w:numPr>
          <w:ilvl w:val="0"/>
          <w:numId w:val="6"/>
        </w:numPr>
      </w:pPr>
      <w:r w:rsidRPr="00944A6D">
        <w:t>Ouvrir un terminal et accéder au dossier précédemment créé puis exécuter la commande suivante</w:t>
      </w:r>
      <w:r>
        <w:t xml:space="preserve"> : </w:t>
      </w:r>
      <w:r w:rsidRPr="00944A6D">
        <w:rPr>
          <w:rStyle w:val="commandCar"/>
          <w:rFonts w:eastAsiaTheme="minorEastAsia"/>
          <w:lang w:val="fr-FR"/>
        </w:rPr>
        <w:t>cmake</w:t>
      </w:r>
      <w:proofErr w:type="gramStart"/>
      <w:r w:rsidRPr="00944A6D">
        <w:rPr>
          <w:rStyle w:val="commandCar"/>
          <w:rFonts w:eastAsiaTheme="minorEastAsia"/>
          <w:lang w:val="fr-FR"/>
        </w:rPr>
        <w:t xml:space="preserve"> ..</w:t>
      </w:r>
      <w:proofErr w:type="gramEnd"/>
      <w:r w:rsidRPr="00944A6D">
        <w:rPr>
          <w:rStyle w:val="commandCar"/>
          <w:rFonts w:eastAsiaTheme="minorEastAsia"/>
          <w:lang w:val="fr-FR"/>
        </w:rPr>
        <w:t xml:space="preserve"> -G “</w:t>
      </w:r>
      <w:r>
        <w:rPr>
          <w:rStyle w:val="commandCar"/>
          <w:rFonts w:eastAsiaTheme="minorEastAsia"/>
          <w:lang w:val="fr-FR"/>
        </w:rPr>
        <w:t>Visual Studio 14 2015 Win64</w:t>
      </w:r>
      <w:r w:rsidRPr="00944A6D">
        <w:rPr>
          <w:rStyle w:val="commandCar"/>
          <w:rFonts w:eastAsiaTheme="minorEastAsia"/>
          <w:lang w:val="fr-FR"/>
        </w:rPr>
        <w:t>” – DMIDIEXPORT=yes</w:t>
      </w:r>
    </w:p>
    <w:p w14:paraId="33D14A43" w14:textId="2B0C928F" w:rsidR="00944A6D" w:rsidRDefault="00791216" w:rsidP="005615ED">
      <w:pPr>
        <w:pStyle w:val="Paragraphedeliste"/>
        <w:numPr>
          <w:ilvl w:val="1"/>
          <w:numId w:val="6"/>
        </w:numPr>
      </w:pPr>
      <w:r>
        <w:t>Ici nous utilisons la dernière version de Visual Studio (version 2015). En cas d’erreur, CMake vous donnera la liste des compilateurs supportés.</w:t>
      </w:r>
    </w:p>
    <w:p w14:paraId="2AAA80C1" w14:textId="3B684C84" w:rsidR="009919EB" w:rsidRDefault="00597B25" w:rsidP="005615ED">
      <w:pPr>
        <w:pStyle w:val="Paragraphedeliste"/>
        <w:numPr>
          <w:ilvl w:val="0"/>
          <w:numId w:val="6"/>
        </w:numPr>
      </w:pPr>
      <w:r>
        <w:t xml:space="preserve">Dans le dossier </w:t>
      </w:r>
      <w:r w:rsidRPr="00597B25">
        <w:rPr>
          <w:b/>
        </w:rPr>
        <w:t>source/build/Win64</w:t>
      </w:r>
      <w:r>
        <w:rPr>
          <w:b/>
        </w:rPr>
        <w:t xml:space="preserve">, </w:t>
      </w:r>
      <w:r w:rsidR="00917D3D">
        <w:t>exécuter</w:t>
      </w:r>
      <w:r>
        <w:t xml:space="preserve"> le fichier </w:t>
      </w:r>
      <w:r>
        <w:rPr>
          <w:b/>
        </w:rPr>
        <w:t>GUIDOEngine64</w:t>
      </w:r>
      <w:r w:rsidR="009919EB">
        <w:rPr>
          <w:b/>
        </w:rPr>
        <w:t xml:space="preserve"> </w:t>
      </w:r>
      <w:r w:rsidR="009919EB">
        <w:t>comme ci-dessous :</w:t>
      </w:r>
    </w:p>
    <w:p w14:paraId="0AD84A06" w14:textId="77777777" w:rsidR="009919EB" w:rsidRDefault="009919EB" w:rsidP="009919EB">
      <w:pPr>
        <w:keepNext/>
        <w:jc w:val="center"/>
      </w:pPr>
      <w:r>
        <w:rPr>
          <w:noProof/>
          <w:lang w:val="en-US" w:eastAsia="zh-CN"/>
        </w:rPr>
        <w:drawing>
          <wp:inline distT="0" distB="0" distL="0" distR="0" wp14:anchorId="12107C7F" wp14:editId="1CBB35E4">
            <wp:extent cx="4676775" cy="2781217"/>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doengine.PNG"/>
                    <pic:cNvPicPr/>
                  </pic:nvPicPr>
                  <pic:blipFill>
                    <a:blip r:embed="rId27">
                      <a:extLst>
                        <a:ext uri="{28A0092B-C50C-407E-A947-70E740481C1C}">
                          <a14:useLocalDpi xmlns:a14="http://schemas.microsoft.com/office/drawing/2010/main" val="0"/>
                        </a:ext>
                      </a:extLst>
                    </a:blip>
                    <a:stretch>
                      <a:fillRect/>
                    </a:stretch>
                  </pic:blipFill>
                  <pic:spPr>
                    <a:xfrm>
                      <a:off x="0" y="0"/>
                      <a:ext cx="4676775" cy="2781217"/>
                    </a:xfrm>
                    <a:prstGeom prst="rect">
                      <a:avLst/>
                    </a:prstGeom>
                  </pic:spPr>
                </pic:pic>
              </a:graphicData>
            </a:graphic>
          </wp:inline>
        </w:drawing>
      </w:r>
    </w:p>
    <w:p w14:paraId="61AF9C83" w14:textId="1A326F58" w:rsidR="009919EB" w:rsidRPr="00803026" w:rsidRDefault="009919EB" w:rsidP="009919EB">
      <w:pPr>
        <w:pStyle w:val="Lgende"/>
        <w:rPr>
          <w:lang w:val="en-US"/>
        </w:rPr>
      </w:pPr>
      <w:bookmarkStart w:id="10" w:name="_Toc449909838"/>
      <w:r w:rsidRPr="00803026">
        <w:rPr>
          <w:lang w:val="en-US"/>
        </w:rPr>
        <w:t xml:space="preserve">Figure </w:t>
      </w:r>
      <w:r>
        <w:fldChar w:fldCharType="begin"/>
      </w:r>
      <w:r w:rsidRPr="00803026">
        <w:rPr>
          <w:lang w:val="en-US"/>
        </w:rPr>
        <w:instrText xml:space="preserve"> SEQ Figure \* ARABIC </w:instrText>
      </w:r>
      <w:r>
        <w:fldChar w:fldCharType="separate"/>
      </w:r>
      <w:r w:rsidR="00731EF1">
        <w:rPr>
          <w:noProof/>
          <w:lang w:val="en-US"/>
        </w:rPr>
        <w:t>1</w:t>
      </w:r>
      <w:r>
        <w:fldChar w:fldCharType="end"/>
      </w:r>
      <w:r w:rsidRPr="00803026">
        <w:rPr>
          <w:lang w:val="en-US"/>
        </w:rPr>
        <w:t>. GuidoEngine - Projet Visual Studio</w:t>
      </w:r>
      <w:bookmarkEnd w:id="10"/>
    </w:p>
    <w:p w14:paraId="6993F5F8" w14:textId="77777777" w:rsidR="00803026" w:rsidRPr="00803026" w:rsidRDefault="00803026">
      <w:pPr>
        <w:jc w:val="left"/>
        <w:rPr>
          <w:lang w:val="en-US"/>
        </w:rPr>
      </w:pPr>
      <w:r w:rsidRPr="00803026">
        <w:rPr>
          <w:lang w:val="en-US"/>
        </w:rPr>
        <w:br w:type="page"/>
      </w:r>
    </w:p>
    <w:p w14:paraId="6D346446" w14:textId="487F3C7C" w:rsidR="009919EB" w:rsidRPr="009919EB" w:rsidRDefault="00917D3D" w:rsidP="005615ED">
      <w:pPr>
        <w:pStyle w:val="Paragraphedeliste"/>
        <w:numPr>
          <w:ilvl w:val="0"/>
          <w:numId w:val="6"/>
        </w:numPr>
      </w:pPr>
      <w:r>
        <w:lastRenderedPageBreak/>
        <w:t>Générer</w:t>
      </w:r>
      <w:r w:rsidR="009919EB">
        <w:t xml:space="preserve"> le projet GUIDOEngine64 à la fois en mode </w:t>
      </w:r>
      <w:r w:rsidR="009919EB">
        <w:rPr>
          <w:b/>
        </w:rPr>
        <w:t>Debug</w:t>
      </w:r>
      <w:r w:rsidR="009919EB">
        <w:t xml:space="preserve"> et en mode </w:t>
      </w:r>
      <w:r w:rsidR="009919EB">
        <w:rPr>
          <w:b/>
        </w:rPr>
        <w:t>Release :</w:t>
      </w:r>
    </w:p>
    <w:p w14:paraId="3930FF1C" w14:textId="77777777" w:rsidR="00803026" w:rsidRDefault="009919EB" w:rsidP="00803026">
      <w:pPr>
        <w:keepNext/>
        <w:jc w:val="center"/>
      </w:pPr>
      <w:r>
        <w:rPr>
          <w:noProof/>
          <w:lang w:val="en-US" w:eastAsia="zh-CN"/>
        </w:rPr>
        <w:drawing>
          <wp:inline distT="0" distB="0" distL="0" distR="0" wp14:anchorId="0D00BD15" wp14:editId="7062938F">
            <wp:extent cx="5581650" cy="3139677"/>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ereguid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1405" cy="3145164"/>
                    </a:xfrm>
                    <a:prstGeom prst="rect">
                      <a:avLst/>
                    </a:prstGeom>
                  </pic:spPr>
                </pic:pic>
              </a:graphicData>
            </a:graphic>
          </wp:inline>
        </w:drawing>
      </w:r>
    </w:p>
    <w:p w14:paraId="36EDFFCB" w14:textId="0AFA9B5D" w:rsidR="009919EB" w:rsidRPr="00803026" w:rsidRDefault="00803026" w:rsidP="00803026">
      <w:pPr>
        <w:pStyle w:val="Lgende"/>
        <w:rPr>
          <w:lang w:val="en-US"/>
        </w:rPr>
      </w:pPr>
      <w:bookmarkStart w:id="11" w:name="_Toc449909839"/>
      <w:r w:rsidRPr="00803026">
        <w:rPr>
          <w:lang w:val="en-US"/>
        </w:rPr>
        <w:t xml:space="preserve">Figure </w:t>
      </w:r>
      <w:r>
        <w:fldChar w:fldCharType="begin"/>
      </w:r>
      <w:r w:rsidRPr="00803026">
        <w:rPr>
          <w:lang w:val="en-US"/>
        </w:rPr>
        <w:instrText xml:space="preserve"> SEQ Figure \* ARABIC </w:instrText>
      </w:r>
      <w:r>
        <w:fldChar w:fldCharType="separate"/>
      </w:r>
      <w:r w:rsidR="00731EF1">
        <w:rPr>
          <w:noProof/>
          <w:lang w:val="en-US"/>
        </w:rPr>
        <w:t>2</w:t>
      </w:r>
      <w:r>
        <w:fldChar w:fldCharType="end"/>
      </w:r>
      <w:r w:rsidRPr="00803026">
        <w:rPr>
          <w:lang w:val="en-US"/>
        </w:rPr>
        <w:t>. Compilation GuidoEngine</w:t>
      </w:r>
      <w:r w:rsidRPr="00803026">
        <w:rPr>
          <w:noProof/>
          <w:lang w:val="en-US"/>
        </w:rPr>
        <w:t xml:space="preserve"> - Visual Studio</w:t>
      </w:r>
      <w:bookmarkEnd w:id="11"/>
    </w:p>
    <w:p w14:paraId="49E47FEA" w14:textId="5D6E8B30" w:rsidR="009919EB" w:rsidRDefault="00803026" w:rsidP="005615ED">
      <w:pPr>
        <w:pStyle w:val="Paragraphedeliste"/>
        <w:numPr>
          <w:ilvl w:val="0"/>
          <w:numId w:val="6"/>
        </w:numPr>
      </w:pPr>
      <w:r>
        <w:t xml:space="preserve">Le dossier </w:t>
      </w:r>
      <w:r w:rsidRPr="00803026">
        <w:rPr>
          <w:b/>
        </w:rPr>
        <w:t>source/build/Win64/Debug</w:t>
      </w:r>
      <w:r>
        <w:t xml:space="preserve"> est créé, il contient la librairie compilée en mode debug. Il en est de même pour la version release dans le dossier </w:t>
      </w:r>
      <w:r>
        <w:rPr>
          <w:b/>
        </w:rPr>
        <w:t>source/build/Win64/Release.</w:t>
      </w:r>
    </w:p>
    <w:p w14:paraId="7D60A65E" w14:textId="77777777" w:rsidR="00803026" w:rsidRDefault="00803026" w:rsidP="00803026">
      <w:pPr>
        <w:keepNext/>
        <w:jc w:val="center"/>
      </w:pPr>
      <w:r>
        <w:rPr>
          <w:noProof/>
          <w:lang w:val="en-US" w:eastAsia="zh-CN"/>
        </w:rPr>
        <w:drawing>
          <wp:inline distT="0" distB="0" distL="0" distR="0" wp14:anchorId="077A1325" wp14:editId="713D1B93">
            <wp:extent cx="4152900" cy="2494395"/>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tionok.PNG"/>
                    <pic:cNvPicPr/>
                  </pic:nvPicPr>
                  <pic:blipFill>
                    <a:blip r:embed="rId29">
                      <a:extLst>
                        <a:ext uri="{28A0092B-C50C-407E-A947-70E740481C1C}">
                          <a14:useLocalDpi xmlns:a14="http://schemas.microsoft.com/office/drawing/2010/main" val="0"/>
                        </a:ext>
                      </a:extLst>
                    </a:blip>
                    <a:stretch>
                      <a:fillRect/>
                    </a:stretch>
                  </pic:blipFill>
                  <pic:spPr>
                    <a:xfrm>
                      <a:off x="0" y="0"/>
                      <a:ext cx="4161303" cy="2499442"/>
                    </a:xfrm>
                    <a:prstGeom prst="rect">
                      <a:avLst/>
                    </a:prstGeom>
                  </pic:spPr>
                </pic:pic>
              </a:graphicData>
            </a:graphic>
          </wp:inline>
        </w:drawing>
      </w:r>
    </w:p>
    <w:p w14:paraId="61EF6AB5" w14:textId="30E2FF2E" w:rsidR="009919EB" w:rsidRPr="00045612" w:rsidRDefault="00803026" w:rsidP="00803026">
      <w:pPr>
        <w:pStyle w:val="Lgende"/>
        <w:rPr>
          <w:lang w:val="en-US"/>
        </w:rPr>
      </w:pPr>
      <w:bookmarkStart w:id="12" w:name="_Toc449909840"/>
      <w:r w:rsidRPr="00045612">
        <w:rPr>
          <w:lang w:val="en-US"/>
        </w:rPr>
        <w:t xml:space="preserve">Figure </w:t>
      </w:r>
      <w:r>
        <w:fldChar w:fldCharType="begin"/>
      </w:r>
      <w:r w:rsidRPr="00045612">
        <w:rPr>
          <w:lang w:val="en-US"/>
        </w:rPr>
        <w:instrText xml:space="preserve"> SEQ Figure \* ARABIC </w:instrText>
      </w:r>
      <w:r>
        <w:fldChar w:fldCharType="separate"/>
      </w:r>
      <w:r w:rsidR="00731EF1">
        <w:rPr>
          <w:noProof/>
          <w:lang w:val="en-US"/>
        </w:rPr>
        <w:t>3</w:t>
      </w:r>
      <w:r>
        <w:fldChar w:fldCharType="end"/>
      </w:r>
      <w:r w:rsidRPr="00045612">
        <w:rPr>
          <w:lang w:val="en-US"/>
        </w:rPr>
        <w:t xml:space="preserve">. GuidoEngine </w:t>
      </w:r>
      <w:r w:rsidR="00045612" w:rsidRPr="00045612">
        <w:rPr>
          <w:lang w:val="en-US"/>
        </w:rPr>
        <w:t xml:space="preserve">Windows </w:t>
      </w:r>
      <w:r w:rsidRPr="00045612">
        <w:rPr>
          <w:lang w:val="en-US"/>
        </w:rPr>
        <w:t xml:space="preserve">- Librairie compilée </w:t>
      </w:r>
      <w:r w:rsidR="00045612" w:rsidRPr="00045612">
        <w:rPr>
          <w:lang w:val="en-US"/>
        </w:rPr>
        <w:t>–</w:t>
      </w:r>
      <w:r w:rsidRPr="00045612">
        <w:rPr>
          <w:lang w:val="en-US"/>
        </w:rPr>
        <w:t xml:space="preserve"> debug</w:t>
      </w:r>
      <w:bookmarkEnd w:id="12"/>
    </w:p>
    <w:p w14:paraId="6977DF99" w14:textId="601CF0EB" w:rsidR="009919EB" w:rsidRDefault="009919EB" w:rsidP="005615ED">
      <w:pPr>
        <w:pStyle w:val="Paragraphedeliste"/>
        <w:numPr>
          <w:ilvl w:val="0"/>
          <w:numId w:val="6"/>
        </w:numPr>
      </w:pPr>
      <w:r>
        <w:t xml:space="preserve">Copier les fichiers du dossier SVN </w:t>
      </w:r>
      <w:r>
        <w:rPr>
          <w:b/>
        </w:rPr>
        <w:t>source/build/Win64/Debug</w:t>
      </w:r>
      <w:r>
        <w:t xml:space="preserve"> dans le dossier </w:t>
      </w:r>
      <w:r>
        <w:rPr>
          <w:b/>
        </w:rPr>
        <w:t>GuidoEngine/debug</w:t>
      </w:r>
      <w:r>
        <w:t xml:space="preserve"> du dépôt Git. Faire de même avec la version release.</w:t>
      </w:r>
    </w:p>
    <w:p w14:paraId="515355AA" w14:textId="12CD125E" w:rsidR="00E9496F" w:rsidRPr="00D87EC0" w:rsidRDefault="00E9496F" w:rsidP="005615ED">
      <w:pPr>
        <w:pStyle w:val="Paragraphedeliste"/>
        <w:numPr>
          <w:ilvl w:val="0"/>
          <w:numId w:val="6"/>
        </w:numPr>
      </w:pPr>
      <w:r>
        <w:t xml:space="preserve">Copier le dossier </w:t>
      </w:r>
      <w:r>
        <w:rPr>
          <w:b/>
        </w:rPr>
        <w:t>source/src/engine/include</w:t>
      </w:r>
      <w:r>
        <w:t xml:space="preserve"> dans le dossier </w:t>
      </w:r>
      <w:r>
        <w:rPr>
          <w:b/>
        </w:rPr>
        <w:t>GuidoEngine.</w:t>
      </w:r>
    </w:p>
    <w:p w14:paraId="2141074D" w14:textId="7437972F" w:rsidR="007F64DA" w:rsidRPr="00BA7E88" w:rsidRDefault="00D87EC0" w:rsidP="00BA7E88">
      <w:pPr>
        <w:jc w:val="left"/>
        <w:rPr>
          <w:rFonts w:asciiTheme="majorHAnsi" w:eastAsiaTheme="majorEastAsia" w:hAnsiTheme="majorHAnsi" w:cstheme="majorBidi"/>
          <w:iCs/>
          <w:color w:val="2E74B5" w:themeColor="accent1" w:themeShade="BF"/>
        </w:rPr>
      </w:pPr>
      <w:r>
        <w:lastRenderedPageBreak/>
        <w:t xml:space="preserve">La librairie GuidoEngine utilise une police spécifique pour la représentation des partitions. Il faut alors installer la police à l’aide du fichier </w:t>
      </w:r>
      <w:r w:rsidRPr="00BA7E88">
        <w:rPr>
          <w:b/>
        </w:rPr>
        <w:t>guido2</w:t>
      </w:r>
      <w:r w:rsidR="00917D3D">
        <w:rPr>
          <w:b/>
        </w:rPr>
        <w:t>.ttf</w:t>
      </w:r>
      <w:r>
        <w:t xml:space="preserve"> qui se trouve sur le SVN dans le dossier </w:t>
      </w:r>
      <w:r w:rsidRPr="00BA7E88">
        <w:rPr>
          <w:b/>
        </w:rPr>
        <w:t>guidolib/source/src</w:t>
      </w:r>
      <w:r>
        <w:t>.</w:t>
      </w:r>
    </w:p>
    <w:p w14:paraId="3518818B" w14:textId="5525ABEA" w:rsidR="000E3A73" w:rsidRDefault="000E3A73" w:rsidP="000E3A73">
      <w:pPr>
        <w:pStyle w:val="Titre4"/>
      </w:pPr>
      <w:r>
        <w:t>Procédure pour Mac OS</w:t>
      </w:r>
    </w:p>
    <w:p w14:paraId="160481DC" w14:textId="77777777" w:rsidR="007F64DA" w:rsidRDefault="007F64DA" w:rsidP="005615ED">
      <w:pPr>
        <w:pStyle w:val="Paragraphedeliste"/>
        <w:numPr>
          <w:ilvl w:val="0"/>
          <w:numId w:val="7"/>
        </w:numPr>
      </w:pPr>
      <w:r>
        <w:t xml:space="preserve">Dans le dépôt SVN décompressez le fichier </w:t>
      </w:r>
      <w:r>
        <w:rPr>
          <w:b/>
        </w:rPr>
        <w:t xml:space="preserve">guidolib.rar </w:t>
      </w:r>
      <w:r>
        <w:t xml:space="preserve">qui se trouve dans le dossier </w:t>
      </w:r>
      <w:r>
        <w:rPr>
          <w:b/>
        </w:rPr>
        <w:t>Bibliothèques.</w:t>
      </w:r>
    </w:p>
    <w:p w14:paraId="01E4A375" w14:textId="1B05FA6A" w:rsidR="007F64DA" w:rsidRPr="007F64DA" w:rsidRDefault="007F64DA" w:rsidP="005615ED">
      <w:pPr>
        <w:pStyle w:val="Paragraphedeliste"/>
        <w:numPr>
          <w:ilvl w:val="0"/>
          <w:numId w:val="7"/>
        </w:numPr>
      </w:pPr>
      <w:r>
        <w:t xml:space="preserve">Dans le dossier </w:t>
      </w:r>
      <w:r>
        <w:rPr>
          <w:b/>
        </w:rPr>
        <w:t>guidolib/source/build</w:t>
      </w:r>
      <w:r>
        <w:t xml:space="preserve"> créer un dossier appelé </w:t>
      </w:r>
      <w:r>
        <w:rPr>
          <w:b/>
        </w:rPr>
        <w:t>MacOS.</w:t>
      </w:r>
    </w:p>
    <w:p w14:paraId="6D7D5190" w14:textId="41B02C9E" w:rsidR="007F64DA" w:rsidRDefault="007F64DA" w:rsidP="005615ED">
      <w:pPr>
        <w:pStyle w:val="Paragraphedeliste"/>
        <w:numPr>
          <w:ilvl w:val="0"/>
          <w:numId w:val="7"/>
        </w:numPr>
      </w:pPr>
      <w:r w:rsidRPr="00944A6D">
        <w:t>Ouvrir un terminal et accéder au dossier précédemment créé puis exécuter la commande suivante</w:t>
      </w:r>
      <w:r>
        <w:t xml:space="preserve"> : </w:t>
      </w:r>
      <w:r w:rsidRPr="007F64DA">
        <w:rPr>
          <w:rStyle w:val="commandCar"/>
          <w:rFonts w:eastAsiaTheme="minorEastAsia"/>
          <w:lang w:val="fr-FR"/>
        </w:rPr>
        <w:t>cmake</w:t>
      </w:r>
      <w:proofErr w:type="gramStart"/>
      <w:r w:rsidRPr="007F64DA">
        <w:rPr>
          <w:rStyle w:val="commandCar"/>
          <w:rFonts w:eastAsiaTheme="minorEastAsia"/>
          <w:lang w:val="fr-FR"/>
        </w:rPr>
        <w:t xml:space="preserve"> ..</w:t>
      </w:r>
      <w:proofErr w:type="gramEnd"/>
      <w:r w:rsidRPr="007F64DA">
        <w:rPr>
          <w:rStyle w:val="commandCar"/>
          <w:rFonts w:eastAsiaTheme="minorEastAsia"/>
          <w:lang w:val="fr-FR"/>
        </w:rPr>
        <w:t xml:space="preserve"> -G “</w:t>
      </w:r>
      <w:r>
        <w:rPr>
          <w:rStyle w:val="commandCar"/>
          <w:rFonts w:eastAsiaTheme="minorEastAsia"/>
          <w:lang w:val="fr-FR"/>
        </w:rPr>
        <w:t>Xcode</w:t>
      </w:r>
      <w:r w:rsidRPr="007F64DA">
        <w:rPr>
          <w:rStyle w:val="commandCar"/>
          <w:rFonts w:eastAsiaTheme="minorEastAsia"/>
          <w:lang w:val="fr-FR"/>
        </w:rPr>
        <w:t>” – DMIDIEXPORT=yes</w:t>
      </w:r>
      <w:r w:rsidRPr="007F64DA">
        <w:t xml:space="preserve"> </w:t>
      </w:r>
    </w:p>
    <w:p w14:paraId="06309DD1" w14:textId="69B9D8A9" w:rsidR="00045612" w:rsidRPr="00045612" w:rsidRDefault="007F64DA" w:rsidP="005615ED">
      <w:pPr>
        <w:pStyle w:val="Paragraphedeliste"/>
        <w:numPr>
          <w:ilvl w:val="0"/>
          <w:numId w:val="7"/>
        </w:numPr>
      </w:pPr>
      <w:r>
        <w:t xml:space="preserve">Dans le dossier </w:t>
      </w:r>
      <w:r>
        <w:rPr>
          <w:b/>
        </w:rPr>
        <w:t>source/build/MacOS</w:t>
      </w:r>
      <w:r>
        <w:t xml:space="preserve"> exécuter le fichier </w:t>
      </w:r>
      <w:proofErr w:type="gramStart"/>
      <w:r>
        <w:rPr>
          <w:b/>
        </w:rPr>
        <w:t>guidolib.xcodeproj</w:t>
      </w:r>
      <w:proofErr w:type="gramEnd"/>
    </w:p>
    <w:p w14:paraId="16A3B460" w14:textId="77777777" w:rsidR="00045612" w:rsidRDefault="00045612" w:rsidP="00045612">
      <w:pPr>
        <w:keepNext/>
        <w:jc w:val="center"/>
      </w:pPr>
      <w:r>
        <w:rPr>
          <w:noProof/>
          <w:lang w:val="en-US" w:eastAsia="zh-CN"/>
        </w:rPr>
        <w:drawing>
          <wp:inline distT="0" distB="0" distL="0" distR="0" wp14:anchorId="2D7A9C87" wp14:editId="53D3C0F5">
            <wp:extent cx="5020310" cy="2333625"/>
            <wp:effectExtent l="0" t="0" r="889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coscmakecontenu.PNG"/>
                    <pic:cNvPicPr/>
                  </pic:nvPicPr>
                  <pic:blipFill>
                    <a:blip r:embed="rId30">
                      <a:extLst>
                        <a:ext uri="{28A0092B-C50C-407E-A947-70E740481C1C}">
                          <a14:useLocalDpi xmlns:a14="http://schemas.microsoft.com/office/drawing/2010/main" val="0"/>
                        </a:ext>
                      </a:extLst>
                    </a:blip>
                    <a:stretch>
                      <a:fillRect/>
                    </a:stretch>
                  </pic:blipFill>
                  <pic:spPr>
                    <a:xfrm>
                      <a:off x="0" y="0"/>
                      <a:ext cx="5034700" cy="2340314"/>
                    </a:xfrm>
                    <a:prstGeom prst="rect">
                      <a:avLst/>
                    </a:prstGeom>
                  </pic:spPr>
                </pic:pic>
              </a:graphicData>
            </a:graphic>
          </wp:inline>
        </w:drawing>
      </w:r>
    </w:p>
    <w:p w14:paraId="19B9AA42" w14:textId="290B0FC1" w:rsidR="00045612" w:rsidRDefault="00045612" w:rsidP="00045612">
      <w:pPr>
        <w:pStyle w:val="Lgende"/>
      </w:pPr>
      <w:bookmarkStart w:id="13" w:name="_Toc449909841"/>
      <w:r>
        <w:t xml:space="preserve">Figure </w:t>
      </w:r>
      <w:r w:rsidR="00147D81">
        <w:fldChar w:fldCharType="begin"/>
      </w:r>
      <w:r w:rsidR="00147D81">
        <w:instrText xml:space="preserve"> SEQ Figure \* ARABIC </w:instrText>
      </w:r>
      <w:r w:rsidR="00147D81">
        <w:fldChar w:fldCharType="separate"/>
      </w:r>
      <w:r w:rsidR="00731EF1">
        <w:rPr>
          <w:noProof/>
        </w:rPr>
        <w:t>4</w:t>
      </w:r>
      <w:r w:rsidR="00147D81">
        <w:rPr>
          <w:noProof/>
        </w:rPr>
        <w:fldChar w:fldCharType="end"/>
      </w:r>
      <w:r>
        <w:t>. GuidoEngine - Projet XCode</w:t>
      </w:r>
      <w:bookmarkEnd w:id="13"/>
    </w:p>
    <w:p w14:paraId="3B2EC11C" w14:textId="57ED0B8A" w:rsidR="00045612" w:rsidRDefault="007F64DA" w:rsidP="005615ED">
      <w:pPr>
        <w:pStyle w:val="Paragraphedeliste"/>
        <w:numPr>
          <w:ilvl w:val="0"/>
          <w:numId w:val="7"/>
        </w:numPr>
      </w:pPr>
      <w:r>
        <w:t>Lancer la compilation du projet à la fois en mode debug et en mode release</w:t>
      </w:r>
      <w:r w:rsidR="00045612">
        <w:t> :</w:t>
      </w:r>
    </w:p>
    <w:p w14:paraId="0688755F" w14:textId="77777777" w:rsidR="00045612" w:rsidRDefault="00045612" w:rsidP="00045612">
      <w:pPr>
        <w:keepNext/>
        <w:jc w:val="center"/>
      </w:pPr>
      <w:r>
        <w:rPr>
          <w:noProof/>
          <w:lang w:val="en-US" w:eastAsia="zh-CN"/>
        </w:rPr>
        <w:drawing>
          <wp:inline distT="0" distB="0" distL="0" distR="0" wp14:anchorId="562CB1BB" wp14:editId="27E78513">
            <wp:extent cx="5760720" cy="810260"/>
            <wp:effectExtent l="0" t="0" r="0" b="889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uidolibxcod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810260"/>
                    </a:xfrm>
                    <a:prstGeom prst="rect">
                      <a:avLst/>
                    </a:prstGeom>
                  </pic:spPr>
                </pic:pic>
              </a:graphicData>
            </a:graphic>
          </wp:inline>
        </w:drawing>
      </w:r>
    </w:p>
    <w:p w14:paraId="3BE095A9" w14:textId="27297B5C" w:rsidR="00045612" w:rsidRDefault="00045612" w:rsidP="00045612">
      <w:pPr>
        <w:pStyle w:val="Lgende"/>
      </w:pPr>
      <w:bookmarkStart w:id="14" w:name="_Toc449909842"/>
      <w:r>
        <w:t xml:space="preserve">Figure </w:t>
      </w:r>
      <w:r w:rsidR="00147D81">
        <w:fldChar w:fldCharType="begin"/>
      </w:r>
      <w:r w:rsidR="00147D81">
        <w:instrText xml:space="preserve"> SEQ Figure \* ARABIC </w:instrText>
      </w:r>
      <w:r w:rsidR="00147D81">
        <w:fldChar w:fldCharType="separate"/>
      </w:r>
      <w:r w:rsidR="00731EF1">
        <w:rPr>
          <w:noProof/>
        </w:rPr>
        <w:t>5</w:t>
      </w:r>
      <w:r w:rsidR="00147D81">
        <w:rPr>
          <w:noProof/>
        </w:rPr>
        <w:fldChar w:fldCharType="end"/>
      </w:r>
      <w:r>
        <w:t xml:space="preserve">. Compilation GuidoEngine </w:t>
      </w:r>
      <w:r w:rsidR="00A0472B">
        <w:t>–</w:t>
      </w:r>
      <w:r>
        <w:t xml:space="preserve"> X</w:t>
      </w:r>
      <w:r w:rsidR="00A0472B">
        <w:t>c</w:t>
      </w:r>
      <w:r>
        <w:t>ode</w:t>
      </w:r>
      <w:bookmarkEnd w:id="14"/>
    </w:p>
    <w:p w14:paraId="117EEB3A" w14:textId="5214EEA6" w:rsidR="00A0472B" w:rsidRDefault="00A0472B" w:rsidP="00A0472B"/>
    <w:p w14:paraId="08143AB6" w14:textId="4A3CCB51" w:rsidR="00A0472B" w:rsidRDefault="00A0472B" w:rsidP="00A0472B"/>
    <w:p w14:paraId="1950B66C" w14:textId="39016BDF" w:rsidR="00A0472B" w:rsidRDefault="00A0472B" w:rsidP="00A0472B"/>
    <w:p w14:paraId="06942CEC" w14:textId="594D18B6" w:rsidR="00A0472B" w:rsidRDefault="00A0472B" w:rsidP="00A0472B"/>
    <w:p w14:paraId="7DB9D81A" w14:textId="6E0879A6" w:rsidR="00A0472B" w:rsidRDefault="00A0472B" w:rsidP="00A0472B"/>
    <w:p w14:paraId="562FBF2D" w14:textId="48C18686" w:rsidR="00A0472B" w:rsidRDefault="00A0472B" w:rsidP="00A0472B"/>
    <w:p w14:paraId="4352AEBA" w14:textId="77777777" w:rsidR="00A0472B" w:rsidRPr="00A0472B" w:rsidRDefault="00A0472B" w:rsidP="00A0472B"/>
    <w:p w14:paraId="1E4F1D97" w14:textId="1F9B2B4B" w:rsidR="007F64DA" w:rsidRPr="00045612" w:rsidRDefault="007F64DA" w:rsidP="005615ED">
      <w:pPr>
        <w:pStyle w:val="Paragraphedeliste"/>
        <w:numPr>
          <w:ilvl w:val="0"/>
          <w:numId w:val="7"/>
        </w:numPr>
      </w:pPr>
      <w:r>
        <w:lastRenderedPageBreak/>
        <w:t xml:space="preserve">Le dossier </w:t>
      </w:r>
      <w:r>
        <w:rPr>
          <w:b/>
        </w:rPr>
        <w:t>source/build/MacOS</w:t>
      </w:r>
      <w:r w:rsidRPr="00803026">
        <w:rPr>
          <w:b/>
        </w:rPr>
        <w:t>/Debug</w:t>
      </w:r>
      <w:r>
        <w:t xml:space="preserve"> est créé, il contient la librairie compilée en mode debug. Il en est de même pour la version release dans le dossier </w:t>
      </w:r>
      <w:r>
        <w:rPr>
          <w:b/>
        </w:rPr>
        <w:t>source/build/MacOS /Release</w:t>
      </w:r>
      <w:r w:rsidR="00771DA3">
        <w:rPr>
          <w:b/>
        </w:rPr>
        <w:t>.</w:t>
      </w:r>
    </w:p>
    <w:p w14:paraId="5EB26B6B" w14:textId="77777777" w:rsidR="00045612" w:rsidRDefault="00045612" w:rsidP="00045612">
      <w:pPr>
        <w:keepNext/>
        <w:jc w:val="center"/>
      </w:pPr>
      <w:r>
        <w:rPr>
          <w:noProof/>
          <w:lang w:val="en-US" w:eastAsia="zh-CN"/>
        </w:rPr>
        <w:drawing>
          <wp:inline distT="0" distB="0" distL="0" distR="0" wp14:anchorId="548B824F" wp14:editId="0712FACD">
            <wp:extent cx="4791075" cy="2224428"/>
            <wp:effectExtent l="0" t="0" r="0" b="444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uido.PNG"/>
                    <pic:cNvPicPr/>
                  </pic:nvPicPr>
                  <pic:blipFill>
                    <a:blip r:embed="rId32">
                      <a:extLst>
                        <a:ext uri="{28A0092B-C50C-407E-A947-70E740481C1C}">
                          <a14:useLocalDpi xmlns:a14="http://schemas.microsoft.com/office/drawing/2010/main" val="0"/>
                        </a:ext>
                      </a:extLst>
                    </a:blip>
                    <a:stretch>
                      <a:fillRect/>
                    </a:stretch>
                  </pic:blipFill>
                  <pic:spPr>
                    <a:xfrm>
                      <a:off x="0" y="0"/>
                      <a:ext cx="4814813" cy="2235449"/>
                    </a:xfrm>
                    <a:prstGeom prst="rect">
                      <a:avLst/>
                    </a:prstGeom>
                  </pic:spPr>
                </pic:pic>
              </a:graphicData>
            </a:graphic>
          </wp:inline>
        </w:drawing>
      </w:r>
    </w:p>
    <w:p w14:paraId="1ED8B051" w14:textId="2A859E3E" w:rsidR="00045612" w:rsidRPr="0029511E" w:rsidRDefault="00045612" w:rsidP="00045612">
      <w:pPr>
        <w:pStyle w:val="Lgende"/>
        <w:rPr>
          <w:lang w:val="en-US"/>
        </w:rPr>
      </w:pPr>
      <w:bookmarkStart w:id="15" w:name="_Toc449909843"/>
      <w:r w:rsidRPr="0029511E">
        <w:rPr>
          <w:lang w:val="en-US"/>
        </w:rPr>
        <w:t xml:space="preserve">Figure </w:t>
      </w:r>
      <w:r>
        <w:fldChar w:fldCharType="begin"/>
      </w:r>
      <w:r w:rsidRPr="0029511E">
        <w:rPr>
          <w:lang w:val="en-US"/>
        </w:rPr>
        <w:instrText xml:space="preserve"> SEQ Figure \* ARABIC </w:instrText>
      </w:r>
      <w:r>
        <w:fldChar w:fldCharType="separate"/>
      </w:r>
      <w:r w:rsidR="00731EF1">
        <w:rPr>
          <w:noProof/>
          <w:lang w:val="en-US"/>
        </w:rPr>
        <w:t>6</w:t>
      </w:r>
      <w:r>
        <w:fldChar w:fldCharType="end"/>
      </w:r>
      <w:r w:rsidRPr="0029511E">
        <w:rPr>
          <w:lang w:val="en-US"/>
        </w:rPr>
        <w:t>. GuidoEngine Windows - Librairie compilée - debug</w:t>
      </w:r>
      <w:bookmarkEnd w:id="15"/>
    </w:p>
    <w:p w14:paraId="46FBB1B2" w14:textId="64A39FF4" w:rsidR="00771DA3" w:rsidRPr="00771DA3" w:rsidRDefault="00771DA3" w:rsidP="005615ED">
      <w:pPr>
        <w:pStyle w:val="Paragraphedeliste"/>
        <w:numPr>
          <w:ilvl w:val="0"/>
          <w:numId w:val="7"/>
        </w:numPr>
      </w:pPr>
      <w:r>
        <w:t xml:space="preserve">Copier le fichier </w:t>
      </w:r>
      <w:r>
        <w:rPr>
          <w:b/>
        </w:rPr>
        <w:t xml:space="preserve">GUIDOEngine.framework </w:t>
      </w:r>
      <w:r>
        <w:t xml:space="preserve">du dossier SVN </w:t>
      </w:r>
      <w:r>
        <w:rPr>
          <w:b/>
        </w:rPr>
        <w:t>source/build/MacOS/Debug</w:t>
      </w:r>
      <w:r>
        <w:t xml:space="preserve"> dans le dossier </w:t>
      </w:r>
      <w:r>
        <w:rPr>
          <w:b/>
        </w:rPr>
        <w:t>GuidoEngine/debug</w:t>
      </w:r>
      <w:r>
        <w:t xml:space="preserve"> du dépôt Git. Faire de même avec la version release</w:t>
      </w:r>
    </w:p>
    <w:p w14:paraId="59D52BA5" w14:textId="0FE9A51E" w:rsidR="00771DA3" w:rsidRPr="00CC6C0F" w:rsidRDefault="00771DA3" w:rsidP="005615ED">
      <w:pPr>
        <w:pStyle w:val="Paragraphedeliste"/>
        <w:numPr>
          <w:ilvl w:val="0"/>
          <w:numId w:val="7"/>
        </w:numPr>
      </w:pPr>
      <w:r>
        <w:t xml:space="preserve">Copier le dossier </w:t>
      </w:r>
      <w:r>
        <w:rPr>
          <w:b/>
        </w:rPr>
        <w:t>source/src/engine/include</w:t>
      </w:r>
      <w:r>
        <w:t xml:space="preserve"> dans le dossier </w:t>
      </w:r>
      <w:r>
        <w:rPr>
          <w:b/>
        </w:rPr>
        <w:t>GuidoEngine.</w:t>
      </w:r>
    </w:p>
    <w:p w14:paraId="11702AF2" w14:textId="59BB2670" w:rsidR="00CC6C0F" w:rsidRPr="007F64DA" w:rsidRDefault="00CC6C0F" w:rsidP="00CE4D90">
      <w:r>
        <w:t xml:space="preserve">La librairie GuidoEngine utilise une police spécifique pour la représentation des partitions. Il faut alors installer la police à l’aide du fichier </w:t>
      </w:r>
      <w:r w:rsidRPr="00CE4D90">
        <w:rPr>
          <w:b/>
        </w:rPr>
        <w:t>guido2</w:t>
      </w:r>
      <w:r>
        <w:t xml:space="preserve"> qui se trouve sur le SVN dans le dossier </w:t>
      </w:r>
      <w:r w:rsidRPr="00CE4D90">
        <w:rPr>
          <w:b/>
        </w:rPr>
        <w:t>guidolib/source/src</w:t>
      </w:r>
      <w:r>
        <w:t>.</w:t>
      </w:r>
    </w:p>
    <w:p w14:paraId="6A6ACF5C" w14:textId="63809405" w:rsidR="008532EC" w:rsidRDefault="008532EC" w:rsidP="008532EC">
      <w:pPr>
        <w:pStyle w:val="Titre3"/>
      </w:pPr>
      <w:r>
        <w:t>GuidoQt</w:t>
      </w:r>
    </w:p>
    <w:p w14:paraId="7E76032C" w14:textId="0A48BE14" w:rsidR="00D27ABE" w:rsidRDefault="0029511E" w:rsidP="00D27ABE">
      <w:pPr>
        <w:pStyle w:val="Titre4"/>
      </w:pPr>
      <w:r>
        <w:t>Procédure pour Windows</w:t>
      </w:r>
    </w:p>
    <w:p w14:paraId="23B0A890" w14:textId="07412842" w:rsidR="00D27ABE" w:rsidRPr="00B42CEF" w:rsidRDefault="00D27ABE" w:rsidP="005615ED">
      <w:pPr>
        <w:pStyle w:val="Paragraphedeliste"/>
        <w:numPr>
          <w:ilvl w:val="0"/>
          <w:numId w:val="8"/>
        </w:numPr>
      </w:pPr>
      <w:r>
        <w:t xml:space="preserve">Dans le dossier </w:t>
      </w:r>
      <w:r>
        <w:rPr>
          <w:b/>
        </w:rPr>
        <w:t>source/environnements/Qt/libs/GuidoQt</w:t>
      </w:r>
      <w:r>
        <w:t xml:space="preserve"> du SVN, lancer le fichier </w:t>
      </w:r>
      <w:r>
        <w:rPr>
          <w:b/>
        </w:rPr>
        <w:t>GuidoQt.pro</w:t>
      </w:r>
    </w:p>
    <w:p w14:paraId="3F130859" w14:textId="77777777" w:rsidR="00B42CEF" w:rsidRDefault="00B42CEF" w:rsidP="00B42CEF">
      <w:pPr>
        <w:keepNext/>
        <w:jc w:val="center"/>
      </w:pPr>
      <w:r>
        <w:rPr>
          <w:noProof/>
          <w:lang w:val="en-US" w:eastAsia="zh-CN"/>
        </w:rPr>
        <w:drawing>
          <wp:inline distT="0" distB="0" distL="0" distR="0" wp14:anchorId="5850A13A" wp14:editId="28460AFC">
            <wp:extent cx="4430922" cy="2695575"/>
            <wp:effectExtent l="0" t="0" r="825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doqt.PNG"/>
                    <pic:cNvPicPr/>
                  </pic:nvPicPr>
                  <pic:blipFill>
                    <a:blip r:embed="rId33">
                      <a:extLst>
                        <a:ext uri="{28A0092B-C50C-407E-A947-70E740481C1C}">
                          <a14:useLocalDpi xmlns:a14="http://schemas.microsoft.com/office/drawing/2010/main" val="0"/>
                        </a:ext>
                      </a:extLst>
                    </a:blip>
                    <a:stretch>
                      <a:fillRect/>
                    </a:stretch>
                  </pic:blipFill>
                  <pic:spPr>
                    <a:xfrm>
                      <a:off x="0" y="0"/>
                      <a:ext cx="4441316" cy="2701898"/>
                    </a:xfrm>
                    <a:prstGeom prst="rect">
                      <a:avLst/>
                    </a:prstGeom>
                  </pic:spPr>
                </pic:pic>
              </a:graphicData>
            </a:graphic>
          </wp:inline>
        </w:drawing>
      </w:r>
    </w:p>
    <w:p w14:paraId="69B21915" w14:textId="6AE0118E" w:rsidR="00B42CEF" w:rsidRPr="00B24283" w:rsidRDefault="00B42CEF" w:rsidP="00B42CEF">
      <w:pPr>
        <w:pStyle w:val="Lgende"/>
      </w:pPr>
      <w:bookmarkStart w:id="16" w:name="_Toc449909844"/>
      <w:r>
        <w:t xml:space="preserve">Figure </w:t>
      </w:r>
      <w:r w:rsidR="00147D81">
        <w:fldChar w:fldCharType="begin"/>
      </w:r>
      <w:r w:rsidR="00147D81">
        <w:instrText xml:space="preserve"> SEQ Figure \* ARABIC </w:instrText>
      </w:r>
      <w:r w:rsidR="00147D81">
        <w:fldChar w:fldCharType="separate"/>
      </w:r>
      <w:r w:rsidR="00731EF1">
        <w:rPr>
          <w:noProof/>
        </w:rPr>
        <w:t>7</w:t>
      </w:r>
      <w:r w:rsidR="00147D81">
        <w:rPr>
          <w:noProof/>
        </w:rPr>
        <w:fldChar w:fldCharType="end"/>
      </w:r>
      <w:r>
        <w:t>. GuidoQt - Projet Qt</w:t>
      </w:r>
      <w:bookmarkEnd w:id="16"/>
    </w:p>
    <w:p w14:paraId="0072D829" w14:textId="6C3D250C" w:rsidR="00F923D6" w:rsidRDefault="00B24283" w:rsidP="005615ED">
      <w:pPr>
        <w:pStyle w:val="Paragraphedeliste"/>
        <w:numPr>
          <w:ilvl w:val="0"/>
          <w:numId w:val="8"/>
        </w:numPr>
      </w:pPr>
      <w:r>
        <w:lastRenderedPageBreak/>
        <w:t xml:space="preserve">Exécuter le programme. Un message d’erreur indique qu’il n’est pas possible de compiler le programme néanmoins un dossier a été créé. Celui-ci se trouve normalement dans </w:t>
      </w:r>
      <w:r w:rsidRPr="00B24283">
        <w:rPr>
          <w:b/>
        </w:rPr>
        <w:t>source/environments/Qt/libs</w:t>
      </w:r>
      <w:r>
        <w:t xml:space="preserve"> et son nom commence par </w:t>
      </w:r>
      <w:r w:rsidRPr="00B24283">
        <w:rPr>
          <w:b/>
        </w:rPr>
        <w:t>build-GuidoQT-</w:t>
      </w:r>
      <w:r>
        <w:t>.</w:t>
      </w:r>
    </w:p>
    <w:p w14:paraId="35528194" w14:textId="77777777" w:rsidR="00F923D6" w:rsidRDefault="00F923D6" w:rsidP="00F923D6">
      <w:pPr>
        <w:keepNext/>
      </w:pPr>
      <w:r>
        <w:rPr>
          <w:noProof/>
          <w:lang w:val="en-US" w:eastAsia="zh-CN"/>
        </w:rPr>
        <w:drawing>
          <wp:inline distT="0" distB="0" distL="0" distR="0" wp14:anchorId="5826922D" wp14:editId="4EE591A8">
            <wp:extent cx="5760720" cy="1443990"/>
            <wp:effectExtent l="0" t="0" r="0" b="381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ilefailwindows.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443990"/>
                    </a:xfrm>
                    <a:prstGeom prst="rect">
                      <a:avLst/>
                    </a:prstGeom>
                  </pic:spPr>
                </pic:pic>
              </a:graphicData>
            </a:graphic>
          </wp:inline>
        </w:drawing>
      </w:r>
    </w:p>
    <w:p w14:paraId="00C326CA" w14:textId="5E7FF93F" w:rsidR="00F923D6" w:rsidRDefault="00F923D6" w:rsidP="00F923D6">
      <w:pPr>
        <w:pStyle w:val="Lgende"/>
      </w:pPr>
      <w:bookmarkStart w:id="17" w:name="_Toc449909845"/>
      <w:r>
        <w:t xml:space="preserve">Figure </w:t>
      </w:r>
      <w:r w:rsidR="00147D81">
        <w:fldChar w:fldCharType="begin"/>
      </w:r>
      <w:r w:rsidR="00147D81">
        <w:instrText xml:space="preserve"> SEQ Figure \* ARABIC </w:instrText>
      </w:r>
      <w:r w:rsidR="00147D81">
        <w:fldChar w:fldCharType="separate"/>
      </w:r>
      <w:r w:rsidR="00731EF1">
        <w:rPr>
          <w:noProof/>
        </w:rPr>
        <w:t>8</w:t>
      </w:r>
      <w:r w:rsidR="00147D81">
        <w:rPr>
          <w:noProof/>
        </w:rPr>
        <w:fldChar w:fldCharType="end"/>
      </w:r>
      <w:r>
        <w:t>. Génération GuidoQt - Windows</w:t>
      </w:r>
      <w:bookmarkEnd w:id="17"/>
    </w:p>
    <w:p w14:paraId="0337B273" w14:textId="63B10055" w:rsidR="000D31DB" w:rsidRDefault="00B24283" w:rsidP="005615ED">
      <w:pPr>
        <w:pStyle w:val="Paragraphedeliste"/>
        <w:numPr>
          <w:ilvl w:val="0"/>
          <w:numId w:val="8"/>
        </w:numPr>
      </w:pPr>
      <w:r>
        <w:t>Aller dans le dossier cité précédemment et exécuter le projet Visual Studio</w:t>
      </w:r>
      <w:r w:rsidR="000D31DB">
        <w:t>.</w:t>
      </w:r>
    </w:p>
    <w:p w14:paraId="295B522C" w14:textId="77777777" w:rsidR="00F923D6" w:rsidRDefault="00F923D6" w:rsidP="00F923D6">
      <w:pPr>
        <w:keepNext/>
        <w:jc w:val="center"/>
      </w:pPr>
      <w:r>
        <w:rPr>
          <w:noProof/>
          <w:lang w:val="en-US" w:eastAsia="zh-CN"/>
        </w:rPr>
        <w:drawing>
          <wp:inline distT="0" distB="0" distL="0" distR="0" wp14:anchorId="787866C8" wp14:editId="3E0C09DB">
            <wp:extent cx="4524375" cy="2742453"/>
            <wp:effectExtent l="0" t="0" r="0" b="127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doqtvc++.PNG"/>
                    <pic:cNvPicPr/>
                  </pic:nvPicPr>
                  <pic:blipFill>
                    <a:blip r:embed="rId35">
                      <a:extLst>
                        <a:ext uri="{28A0092B-C50C-407E-A947-70E740481C1C}">
                          <a14:useLocalDpi xmlns:a14="http://schemas.microsoft.com/office/drawing/2010/main" val="0"/>
                        </a:ext>
                      </a:extLst>
                    </a:blip>
                    <a:stretch>
                      <a:fillRect/>
                    </a:stretch>
                  </pic:blipFill>
                  <pic:spPr>
                    <a:xfrm>
                      <a:off x="0" y="0"/>
                      <a:ext cx="4538528" cy="2751032"/>
                    </a:xfrm>
                    <a:prstGeom prst="rect">
                      <a:avLst/>
                    </a:prstGeom>
                  </pic:spPr>
                </pic:pic>
              </a:graphicData>
            </a:graphic>
          </wp:inline>
        </w:drawing>
      </w:r>
    </w:p>
    <w:p w14:paraId="1866A6D5" w14:textId="2D6DCAA5" w:rsidR="00F923D6" w:rsidRDefault="00F923D6" w:rsidP="00F923D6">
      <w:pPr>
        <w:pStyle w:val="Lgende"/>
      </w:pPr>
      <w:bookmarkStart w:id="18" w:name="_Toc449909846"/>
      <w:r>
        <w:t xml:space="preserve">Figure </w:t>
      </w:r>
      <w:r w:rsidR="00147D81">
        <w:fldChar w:fldCharType="begin"/>
      </w:r>
      <w:r w:rsidR="00147D81">
        <w:instrText xml:space="preserve"> SEQ Figure \* ARABIC </w:instrText>
      </w:r>
      <w:r w:rsidR="00147D81">
        <w:fldChar w:fldCharType="separate"/>
      </w:r>
      <w:r w:rsidR="00731EF1">
        <w:rPr>
          <w:noProof/>
        </w:rPr>
        <w:t>9</w:t>
      </w:r>
      <w:r w:rsidR="00147D81">
        <w:rPr>
          <w:noProof/>
        </w:rPr>
        <w:fldChar w:fldCharType="end"/>
      </w:r>
      <w:r>
        <w:t>. GuidoQt - Projet Visual Studio</w:t>
      </w:r>
      <w:bookmarkEnd w:id="18"/>
    </w:p>
    <w:p w14:paraId="052B79BF" w14:textId="665B7777" w:rsidR="00BD4B56" w:rsidRDefault="00BD4B56" w:rsidP="00BD4B56"/>
    <w:p w14:paraId="5E02F382" w14:textId="1BB3E653" w:rsidR="00BD4B56" w:rsidRDefault="00BD4B56" w:rsidP="00BD4B56"/>
    <w:p w14:paraId="5F97B0BA" w14:textId="65E7B316" w:rsidR="00BD4B56" w:rsidRDefault="00BD4B56" w:rsidP="00BD4B56"/>
    <w:p w14:paraId="04CE347A" w14:textId="199E969F" w:rsidR="00BD4B56" w:rsidRDefault="00BD4B56" w:rsidP="00BD4B56"/>
    <w:p w14:paraId="74050084" w14:textId="6C01DCE1" w:rsidR="00BD4B56" w:rsidRDefault="00BD4B56" w:rsidP="00BD4B56"/>
    <w:p w14:paraId="1E83A31E" w14:textId="7EEF80DB" w:rsidR="00BD4B56" w:rsidRDefault="00BD4B56" w:rsidP="00BD4B56"/>
    <w:p w14:paraId="452F50C9" w14:textId="1D8B7A58" w:rsidR="00BD4B56" w:rsidRDefault="00BD4B56" w:rsidP="00BD4B56"/>
    <w:p w14:paraId="0AE14110" w14:textId="77777777" w:rsidR="00BD4B56" w:rsidRPr="00BD4B56" w:rsidRDefault="00BD4B56" w:rsidP="00BD4B56"/>
    <w:p w14:paraId="63B089B6" w14:textId="250D859B" w:rsidR="00DA5F79" w:rsidRDefault="000D31DB" w:rsidP="005615ED">
      <w:pPr>
        <w:pStyle w:val="Paragraphedeliste"/>
        <w:numPr>
          <w:ilvl w:val="0"/>
          <w:numId w:val="8"/>
        </w:numPr>
      </w:pPr>
      <w:r>
        <w:lastRenderedPageBreak/>
        <w:t>G</w:t>
      </w:r>
      <w:r w:rsidR="00F923D6">
        <w:t xml:space="preserve">énérer le projet en </w:t>
      </w:r>
      <w:r w:rsidR="00075A23">
        <w:t>mode debug.</w:t>
      </w:r>
    </w:p>
    <w:p w14:paraId="61396EAF" w14:textId="77777777" w:rsidR="00075A23" w:rsidRDefault="00075A23" w:rsidP="00075A23">
      <w:pPr>
        <w:keepNext/>
        <w:jc w:val="center"/>
      </w:pPr>
      <w:r>
        <w:rPr>
          <w:noProof/>
          <w:lang w:val="en-US" w:eastAsia="zh-CN"/>
        </w:rPr>
        <w:drawing>
          <wp:inline distT="0" distB="0" distL="0" distR="0" wp14:anchorId="441379B5" wp14:editId="3A30FBDB">
            <wp:extent cx="5486400" cy="300990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doqtvisual.PNG"/>
                    <pic:cNvPicPr/>
                  </pic:nvPicPr>
                  <pic:blipFill>
                    <a:blip r:embed="rId36">
                      <a:extLst>
                        <a:ext uri="{28A0092B-C50C-407E-A947-70E740481C1C}">
                          <a14:useLocalDpi xmlns:a14="http://schemas.microsoft.com/office/drawing/2010/main" val="0"/>
                        </a:ext>
                      </a:extLst>
                    </a:blip>
                    <a:stretch>
                      <a:fillRect/>
                    </a:stretch>
                  </pic:blipFill>
                  <pic:spPr>
                    <a:xfrm>
                      <a:off x="0" y="0"/>
                      <a:ext cx="5493484" cy="3013786"/>
                    </a:xfrm>
                    <a:prstGeom prst="rect">
                      <a:avLst/>
                    </a:prstGeom>
                  </pic:spPr>
                </pic:pic>
              </a:graphicData>
            </a:graphic>
          </wp:inline>
        </w:drawing>
      </w:r>
    </w:p>
    <w:p w14:paraId="12CB4AC7" w14:textId="29AC0A89" w:rsidR="00075A23" w:rsidRDefault="00075A23" w:rsidP="00075A23">
      <w:pPr>
        <w:pStyle w:val="Lgende"/>
      </w:pPr>
      <w:bookmarkStart w:id="19" w:name="_Toc449909847"/>
      <w:r>
        <w:t xml:space="preserve">Figure </w:t>
      </w:r>
      <w:r w:rsidR="00147D81">
        <w:fldChar w:fldCharType="begin"/>
      </w:r>
      <w:r w:rsidR="00147D81">
        <w:instrText xml:space="preserve"> SEQ Figure \* ARABIC </w:instrText>
      </w:r>
      <w:r w:rsidR="00147D81">
        <w:fldChar w:fldCharType="separate"/>
      </w:r>
      <w:r w:rsidR="00731EF1">
        <w:rPr>
          <w:noProof/>
        </w:rPr>
        <w:t>10</w:t>
      </w:r>
      <w:r w:rsidR="00147D81">
        <w:rPr>
          <w:noProof/>
        </w:rPr>
        <w:fldChar w:fldCharType="end"/>
      </w:r>
      <w:r>
        <w:t>. Génération GuidoQt - Visual Studio</w:t>
      </w:r>
      <w:bookmarkEnd w:id="19"/>
    </w:p>
    <w:p w14:paraId="72BC6308" w14:textId="6A8300FB" w:rsidR="00DA5F79" w:rsidRDefault="00DA5F79" w:rsidP="005615ED">
      <w:pPr>
        <w:pStyle w:val="Paragraphedeliste"/>
        <w:numPr>
          <w:ilvl w:val="0"/>
          <w:numId w:val="8"/>
        </w:numPr>
      </w:pPr>
      <w:r>
        <w:t xml:space="preserve">Copier dans le fichier </w:t>
      </w:r>
      <w:r>
        <w:rPr>
          <w:b/>
        </w:rPr>
        <w:t>source/environnements/Qt/libs/GuidoQt.lib</w:t>
      </w:r>
      <w:r>
        <w:t xml:space="preserve"> dans le dossier </w:t>
      </w:r>
      <w:r>
        <w:rPr>
          <w:b/>
        </w:rPr>
        <w:t>GuidQt/debug</w:t>
      </w:r>
      <w:r>
        <w:t xml:space="preserve"> du dépôt Git.</w:t>
      </w:r>
    </w:p>
    <w:p w14:paraId="3EC97ED1" w14:textId="5019E300" w:rsidR="00DA5F79" w:rsidRDefault="00DA5F79" w:rsidP="005615ED">
      <w:pPr>
        <w:pStyle w:val="Paragraphedeliste"/>
        <w:numPr>
          <w:ilvl w:val="0"/>
          <w:numId w:val="8"/>
        </w:numPr>
      </w:pPr>
      <w:r>
        <w:t>Répéter l’étape 4, mais cette fois en mode release.</w:t>
      </w:r>
    </w:p>
    <w:p w14:paraId="0C2651BE" w14:textId="43FA5084" w:rsidR="00DA5F79" w:rsidRPr="000B7AA1" w:rsidRDefault="00DA5F79" w:rsidP="005615ED">
      <w:pPr>
        <w:pStyle w:val="Paragraphedeliste"/>
        <w:numPr>
          <w:ilvl w:val="0"/>
          <w:numId w:val="8"/>
        </w:numPr>
      </w:pPr>
      <w:r>
        <w:t xml:space="preserve">Copier dans le fichier </w:t>
      </w:r>
      <w:r>
        <w:rPr>
          <w:b/>
        </w:rPr>
        <w:t>source/environnements/Qt/libs/GuidoQt.lib</w:t>
      </w:r>
      <w:r>
        <w:t xml:space="preserve"> dans le dossier </w:t>
      </w:r>
      <w:r>
        <w:rPr>
          <w:b/>
        </w:rPr>
        <w:t>GuidQt/release</w:t>
      </w:r>
      <w:r>
        <w:t xml:space="preserve"> du dépôt Git. </w:t>
      </w:r>
      <w:r w:rsidRPr="00563C51">
        <w:rPr>
          <w:b/>
          <w:color w:val="FF0000"/>
        </w:rPr>
        <w:t>La librairie GuidoQt compile et génère le fichier .lib au même endroit peu importe le mode de compilation choisi.</w:t>
      </w:r>
    </w:p>
    <w:p w14:paraId="74EFBD07" w14:textId="2A361B6D" w:rsidR="000B7AA1" w:rsidRPr="00D27ABE" w:rsidRDefault="000B7AA1" w:rsidP="005615ED">
      <w:pPr>
        <w:pStyle w:val="Paragraphedeliste"/>
        <w:numPr>
          <w:ilvl w:val="0"/>
          <w:numId w:val="8"/>
        </w:numPr>
      </w:pPr>
      <w:r>
        <w:t xml:space="preserve">Copier le dossier </w:t>
      </w:r>
      <w:r>
        <w:rPr>
          <w:b/>
        </w:rPr>
        <w:t>source/environnements/Qt/libs/GuidoQt/include</w:t>
      </w:r>
      <w:r>
        <w:t xml:space="preserve"> dans le dossier </w:t>
      </w:r>
      <w:r>
        <w:rPr>
          <w:b/>
        </w:rPr>
        <w:t>GuidoQt</w:t>
      </w:r>
      <w:r>
        <w:t xml:space="preserve"> du dépôt Git.</w:t>
      </w:r>
    </w:p>
    <w:p w14:paraId="296F3108" w14:textId="3A53D8E5" w:rsidR="00C81819" w:rsidRDefault="00C81819" w:rsidP="00C81819">
      <w:pPr>
        <w:pStyle w:val="Titre4"/>
      </w:pPr>
      <w:r>
        <w:t>Procédure pour Mac OS</w:t>
      </w:r>
    </w:p>
    <w:p w14:paraId="72162F99" w14:textId="18E558BF" w:rsidR="00893D83" w:rsidRPr="00075A23" w:rsidRDefault="00893D83" w:rsidP="005615ED">
      <w:pPr>
        <w:pStyle w:val="Paragraphedeliste"/>
        <w:numPr>
          <w:ilvl w:val="0"/>
          <w:numId w:val="9"/>
        </w:numPr>
      </w:pPr>
      <w:r>
        <w:t xml:space="preserve">Dans le dossier </w:t>
      </w:r>
      <w:r>
        <w:rPr>
          <w:b/>
        </w:rPr>
        <w:t>source/environnements/Qt/libs/GuidoQt</w:t>
      </w:r>
      <w:r>
        <w:t xml:space="preserve"> du SVN, lancer le fichier </w:t>
      </w:r>
      <w:r>
        <w:rPr>
          <w:b/>
        </w:rPr>
        <w:t>GuidoQt.pro</w:t>
      </w:r>
    </w:p>
    <w:p w14:paraId="7EC8EE6D" w14:textId="77777777" w:rsidR="00075A23" w:rsidRDefault="00075A23" w:rsidP="00075A23">
      <w:pPr>
        <w:keepNext/>
        <w:jc w:val="center"/>
      </w:pPr>
      <w:r>
        <w:rPr>
          <w:noProof/>
          <w:lang w:val="en-US" w:eastAsia="zh-CN"/>
        </w:rPr>
        <w:drawing>
          <wp:inline distT="0" distB="0" distL="0" distR="0" wp14:anchorId="755D1E1F" wp14:editId="10597836">
            <wp:extent cx="4860328" cy="2066925"/>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doqtmac.PNG"/>
                    <pic:cNvPicPr/>
                  </pic:nvPicPr>
                  <pic:blipFill>
                    <a:blip r:embed="rId37">
                      <a:extLst>
                        <a:ext uri="{28A0092B-C50C-407E-A947-70E740481C1C}">
                          <a14:useLocalDpi xmlns:a14="http://schemas.microsoft.com/office/drawing/2010/main" val="0"/>
                        </a:ext>
                      </a:extLst>
                    </a:blip>
                    <a:stretch>
                      <a:fillRect/>
                    </a:stretch>
                  </pic:blipFill>
                  <pic:spPr>
                    <a:xfrm>
                      <a:off x="0" y="0"/>
                      <a:ext cx="4869441" cy="2070800"/>
                    </a:xfrm>
                    <a:prstGeom prst="rect">
                      <a:avLst/>
                    </a:prstGeom>
                  </pic:spPr>
                </pic:pic>
              </a:graphicData>
            </a:graphic>
          </wp:inline>
        </w:drawing>
      </w:r>
    </w:p>
    <w:p w14:paraId="318A5A73" w14:textId="252C35D3" w:rsidR="00075A23" w:rsidRPr="00B24283" w:rsidRDefault="00075A23" w:rsidP="00075A23">
      <w:pPr>
        <w:pStyle w:val="Lgende"/>
      </w:pPr>
      <w:bookmarkStart w:id="20" w:name="_Toc449909848"/>
      <w:r>
        <w:t xml:space="preserve">Figure </w:t>
      </w:r>
      <w:r w:rsidR="00147D81">
        <w:fldChar w:fldCharType="begin"/>
      </w:r>
      <w:r w:rsidR="00147D81">
        <w:instrText xml:space="preserve"> SEQ Figure \* ARABIC </w:instrText>
      </w:r>
      <w:r w:rsidR="00147D81">
        <w:fldChar w:fldCharType="separate"/>
      </w:r>
      <w:r w:rsidR="00731EF1">
        <w:rPr>
          <w:noProof/>
        </w:rPr>
        <w:t>11</w:t>
      </w:r>
      <w:r w:rsidR="00147D81">
        <w:rPr>
          <w:noProof/>
        </w:rPr>
        <w:fldChar w:fldCharType="end"/>
      </w:r>
      <w:r>
        <w:t xml:space="preserve">. GuidoQt – </w:t>
      </w:r>
      <w:r w:rsidR="00FB59B6">
        <w:t>Projet Qt</w:t>
      </w:r>
      <w:bookmarkEnd w:id="20"/>
    </w:p>
    <w:p w14:paraId="582CE6DC" w14:textId="3EB52261" w:rsidR="00893D83" w:rsidRDefault="00893D83" w:rsidP="005615ED">
      <w:pPr>
        <w:pStyle w:val="Paragraphedeliste"/>
        <w:numPr>
          <w:ilvl w:val="0"/>
          <w:numId w:val="9"/>
        </w:numPr>
      </w:pPr>
      <w:r>
        <w:lastRenderedPageBreak/>
        <w:t>Exécuter le programme. Une fenêtre s’ouvre indiquant qu’aucun chemin vers l’exécutable n’a été trouvé. C’est normal vous n’avez juste qu’à fermer cette fenêtre et Qt.</w:t>
      </w:r>
    </w:p>
    <w:p w14:paraId="4987D2BB" w14:textId="77777777" w:rsidR="003C6416" w:rsidRDefault="003C6416" w:rsidP="003C6416">
      <w:pPr>
        <w:keepNext/>
        <w:jc w:val="center"/>
      </w:pPr>
      <w:r>
        <w:rPr>
          <w:noProof/>
          <w:lang w:val="en-US" w:eastAsia="zh-CN"/>
        </w:rPr>
        <w:drawing>
          <wp:inline distT="0" distB="0" distL="0" distR="0" wp14:anchorId="17DA944C" wp14:editId="5B1D2D68">
            <wp:extent cx="5760720" cy="109283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domacnocomp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092835"/>
                    </a:xfrm>
                    <a:prstGeom prst="rect">
                      <a:avLst/>
                    </a:prstGeom>
                  </pic:spPr>
                </pic:pic>
              </a:graphicData>
            </a:graphic>
          </wp:inline>
        </w:drawing>
      </w:r>
    </w:p>
    <w:p w14:paraId="45F4B0F0" w14:textId="17366D01" w:rsidR="003C6416" w:rsidRDefault="003C6416" w:rsidP="003C6416">
      <w:pPr>
        <w:pStyle w:val="Lgende"/>
      </w:pPr>
      <w:bookmarkStart w:id="21" w:name="_Toc449909849"/>
      <w:r>
        <w:t xml:space="preserve">Figure </w:t>
      </w:r>
      <w:r w:rsidR="00147D81">
        <w:fldChar w:fldCharType="begin"/>
      </w:r>
      <w:r w:rsidR="00147D81">
        <w:instrText xml:space="preserve"> SEQ Figure \* ARABIC </w:instrText>
      </w:r>
      <w:r w:rsidR="00147D81">
        <w:fldChar w:fldCharType="separate"/>
      </w:r>
      <w:r w:rsidR="00731EF1">
        <w:rPr>
          <w:noProof/>
        </w:rPr>
        <w:t>12</w:t>
      </w:r>
      <w:r w:rsidR="00147D81">
        <w:rPr>
          <w:noProof/>
        </w:rPr>
        <w:fldChar w:fldCharType="end"/>
      </w:r>
      <w:r>
        <w:t>. Génération GuidoQt - Qt MacOS</w:t>
      </w:r>
      <w:bookmarkEnd w:id="21"/>
    </w:p>
    <w:p w14:paraId="4DA15D83" w14:textId="624AB689" w:rsidR="00893D83" w:rsidRDefault="00893D83" w:rsidP="005615ED">
      <w:pPr>
        <w:pStyle w:val="Paragraphedeliste"/>
        <w:numPr>
          <w:ilvl w:val="0"/>
          <w:numId w:val="9"/>
        </w:numPr>
      </w:pPr>
      <w:r>
        <w:t xml:space="preserve">Dans </w:t>
      </w:r>
      <w:r w:rsidRPr="00893D83">
        <w:rPr>
          <w:b/>
        </w:rPr>
        <w:t>source/environments/Qt/libs</w:t>
      </w:r>
      <w:r>
        <w:t xml:space="preserve"> se trouve un nouveau fichier : </w:t>
      </w:r>
      <w:r w:rsidRPr="00893D83">
        <w:rPr>
          <w:b/>
        </w:rPr>
        <w:t>libGuidoQt.a</w:t>
      </w:r>
      <w:r>
        <w:t>, qui correspond à la librairie compilée.</w:t>
      </w:r>
    </w:p>
    <w:p w14:paraId="428D5164" w14:textId="7BB3378C" w:rsidR="00893D83" w:rsidRDefault="00893D83" w:rsidP="005615ED">
      <w:pPr>
        <w:pStyle w:val="Paragraphedeliste"/>
        <w:numPr>
          <w:ilvl w:val="0"/>
          <w:numId w:val="9"/>
        </w:numPr>
      </w:pPr>
      <w:r>
        <w:t xml:space="preserve">Copier le dossier </w:t>
      </w:r>
      <w:r>
        <w:rPr>
          <w:b/>
        </w:rPr>
        <w:t>GuidoQt.a</w:t>
      </w:r>
      <w:r>
        <w:t xml:space="preserve"> dans le dossier </w:t>
      </w:r>
      <w:r>
        <w:rPr>
          <w:b/>
        </w:rPr>
        <w:t>GuidoQt/debug</w:t>
      </w:r>
      <w:r>
        <w:t xml:space="preserve"> du dépôt Git.</w:t>
      </w:r>
    </w:p>
    <w:p w14:paraId="42784B42" w14:textId="77777777" w:rsidR="00893D83" w:rsidRDefault="00893D83" w:rsidP="005615ED">
      <w:pPr>
        <w:pStyle w:val="Paragraphedeliste"/>
        <w:numPr>
          <w:ilvl w:val="0"/>
          <w:numId w:val="9"/>
        </w:numPr>
      </w:pPr>
      <w:r>
        <w:t xml:space="preserve">Copier dans le fichier </w:t>
      </w:r>
      <w:r>
        <w:rPr>
          <w:b/>
        </w:rPr>
        <w:t>source/environnements/Qt/libs/GuidoQt.lib</w:t>
      </w:r>
      <w:r>
        <w:t xml:space="preserve"> dans le dossier </w:t>
      </w:r>
      <w:r>
        <w:rPr>
          <w:b/>
        </w:rPr>
        <w:t>GuidQt/debug</w:t>
      </w:r>
      <w:r>
        <w:t xml:space="preserve"> du dépôt Git.</w:t>
      </w:r>
    </w:p>
    <w:p w14:paraId="1BEC0C54" w14:textId="7815DE8C" w:rsidR="00893D83" w:rsidRDefault="00893D83" w:rsidP="005615ED">
      <w:pPr>
        <w:pStyle w:val="Paragraphedeliste"/>
        <w:numPr>
          <w:ilvl w:val="0"/>
          <w:numId w:val="9"/>
        </w:numPr>
      </w:pPr>
      <w:r>
        <w:t>Répéter l’</w:t>
      </w:r>
      <w:r w:rsidR="00CB17CA">
        <w:t>étape 2,</w:t>
      </w:r>
      <w:r>
        <w:t xml:space="preserve"> mais cette fois en mode release.</w:t>
      </w:r>
    </w:p>
    <w:p w14:paraId="7A0799CA" w14:textId="472846C4" w:rsidR="00CB17CA" w:rsidRDefault="00CB17CA" w:rsidP="005615ED">
      <w:pPr>
        <w:pStyle w:val="Paragraphedeliste"/>
        <w:numPr>
          <w:ilvl w:val="0"/>
          <w:numId w:val="9"/>
        </w:numPr>
      </w:pPr>
      <w:r>
        <w:t xml:space="preserve">Copier le dossier </w:t>
      </w:r>
      <w:r>
        <w:rPr>
          <w:b/>
        </w:rPr>
        <w:t>GuidoQt.a</w:t>
      </w:r>
      <w:r>
        <w:t xml:space="preserve"> dans le dossier </w:t>
      </w:r>
      <w:r>
        <w:rPr>
          <w:b/>
        </w:rPr>
        <w:t>GuidoQt/release</w:t>
      </w:r>
      <w:r>
        <w:t xml:space="preserve"> du dépôt Git.</w:t>
      </w:r>
    </w:p>
    <w:p w14:paraId="3DB49A57" w14:textId="49A1B4D4" w:rsidR="00783E6C" w:rsidRPr="00783E6C" w:rsidRDefault="00893D83" w:rsidP="00893D83">
      <w:r>
        <w:t xml:space="preserve">Copier dans le fichier </w:t>
      </w:r>
      <w:r>
        <w:rPr>
          <w:b/>
        </w:rPr>
        <w:t>source/environnements/Qt/libs/GuidoQt.lib</w:t>
      </w:r>
      <w:r>
        <w:t xml:space="preserve"> dans le dossier </w:t>
      </w:r>
      <w:r>
        <w:rPr>
          <w:b/>
        </w:rPr>
        <w:t>GuidQt/release</w:t>
      </w:r>
      <w:r>
        <w:t xml:space="preserve"> du dépôt Git. </w:t>
      </w:r>
      <w:r w:rsidRPr="00563C51">
        <w:rPr>
          <w:b/>
          <w:color w:val="FF0000"/>
        </w:rPr>
        <w:t>La librairie GuidoQt compile et génère le fichier .lib au même endroit peu importe le mode de compilation choisi.</w:t>
      </w:r>
    </w:p>
    <w:p w14:paraId="38D32B92" w14:textId="1EB5AF60" w:rsidR="00E41E74" w:rsidRPr="00E41E74" w:rsidRDefault="008532EC" w:rsidP="00E41E74">
      <w:pPr>
        <w:pStyle w:val="Titre3"/>
      </w:pPr>
      <w:r>
        <w:t>Midisharelight</w:t>
      </w:r>
    </w:p>
    <w:p w14:paraId="50EDA441" w14:textId="031DBE0D" w:rsidR="00F9359C" w:rsidRPr="00F9359C" w:rsidRDefault="00F9359C" w:rsidP="00F9359C">
      <w:pPr>
        <w:pStyle w:val="Titre4"/>
      </w:pPr>
      <w:r>
        <w:t>Procédure pour Windows</w:t>
      </w:r>
    </w:p>
    <w:p w14:paraId="14B9346F" w14:textId="0D0B1527" w:rsidR="00D42AC8" w:rsidRDefault="00D42AC8" w:rsidP="005615ED">
      <w:pPr>
        <w:pStyle w:val="Paragraphedeliste"/>
        <w:numPr>
          <w:ilvl w:val="0"/>
          <w:numId w:val="10"/>
        </w:numPr>
      </w:pPr>
      <w:r>
        <w:t xml:space="preserve">Copier le fichier </w:t>
      </w:r>
      <w:r w:rsidR="00F9359C">
        <w:rPr>
          <w:b/>
        </w:rPr>
        <w:t>source/src/midisharelight/win64/</w:t>
      </w:r>
      <w:r>
        <w:rPr>
          <w:b/>
        </w:rPr>
        <w:t>midisharelight.lib</w:t>
      </w:r>
      <w:r>
        <w:t xml:space="preserve"> dans les dossiers </w:t>
      </w:r>
      <w:r>
        <w:rPr>
          <w:b/>
        </w:rPr>
        <w:t xml:space="preserve">Midisharelight/debug </w:t>
      </w:r>
      <w:r>
        <w:t xml:space="preserve">et </w:t>
      </w:r>
      <w:r>
        <w:rPr>
          <w:b/>
        </w:rPr>
        <w:t xml:space="preserve">Midisharelight/release </w:t>
      </w:r>
      <w:r>
        <w:t>du dépôt Git.</w:t>
      </w:r>
    </w:p>
    <w:p w14:paraId="490973C6" w14:textId="2175F34C" w:rsidR="006F1B51" w:rsidRDefault="006F1B51" w:rsidP="005615ED">
      <w:pPr>
        <w:pStyle w:val="Paragraphedeliste"/>
        <w:numPr>
          <w:ilvl w:val="0"/>
          <w:numId w:val="10"/>
        </w:numPr>
      </w:pPr>
      <w:r>
        <w:t>Copier le</w:t>
      </w:r>
      <w:r w:rsidR="00F9359C">
        <w:t>s fichiers</w:t>
      </w:r>
      <w:r>
        <w:t xml:space="preserve"> </w:t>
      </w:r>
      <w:r w:rsidR="00F9359C">
        <w:rPr>
          <w:b/>
        </w:rPr>
        <w:t xml:space="preserve">midifile.h </w:t>
      </w:r>
      <w:r w:rsidR="00F9359C">
        <w:t xml:space="preserve">et </w:t>
      </w:r>
      <w:r w:rsidR="00F9359C">
        <w:rPr>
          <w:b/>
        </w:rPr>
        <w:t xml:space="preserve">MidiShareLight.h </w:t>
      </w:r>
      <w:r w:rsidR="00F9359C">
        <w:t xml:space="preserve">du dossier </w:t>
      </w:r>
      <w:r w:rsidR="00F9359C">
        <w:rPr>
          <w:b/>
        </w:rPr>
        <w:t xml:space="preserve">source/src/midisharelight </w:t>
      </w:r>
      <w:r w:rsidR="00F9359C">
        <w:t>du SVN</w:t>
      </w:r>
      <w:r>
        <w:rPr>
          <w:b/>
        </w:rPr>
        <w:t xml:space="preserve"> </w:t>
      </w:r>
      <w:r>
        <w:t xml:space="preserve">dans le dossier </w:t>
      </w:r>
      <w:r>
        <w:rPr>
          <w:b/>
        </w:rPr>
        <w:t>Midisharelight</w:t>
      </w:r>
      <w:r w:rsidR="00F9359C">
        <w:rPr>
          <w:b/>
        </w:rPr>
        <w:t>/include</w:t>
      </w:r>
      <w:r>
        <w:t xml:space="preserve"> du dépôt Git.</w:t>
      </w:r>
    </w:p>
    <w:p w14:paraId="4503752A" w14:textId="083DA90E" w:rsidR="00746CA4" w:rsidRDefault="00746CA4" w:rsidP="00746CA4">
      <w:pPr>
        <w:pStyle w:val="Titre4"/>
      </w:pPr>
      <w:r>
        <w:t>Procédure pour Mac OS</w:t>
      </w:r>
    </w:p>
    <w:p w14:paraId="771B3E43" w14:textId="0D98620F" w:rsidR="007A5307" w:rsidRDefault="007A5307" w:rsidP="0042720D">
      <w:pPr>
        <w:pStyle w:val="Paragraphedeliste"/>
        <w:numPr>
          <w:ilvl w:val="0"/>
          <w:numId w:val="22"/>
        </w:numPr>
      </w:pPr>
      <w:r>
        <w:t>Copier le fichier source/src/midisharelight/macos/</w:t>
      </w:r>
      <w:proofErr w:type="gramStart"/>
      <w:r>
        <w:t>midisharelight.a</w:t>
      </w:r>
      <w:proofErr w:type="gramEnd"/>
      <w:r>
        <w:t xml:space="preserve"> dans les dossiers Midisharelight/debug et Midisharelight/release du dépôt Git.</w:t>
      </w:r>
    </w:p>
    <w:p w14:paraId="61EB5220" w14:textId="61B86475" w:rsidR="008532EC" w:rsidRPr="008532EC" w:rsidRDefault="007A5307" w:rsidP="0042720D">
      <w:pPr>
        <w:pStyle w:val="Paragraphedeliste"/>
        <w:numPr>
          <w:ilvl w:val="0"/>
          <w:numId w:val="22"/>
        </w:numPr>
      </w:pPr>
      <w:r>
        <w:t>Copier les fichiers midifile.h et MidiShareLight.h du dossier source/src/midisharelight du SVN dans le dossier Midisharelight/include du dépôt Git.</w:t>
      </w:r>
      <w:r w:rsidR="00E34494" w:rsidRPr="008532EC">
        <w:t xml:space="preserve"> </w:t>
      </w:r>
    </w:p>
    <w:p w14:paraId="4EE2F345" w14:textId="05C4DBCD" w:rsidR="005615ED" w:rsidRPr="005615ED" w:rsidRDefault="00E41E74" w:rsidP="005615ED">
      <w:pPr>
        <w:pStyle w:val="Titre3"/>
      </w:pPr>
      <w:r>
        <w:t>LibMusicXML</w:t>
      </w:r>
    </w:p>
    <w:p w14:paraId="6F3249DA" w14:textId="29E293E0" w:rsidR="005615ED" w:rsidRPr="001E69D1" w:rsidRDefault="005615ED" w:rsidP="0042720D">
      <w:pPr>
        <w:pStyle w:val="Paragraphedeliste"/>
        <w:numPr>
          <w:ilvl w:val="0"/>
          <w:numId w:val="23"/>
        </w:numPr>
      </w:pPr>
      <w:r w:rsidRPr="001E69D1">
        <w:t>Pour l’installation de la libMusicXML il faut recuperer le contenu de la lib MusicXML contenu dans le svn (Software/libMusicXML)</w:t>
      </w:r>
    </w:p>
    <w:p w14:paraId="43DE61E7" w14:textId="359E92AA" w:rsidR="005615ED" w:rsidRDefault="005615ED" w:rsidP="0042720D">
      <w:pPr>
        <w:pStyle w:val="Paragraphedeliste"/>
        <w:numPr>
          <w:ilvl w:val="0"/>
          <w:numId w:val="23"/>
        </w:numPr>
      </w:pPr>
      <w:r>
        <w:t xml:space="preserve">Dans le dossier de la libmusicXMl gr‚ce ‡ un terminal faites : </w:t>
      </w:r>
      <w:proofErr w:type="gramStart"/>
      <w:r>
        <w:t>pathDeVotreCmake\cmake.exe .</w:t>
      </w:r>
      <w:proofErr w:type="gramEnd"/>
      <w:r>
        <w:t>\cmake\ -G "Visual Studio 14 2015 Win64". Il faut absolument avoir une version supérieure à Visual Studio 12, sinon le logiciel ne pourra être compilé.</w:t>
      </w:r>
    </w:p>
    <w:p w14:paraId="455EAE03" w14:textId="3EBE4A02" w:rsidR="005615ED" w:rsidRDefault="005615ED" w:rsidP="0042720D">
      <w:pPr>
        <w:pStyle w:val="Paragraphedeliste"/>
        <w:numPr>
          <w:ilvl w:val="0"/>
          <w:numId w:val="23"/>
        </w:numPr>
      </w:pPr>
      <w:r>
        <w:t>Des nouveaux fichiers ont été créé, il faut ouvrir ALL_BUILD si vous avez utilisé Visual Studio</w:t>
      </w:r>
    </w:p>
    <w:p w14:paraId="5C4693C9" w14:textId="6D13C111" w:rsidR="005615ED" w:rsidRDefault="005615ED" w:rsidP="0042720D">
      <w:pPr>
        <w:pStyle w:val="Paragraphedeliste"/>
        <w:numPr>
          <w:ilvl w:val="0"/>
          <w:numId w:val="23"/>
        </w:numPr>
      </w:pPr>
      <w:r>
        <w:t>Clic droit sur ALL_BUILD et générer.</w:t>
      </w:r>
    </w:p>
    <w:p w14:paraId="1AA07909" w14:textId="137176FD" w:rsidR="005615ED" w:rsidRDefault="005615ED" w:rsidP="0042720D">
      <w:pPr>
        <w:pStyle w:val="Paragraphedeliste"/>
        <w:numPr>
          <w:ilvl w:val="0"/>
          <w:numId w:val="23"/>
        </w:numPr>
      </w:pPr>
      <w:r>
        <w:t>Des erreurs vont apparaitre, il faut simplement les régler :</w:t>
      </w:r>
    </w:p>
    <w:p w14:paraId="19502125" w14:textId="5C1D2205" w:rsidR="005615ED" w:rsidRDefault="005615ED" w:rsidP="0042720D">
      <w:pPr>
        <w:pStyle w:val="Paragraphedeliste"/>
        <w:numPr>
          <w:ilvl w:val="1"/>
          <w:numId w:val="23"/>
        </w:numPr>
      </w:pPr>
      <w:r>
        <w:lastRenderedPageBreak/>
        <w:t>Dans le fichier transposition, renommer la fonction round en round2 et faites un ctrl-f, cherchez round et modifier la seule occurrence de round en round2</w:t>
      </w:r>
    </w:p>
    <w:p w14:paraId="321437DF" w14:textId="7A469855" w:rsidR="005615ED" w:rsidRDefault="005615ED" w:rsidP="0042720D">
      <w:pPr>
        <w:pStyle w:val="Paragraphedeliste"/>
        <w:numPr>
          <w:ilvl w:val="1"/>
          <w:numId w:val="23"/>
        </w:numPr>
      </w:pPr>
      <w:r>
        <w:t>Il se peut aussi qu’une erreur pour un problème d'include de afxres.h, remplacer le par windows.h.</w:t>
      </w:r>
    </w:p>
    <w:p w14:paraId="4CB03F07" w14:textId="26CC5E50" w:rsidR="005615ED" w:rsidRDefault="005615ED" w:rsidP="0042720D">
      <w:pPr>
        <w:pStyle w:val="Paragraphedeliste"/>
        <w:numPr>
          <w:ilvl w:val="0"/>
          <w:numId w:val="23"/>
        </w:numPr>
      </w:pPr>
      <w:r>
        <w:t>Régénérer</w:t>
      </w:r>
    </w:p>
    <w:p w14:paraId="206EC14B" w14:textId="094AE90D" w:rsidR="005615ED" w:rsidRDefault="005615ED" w:rsidP="0042720D">
      <w:pPr>
        <w:pStyle w:val="Paragraphedeliste"/>
        <w:numPr>
          <w:ilvl w:val="0"/>
          <w:numId w:val="23"/>
        </w:numPr>
      </w:pPr>
      <w:r>
        <w:t>Dans un dossier Debug (dans le dossier du dezzipage de la lib XML) il faut copier les fichiers libmusicxml</w:t>
      </w:r>
      <w:proofErr w:type="gramStart"/>
      <w:r>
        <w:t>2.*</w:t>
      </w:r>
      <w:proofErr w:type="gramEnd"/>
    </w:p>
    <w:p w14:paraId="253C48DF" w14:textId="77777777" w:rsidR="00181C47" w:rsidRDefault="005615ED" w:rsidP="0042720D">
      <w:pPr>
        <w:pStyle w:val="Paragraphedeliste"/>
        <w:numPr>
          <w:ilvl w:val="0"/>
          <w:numId w:val="23"/>
        </w:numPr>
      </w:pPr>
      <w:r>
        <w:t>Il faut coller les fichiers dans le dossier LibMusicXML (Git repository)</w:t>
      </w:r>
    </w:p>
    <w:p w14:paraId="59192C39" w14:textId="18F555EA" w:rsidR="009B1F8C" w:rsidRDefault="00181C47" w:rsidP="009B1F8C">
      <w:pPr>
        <w:pStyle w:val="Titre3"/>
      </w:pPr>
      <w:r w:rsidRPr="00181C47">
        <w:t>RTMidi</w:t>
      </w:r>
    </w:p>
    <w:p w14:paraId="58737DAE" w14:textId="73B2F199" w:rsidR="00181C47" w:rsidRDefault="00181C47" w:rsidP="0042720D">
      <w:r>
        <w:t>1. Pour l’installation de la librairie RTMidi, il faut récupérer le contenu de la librairie RTMidi contenu dans le svn(Software/RTMidi).</w:t>
      </w:r>
    </w:p>
    <w:p w14:paraId="61A97239" w14:textId="6FB451CC" w:rsidR="00181C47" w:rsidRDefault="00181C47" w:rsidP="0042720D">
      <w:r>
        <w:t xml:space="preserve">2. Récupérer, « rtmidi-2.1.1.tar.gz », puis décompressé le </w:t>
      </w:r>
      <w:proofErr w:type="gramStart"/>
      <w:r>
        <w:t>« .</w:t>
      </w:r>
      <w:proofErr w:type="gramEnd"/>
      <w:r>
        <w:t>tar.gz », ainsi vous créez le dossier « rtmidi-2.1.1 ».</w:t>
      </w:r>
    </w:p>
    <w:p w14:paraId="3C8FD1C5" w14:textId="0C3760C6" w:rsidR="00181C47" w:rsidRDefault="00181C47" w:rsidP="0042720D">
      <w:r>
        <w:t>3. Ouvrir le dossier « test » qui se trouve dans le dossier « rtmidi-2.1.1 ».</w:t>
      </w:r>
    </w:p>
    <w:p w14:paraId="746F3CF8" w14:textId="5D7C6460" w:rsidR="00181C47" w:rsidRDefault="00181C47" w:rsidP="0042720D">
      <w:r>
        <w:t>4. Créer un nouveau projet et choisissez de créer une bibliothèque statique.</w:t>
      </w:r>
    </w:p>
    <w:p w14:paraId="68804E20" w14:textId="6A82DE18" w:rsidR="00181C47" w:rsidRDefault="00181C47" w:rsidP="0042720D">
      <w:r>
        <w:t>Pour plus d’information sur les bibliothèques statique sous Microsoft Visual Studio :</w:t>
      </w:r>
    </w:p>
    <w:p w14:paraId="3C8550E4" w14:textId="6DEAC329" w:rsidR="00181C47" w:rsidRDefault="00147D81" w:rsidP="0042720D">
      <w:hyperlink r:id="rId39" w:history="1">
        <w:r w:rsidR="00181C47" w:rsidRPr="00181C47">
          <w:rPr>
            <w:rStyle w:val="Lienhypertexte"/>
            <w:rFonts w:eastAsia="Times New Roman" w:cs="Arial"/>
            <w:shd w:val="clear" w:color="auto" w:fill="F9F9F9"/>
            <w:lang w:eastAsia="fr-FR"/>
          </w:rPr>
          <w:t>https://msdn.microsoft.com/fr-fr/library/ms235627.aspx</w:t>
        </w:r>
      </w:hyperlink>
    </w:p>
    <w:p w14:paraId="3F271F22" w14:textId="671BE6D0" w:rsidR="00181C47" w:rsidRDefault="00181C47" w:rsidP="0042720D">
      <w:r>
        <w:t>5. Générer.</w:t>
      </w:r>
    </w:p>
    <w:p w14:paraId="5AE2241B" w14:textId="2D7BE656" w:rsidR="00181C47" w:rsidRDefault="00181C47" w:rsidP="0042720D">
      <w:r>
        <w:t xml:space="preserve">6. La librairie sera créée dans « rtmidi-2.1.1\lib\rtmidid.lib ». </w:t>
      </w:r>
    </w:p>
    <w:p w14:paraId="6E98C85F" w14:textId="77777777" w:rsidR="009B1F8C" w:rsidRDefault="00181C47" w:rsidP="0042720D">
      <w:r>
        <w:t>7. Copier la librairie dans le dossier RTMidi.</w:t>
      </w:r>
    </w:p>
    <w:p w14:paraId="16ED9E38" w14:textId="34DB8444" w:rsidR="009B1F8C" w:rsidRDefault="009B1F8C" w:rsidP="009B1F8C">
      <w:pPr>
        <w:pStyle w:val="Titre3"/>
      </w:pPr>
      <w:r>
        <w:t>Port audio</w:t>
      </w:r>
    </w:p>
    <w:p w14:paraId="10BBD86B" w14:textId="21515CC8" w:rsidR="00686165" w:rsidRDefault="00E4737A" w:rsidP="0042720D">
      <w:r>
        <w:t>La bibliothèque Port audio</w:t>
      </w:r>
      <w:r w:rsidR="00F86E87">
        <w:t xml:space="preserve"> a été </w:t>
      </w:r>
      <w:r w:rsidR="00565275">
        <w:t>développée dans le langage</w:t>
      </w:r>
      <w:r w:rsidR="00F86E87">
        <w:t xml:space="preserve"> C. L’</w:t>
      </w:r>
      <w:r w:rsidR="00565275">
        <w:t>installation</w:t>
      </w:r>
      <w:r w:rsidR="00F86E87">
        <w:t xml:space="preserve"> </w:t>
      </w:r>
      <w:r w:rsidR="00565275">
        <w:t>requière</w:t>
      </w:r>
      <w:r w:rsidR="00F86E87">
        <w:t xml:space="preserve"> donc </w:t>
      </w:r>
      <w:r w:rsidR="00565275">
        <w:t xml:space="preserve">un </w:t>
      </w:r>
      <w:r w:rsidR="0042720D">
        <w:t>compilateur C</w:t>
      </w:r>
      <w:r w:rsidR="00F86E87">
        <w:t xml:space="preserve"> </w:t>
      </w:r>
      <w:r w:rsidR="00565275">
        <w:t>pour pouvoir compiler les sources.</w:t>
      </w:r>
    </w:p>
    <w:p w14:paraId="324CEEB7" w14:textId="77777777" w:rsidR="0042720D" w:rsidRDefault="003D5572" w:rsidP="0042720D">
      <w:r>
        <w:t xml:space="preserve">Les sources sont disponibles sur le lien suivant : </w:t>
      </w:r>
      <w:hyperlink r:id="rId40" w:history="1">
        <w:r w:rsidRPr="00195F4E">
          <w:rPr>
            <w:rStyle w:val="Lienhypertexte"/>
          </w:rPr>
          <w:t>http://www.portaudio.com/download.html</w:t>
        </w:r>
      </w:hyperlink>
    </w:p>
    <w:p w14:paraId="116A4A4E" w14:textId="23E251E5" w:rsidR="00686165" w:rsidRDefault="000729E2" w:rsidP="0042720D">
      <w:r>
        <w:t xml:space="preserve">Une fois les sources </w:t>
      </w:r>
      <w:r w:rsidR="002D00FE">
        <w:t>téléchargées</w:t>
      </w:r>
      <w:r>
        <w:t xml:space="preserve"> </w:t>
      </w:r>
      <w:r w:rsidR="00284129">
        <w:t>il</w:t>
      </w:r>
      <w:r>
        <w:t xml:space="preserve"> suffit d’ouvrir le projet pour pouvoir le compiler.</w:t>
      </w:r>
    </w:p>
    <w:p w14:paraId="35B1461D" w14:textId="3A90226A" w:rsidR="00686165" w:rsidRDefault="000729E2" w:rsidP="0042720D">
      <w:r>
        <w:t>Un projet Visual Studio est fourni avec les sources, si vous avez Visual Studio d’installer ouvrez juste le fichier en sln.</w:t>
      </w:r>
    </w:p>
    <w:p w14:paraId="064DFC19" w14:textId="5EE09EBC" w:rsidR="009C67E2" w:rsidRDefault="0020610A" w:rsidP="0042720D">
      <w:r>
        <w:t xml:space="preserve">Pour fonctionner la bibliothéque a besoin d’une dépendance ASIOSDK les sources de </w:t>
      </w:r>
      <w:proofErr w:type="gramStart"/>
      <w:r>
        <w:t>cette dépendances</w:t>
      </w:r>
      <w:proofErr w:type="gramEnd"/>
      <w:r>
        <w:t xml:space="preserve"> sont disponible ici : </w:t>
      </w:r>
      <w:hyperlink r:id="rId41" w:history="1">
        <w:r w:rsidRPr="00195F4E">
          <w:rPr>
            <w:rStyle w:val="Lienhypertexte"/>
          </w:rPr>
          <w:t>http://www.steinberg.net/en/company/developers.html</w:t>
        </w:r>
      </w:hyperlink>
    </w:p>
    <w:p w14:paraId="6CDB8DB7" w14:textId="7C5AECFE" w:rsidR="00686165" w:rsidRDefault="0020610A" w:rsidP="0042720D">
      <w:r>
        <w:t xml:space="preserve">Une fois télécharger le </w:t>
      </w:r>
      <w:r w:rsidR="00BA7164">
        <w:t>contenu</w:t>
      </w:r>
      <w:r>
        <w:t xml:space="preserve"> doit </w:t>
      </w:r>
      <w:r w:rsidR="00BA7164">
        <w:t>être</w:t>
      </w:r>
      <w:r>
        <w:t xml:space="preserve"> placé dans le fichier </w:t>
      </w:r>
      <w:r w:rsidRPr="0020610A">
        <w:t>portaudio/src/hostapi/asio</w:t>
      </w:r>
      <w:r w:rsidR="00BA7164">
        <w:t>.</w:t>
      </w:r>
    </w:p>
    <w:p w14:paraId="3DD894C0" w14:textId="358F2107" w:rsidR="00686165" w:rsidRDefault="0083705C" w:rsidP="0042720D">
      <w:r>
        <w:t>On a maintenant tous ce qu’il faut pour compiler les sources.</w:t>
      </w:r>
    </w:p>
    <w:p w14:paraId="5C6A1750" w14:textId="2F109A4C" w:rsidR="005615ED" w:rsidRPr="005615ED" w:rsidRDefault="0083705C" w:rsidP="0042720D">
      <w:r>
        <w:t>Une fois le projet compilé copier les fichiers .lib et .dll dans le dossier PortAudio à la racine du projet MusicSheetWriter(software).</w:t>
      </w:r>
    </w:p>
    <w:p w14:paraId="002081EB" w14:textId="1703E168" w:rsidR="00DA4D31" w:rsidRDefault="00DA4D31" w:rsidP="00E41E74">
      <w:pPr>
        <w:pStyle w:val="Titre3"/>
        <w:rPr>
          <w:color w:val="2E74B5" w:themeColor="accent1" w:themeShade="BF"/>
          <w:sz w:val="32"/>
          <w:szCs w:val="32"/>
        </w:rPr>
      </w:pPr>
      <w:r>
        <w:br w:type="page"/>
      </w:r>
    </w:p>
    <w:p w14:paraId="05B5A218" w14:textId="726DC967" w:rsidR="005B409A" w:rsidRDefault="00A26815" w:rsidP="00BA6180">
      <w:pPr>
        <w:pStyle w:val="Titre1"/>
      </w:pPr>
      <w:bookmarkStart w:id="22" w:name="_Toc456027951"/>
      <w:r>
        <w:lastRenderedPageBreak/>
        <w:t>Site internet</w:t>
      </w:r>
      <w:bookmarkEnd w:id="22"/>
    </w:p>
    <w:p w14:paraId="78D46EEC" w14:textId="63048EC5" w:rsidR="00DB050A" w:rsidRDefault="00DB050A" w:rsidP="00DB050A">
      <w:pPr>
        <w:pStyle w:val="Titre2"/>
      </w:pPr>
      <w:bookmarkStart w:id="23" w:name="_Toc456027952"/>
      <w:r>
        <w:t>Serveur de production</w:t>
      </w:r>
      <w:bookmarkEnd w:id="23"/>
    </w:p>
    <w:p w14:paraId="4C2F7B24" w14:textId="16BE4485" w:rsidR="00DB050A" w:rsidRDefault="00DB050A" w:rsidP="00DB050A">
      <w:pPr>
        <w:pStyle w:val="ExplainationChapter"/>
      </w:pPr>
      <w:r>
        <w:t xml:space="preserve">La section qui suit est destiné aux serveurs linux. </w:t>
      </w:r>
    </w:p>
    <w:p w14:paraId="65D331C2" w14:textId="77777777" w:rsidR="00DB050A" w:rsidRDefault="00DB050A" w:rsidP="00967F89">
      <w:pPr>
        <w:pStyle w:val="Titre3"/>
      </w:pPr>
      <w:r>
        <w:t>Installation du serveur apache</w:t>
      </w:r>
    </w:p>
    <w:p w14:paraId="7228C4DA" w14:textId="2CC29034" w:rsidR="00DB050A" w:rsidRPr="00F72261" w:rsidRDefault="00DB050A" w:rsidP="00DB050A">
      <w:r w:rsidRPr="00117E6D">
        <w:t xml:space="preserve">Le premier composant dont nous avons besoin est le serveur web. </w:t>
      </w:r>
      <w:r w:rsidRPr="00EC238D">
        <w:t>Pour ce projet nous avons décidé d’utiliser apache2</w:t>
      </w:r>
      <w:r>
        <w:t xml:space="preserve"> sur un Linux Debian</w:t>
      </w:r>
      <w:r w:rsidRPr="00EC238D">
        <w:t>.</w:t>
      </w:r>
    </w:p>
    <w:p w14:paraId="2114D62F" w14:textId="5488F785" w:rsidR="00DB050A" w:rsidRDefault="00DB050A" w:rsidP="00DB050A">
      <w:r w:rsidRPr="00C60B36">
        <w:t>Pour i</w:t>
      </w:r>
      <w:r>
        <w:t>nstaller apache sur un serveur D</w:t>
      </w:r>
      <w:r w:rsidRPr="00C60B36">
        <w:t>ebian il suffit de taper la commande suivante :</w:t>
      </w:r>
    </w:p>
    <w:p w14:paraId="37698DA2" w14:textId="22DA7538" w:rsidR="00DB050A" w:rsidRPr="00E03E85" w:rsidRDefault="00B01767" w:rsidP="00DB050A">
      <w:pPr>
        <w:pStyle w:val="command"/>
        <w:rPr>
          <w:lang w:val="fr-FR"/>
        </w:rPr>
      </w:pPr>
      <w:r>
        <w:rPr>
          <w:lang w:val="fr-FR"/>
        </w:rPr>
        <w:t xml:space="preserve">$ </w:t>
      </w:r>
      <w:r w:rsidR="00DB050A" w:rsidRPr="00E03E85">
        <w:rPr>
          <w:lang w:val="fr-FR"/>
        </w:rPr>
        <w:t>apt-get install apache2</w:t>
      </w:r>
    </w:p>
    <w:p w14:paraId="1D84BFA8" w14:textId="5FF397D1" w:rsidR="00DB050A" w:rsidRDefault="00DB050A" w:rsidP="00DB050A">
      <w:pPr>
        <w:rPr>
          <w:lang w:eastAsia="en-US"/>
        </w:rPr>
      </w:pPr>
      <w:r>
        <w:rPr>
          <w:lang w:eastAsia="en-US"/>
        </w:rPr>
        <w:t>Une fois le serveur installé il faut maintenant configurer un hôte virtuel pour notre site web.</w:t>
      </w:r>
      <w:r w:rsidR="006E5C29">
        <w:rPr>
          <w:lang w:eastAsia="en-US"/>
        </w:rPr>
        <w:t xml:space="preserve"> </w:t>
      </w:r>
    </w:p>
    <w:p w14:paraId="08B94097" w14:textId="77777777" w:rsidR="00DB050A" w:rsidRPr="00D666E2" w:rsidRDefault="00DB050A" w:rsidP="00DB050A">
      <w:pPr>
        <w:pStyle w:val="command"/>
      </w:pPr>
      <w:r w:rsidRPr="00D666E2">
        <w:t>&lt;VirtualHost *:80&gt;</w:t>
      </w:r>
    </w:p>
    <w:p w14:paraId="45EF88F1" w14:textId="77777777" w:rsidR="00DB050A" w:rsidRPr="00D666E2" w:rsidRDefault="00DB050A" w:rsidP="00DB050A">
      <w:pPr>
        <w:pStyle w:val="command"/>
      </w:pPr>
      <w:r w:rsidRPr="00D666E2">
        <w:tab/>
        <w:t>ServerAdmin musicsheetwriter@gmail.com</w:t>
      </w:r>
    </w:p>
    <w:p w14:paraId="11656636" w14:textId="77777777" w:rsidR="00DB050A" w:rsidRPr="00645A53" w:rsidRDefault="00DB050A" w:rsidP="00DB050A">
      <w:pPr>
        <w:pStyle w:val="command"/>
      </w:pPr>
      <w:r w:rsidRPr="00D666E2">
        <w:tab/>
      </w:r>
      <w:r>
        <w:t>ServerName musicsheetwriter.tk</w:t>
      </w:r>
    </w:p>
    <w:p w14:paraId="7A0EE53A" w14:textId="77777777" w:rsidR="00DB050A" w:rsidRPr="00645A53" w:rsidRDefault="00DB050A" w:rsidP="00DB050A">
      <w:pPr>
        <w:pStyle w:val="command"/>
      </w:pPr>
      <w:r>
        <w:tab/>
        <w:t>ServerAlias www.musicsheetwriter.tk</w:t>
      </w:r>
    </w:p>
    <w:p w14:paraId="287CEA71" w14:textId="77777777" w:rsidR="00DB050A" w:rsidRPr="00645A53" w:rsidRDefault="00DB050A" w:rsidP="00DB050A">
      <w:pPr>
        <w:pStyle w:val="command"/>
      </w:pPr>
      <w:r w:rsidRPr="00645A53">
        <w:tab/>
      </w:r>
    </w:p>
    <w:p w14:paraId="5B3ABB01" w14:textId="77777777" w:rsidR="00DB050A" w:rsidRPr="00D666E2" w:rsidRDefault="00DB050A" w:rsidP="00DB050A">
      <w:pPr>
        <w:pStyle w:val="command"/>
      </w:pPr>
      <w:r>
        <w:tab/>
      </w:r>
      <w:r w:rsidRPr="00D666E2">
        <w:t>DocumentRoot /var/www/msw</w:t>
      </w:r>
    </w:p>
    <w:p w14:paraId="7724F9EA" w14:textId="77777777" w:rsidR="00DB050A" w:rsidRPr="00D666E2" w:rsidRDefault="00DB050A" w:rsidP="00DB050A">
      <w:pPr>
        <w:pStyle w:val="command"/>
      </w:pPr>
      <w:r w:rsidRPr="00D666E2">
        <w:tab/>
        <w:t>&lt;Directory /&gt;</w:t>
      </w:r>
    </w:p>
    <w:p w14:paraId="60947D11" w14:textId="77777777" w:rsidR="00DB050A" w:rsidRPr="00645A53" w:rsidRDefault="00DB050A" w:rsidP="00DB050A">
      <w:pPr>
        <w:pStyle w:val="command"/>
      </w:pPr>
      <w:r w:rsidRPr="00D666E2">
        <w:tab/>
      </w:r>
      <w:r w:rsidRPr="00D666E2">
        <w:tab/>
      </w:r>
      <w:r w:rsidRPr="00645A53">
        <w:t>Options FollowSymLinks</w:t>
      </w:r>
    </w:p>
    <w:p w14:paraId="3B8EE724" w14:textId="77777777" w:rsidR="00DB050A" w:rsidRPr="00645A53" w:rsidRDefault="00DB050A" w:rsidP="00DB050A">
      <w:pPr>
        <w:pStyle w:val="command"/>
      </w:pPr>
      <w:r w:rsidRPr="00645A53">
        <w:tab/>
      </w:r>
      <w:r w:rsidRPr="00645A53">
        <w:tab/>
        <w:t>AllowOverride None</w:t>
      </w:r>
    </w:p>
    <w:p w14:paraId="7446347B" w14:textId="77777777" w:rsidR="00DB050A" w:rsidRPr="00645A53" w:rsidRDefault="00DB050A" w:rsidP="00DB050A">
      <w:pPr>
        <w:pStyle w:val="command"/>
      </w:pPr>
      <w:r w:rsidRPr="00645A53">
        <w:tab/>
        <w:t>&lt;/Directory&gt;</w:t>
      </w:r>
    </w:p>
    <w:p w14:paraId="44583BCF" w14:textId="77777777" w:rsidR="00DB050A" w:rsidRPr="00645A53" w:rsidRDefault="00DB050A" w:rsidP="00DB050A">
      <w:pPr>
        <w:pStyle w:val="command"/>
      </w:pPr>
      <w:r>
        <w:tab/>
        <w:t>&lt;Directory /var/www/msw</w:t>
      </w:r>
      <w:r w:rsidRPr="00645A53">
        <w:t>&gt;</w:t>
      </w:r>
    </w:p>
    <w:p w14:paraId="07FB480C" w14:textId="77777777" w:rsidR="00DB050A" w:rsidRPr="00645A53" w:rsidRDefault="00DB050A" w:rsidP="00DB050A">
      <w:pPr>
        <w:pStyle w:val="command"/>
      </w:pPr>
      <w:r w:rsidRPr="00645A53">
        <w:tab/>
      </w:r>
      <w:r w:rsidRPr="00645A53">
        <w:tab/>
        <w:t>Options Indexes FollowSymLinks MultiViews</w:t>
      </w:r>
    </w:p>
    <w:p w14:paraId="4E07B1A6" w14:textId="77777777" w:rsidR="00DB050A" w:rsidRPr="00645A53" w:rsidRDefault="00DB050A" w:rsidP="00DB050A">
      <w:pPr>
        <w:pStyle w:val="command"/>
      </w:pPr>
      <w:r w:rsidRPr="00645A53">
        <w:tab/>
      </w:r>
      <w:r w:rsidRPr="00645A53">
        <w:tab/>
        <w:t>AllowOverride None</w:t>
      </w:r>
    </w:p>
    <w:p w14:paraId="18371D7A" w14:textId="77777777" w:rsidR="00DB050A" w:rsidRPr="00645A53" w:rsidRDefault="00DB050A" w:rsidP="00DB050A">
      <w:pPr>
        <w:pStyle w:val="command"/>
      </w:pPr>
      <w:r w:rsidRPr="00645A53">
        <w:tab/>
      </w:r>
      <w:r w:rsidRPr="00645A53">
        <w:tab/>
        <w:t xml:space="preserve">Order </w:t>
      </w:r>
      <w:proofErr w:type="gramStart"/>
      <w:r w:rsidRPr="00645A53">
        <w:t>allow,deny</w:t>
      </w:r>
      <w:proofErr w:type="gramEnd"/>
    </w:p>
    <w:p w14:paraId="15728194" w14:textId="77777777" w:rsidR="00DB050A" w:rsidRPr="00645A53" w:rsidRDefault="00DB050A" w:rsidP="00DB050A">
      <w:pPr>
        <w:pStyle w:val="command"/>
      </w:pPr>
      <w:r w:rsidRPr="00645A53">
        <w:tab/>
      </w:r>
      <w:r w:rsidRPr="00645A53">
        <w:tab/>
        <w:t>allow from all</w:t>
      </w:r>
    </w:p>
    <w:p w14:paraId="64E1BD57" w14:textId="77777777" w:rsidR="00DB050A" w:rsidRPr="00645A53" w:rsidRDefault="00DB050A" w:rsidP="00DB050A">
      <w:pPr>
        <w:pStyle w:val="command"/>
      </w:pPr>
      <w:r w:rsidRPr="00645A53">
        <w:tab/>
        <w:t>&lt;/Directory&gt;</w:t>
      </w:r>
    </w:p>
    <w:p w14:paraId="4329A3BF" w14:textId="77777777" w:rsidR="00DB050A" w:rsidRPr="00645A53" w:rsidRDefault="00DB050A" w:rsidP="00DB050A">
      <w:pPr>
        <w:pStyle w:val="command"/>
      </w:pPr>
    </w:p>
    <w:p w14:paraId="2F7BBADE" w14:textId="77777777" w:rsidR="00DB050A" w:rsidRPr="00645A53" w:rsidRDefault="00DB050A" w:rsidP="00DB050A">
      <w:pPr>
        <w:pStyle w:val="command"/>
      </w:pPr>
      <w:r w:rsidRPr="00645A53">
        <w:tab/>
        <w:t>ScriptAlias /cgi-bin/ /usr/lib/cgi-bin/</w:t>
      </w:r>
    </w:p>
    <w:p w14:paraId="38BCA061" w14:textId="77777777" w:rsidR="00DB050A" w:rsidRPr="00645A53" w:rsidRDefault="00DB050A" w:rsidP="00DB050A">
      <w:pPr>
        <w:pStyle w:val="command"/>
      </w:pPr>
      <w:r w:rsidRPr="00645A53">
        <w:tab/>
        <w:t>&lt;Directory "/usr/lib/cgi-bin"&gt;</w:t>
      </w:r>
    </w:p>
    <w:p w14:paraId="376178E3" w14:textId="77777777" w:rsidR="00DB050A" w:rsidRPr="00645A53" w:rsidRDefault="00DB050A" w:rsidP="00DB050A">
      <w:pPr>
        <w:pStyle w:val="command"/>
      </w:pPr>
      <w:r w:rsidRPr="00645A53">
        <w:tab/>
      </w:r>
      <w:r w:rsidRPr="00645A53">
        <w:tab/>
        <w:t>AllowOverride None</w:t>
      </w:r>
    </w:p>
    <w:p w14:paraId="31677987" w14:textId="77777777" w:rsidR="00DB050A" w:rsidRPr="00645A53" w:rsidRDefault="00DB050A" w:rsidP="00DB050A">
      <w:pPr>
        <w:pStyle w:val="command"/>
      </w:pPr>
      <w:r w:rsidRPr="00645A53">
        <w:tab/>
      </w:r>
      <w:r w:rsidRPr="00645A53">
        <w:tab/>
        <w:t>Options +ExecCGI -MultiViews +SymLinksIfOwnerMatch</w:t>
      </w:r>
    </w:p>
    <w:p w14:paraId="69ADFA72" w14:textId="77777777" w:rsidR="00DB050A" w:rsidRPr="00645A53" w:rsidRDefault="00DB050A" w:rsidP="00DB050A">
      <w:pPr>
        <w:pStyle w:val="command"/>
      </w:pPr>
      <w:r w:rsidRPr="00645A53">
        <w:tab/>
      </w:r>
      <w:r w:rsidRPr="00645A53">
        <w:tab/>
        <w:t xml:space="preserve">Order </w:t>
      </w:r>
      <w:proofErr w:type="gramStart"/>
      <w:r w:rsidRPr="00645A53">
        <w:t>allow,deny</w:t>
      </w:r>
      <w:proofErr w:type="gramEnd"/>
    </w:p>
    <w:p w14:paraId="526DCF6A" w14:textId="77777777" w:rsidR="00DB050A" w:rsidRPr="00645A53" w:rsidRDefault="00DB050A" w:rsidP="00DB050A">
      <w:pPr>
        <w:pStyle w:val="command"/>
      </w:pPr>
      <w:r w:rsidRPr="00645A53">
        <w:tab/>
      </w:r>
      <w:r w:rsidRPr="00645A53">
        <w:tab/>
        <w:t>Allow from all</w:t>
      </w:r>
    </w:p>
    <w:p w14:paraId="59BAF3D7" w14:textId="77777777" w:rsidR="00DB050A" w:rsidRPr="00645A53" w:rsidRDefault="00DB050A" w:rsidP="00DB050A">
      <w:pPr>
        <w:pStyle w:val="command"/>
      </w:pPr>
      <w:r w:rsidRPr="00645A53">
        <w:tab/>
        <w:t>&lt;/Directory&gt;</w:t>
      </w:r>
    </w:p>
    <w:p w14:paraId="7429733E" w14:textId="77777777" w:rsidR="00DB050A" w:rsidRPr="00645A53" w:rsidRDefault="00DB050A" w:rsidP="00DB050A">
      <w:pPr>
        <w:pStyle w:val="command"/>
      </w:pPr>
    </w:p>
    <w:p w14:paraId="75370031" w14:textId="77777777" w:rsidR="00DB050A" w:rsidRPr="00645A53" w:rsidRDefault="00DB050A" w:rsidP="00DB050A">
      <w:pPr>
        <w:pStyle w:val="command"/>
      </w:pPr>
      <w:r w:rsidRPr="00645A53">
        <w:tab/>
        <w:t>ErrorLog /var/log/apache2/error.log</w:t>
      </w:r>
    </w:p>
    <w:p w14:paraId="5A0F3C94" w14:textId="77777777" w:rsidR="00DB050A" w:rsidRPr="00645A53" w:rsidRDefault="00DB050A" w:rsidP="00DB050A">
      <w:pPr>
        <w:pStyle w:val="command"/>
      </w:pPr>
    </w:p>
    <w:p w14:paraId="1593DF72" w14:textId="77777777" w:rsidR="00DB050A" w:rsidRPr="00645A53" w:rsidRDefault="00DB050A" w:rsidP="00DB050A">
      <w:pPr>
        <w:pStyle w:val="command"/>
      </w:pPr>
      <w:r w:rsidRPr="00645A53">
        <w:tab/>
        <w:t># Possible values include: debug, info, notice, warn, error, crit,</w:t>
      </w:r>
    </w:p>
    <w:p w14:paraId="64EFDE8C" w14:textId="77777777" w:rsidR="00DB050A" w:rsidRPr="00645A53" w:rsidRDefault="00DB050A" w:rsidP="00DB050A">
      <w:pPr>
        <w:pStyle w:val="command"/>
      </w:pPr>
      <w:r w:rsidRPr="00645A53">
        <w:tab/>
        <w:t># alert, emerg.</w:t>
      </w:r>
    </w:p>
    <w:p w14:paraId="61397B4C" w14:textId="77777777" w:rsidR="00DB050A" w:rsidRPr="00645A53" w:rsidRDefault="00DB050A" w:rsidP="00DB050A">
      <w:pPr>
        <w:pStyle w:val="command"/>
      </w:pPr>
      <w:r w:rsidRPr="00645A53">
        <w:tab/>
        <w:t>LogLevel warn</w:t>
      </w:r>
    </w:p>
    <w:p w14:paraId="753BF5A9" w14:textId="77777777" w:rsidR="00DB050A" w:rsidRPr="00645A53" w:rsidRDefault="00DB050A" w:rsidP="00DB050A">
      <w:pPr>
        <w:pStyle w:val="command"/>
      </w:pPr>
    </w:p>
    <w:p w14:paraId="184C598B" w14:textId="77777777" w:rsidR="00DB050A" w:rsidRPr="00645A53" w:rsidRDefault="00DB050A" w:rsidP="00DB050A">
      <w:pPr>
        <w:pStyle w:val="command"/>
      </w:pPr>
      <w:r w:rsidRPr="00645A53">
        <w:tab/>
        <w:t>CustomLog /</w:t>
      </w:r>
      <w:r w:rsidRPr="002E0DD8">
        <w:rPr>
          <w:rStyle w:val="codeCar"/>
        </w:rPr>
        <w:t>var/log/apache2</w:t>
      </w:r>
      <w:r w:rsidRPr="00645A53">
        <w:t>/access.log combined</w:t>
      </w:r>
    </w:p>
    <w:p w14:paraId="4413FACB" w14:textId="77777777" w:rsidR="00DB050A" w:rsidRPr="006E5C29" w:rsidRDefault="00DB050A" w:rsidP="00DB050A">
      <w:pPr>
        <w:pStyle w:val="command"/>
        <w:rPr>
          <w:lang w:val="fr-FR"/>
        </w:rPr>
      </w:pPr>
      <w:r w:rsidRPr="006E5C29">
        <w:rPr>
          <w:lang w:val="fr-FR"/>
        </w:rPr>
        <w:t>&lt;/VirtualHost&gt;</w:t>
      </w:r>
    </w:p>
    <w:p w14:paraId="7E51E0AF" w14:textId="3F011554" w:rsidR="006E5C29" w:rsidRDefault="006E5C29" w:rsidP="006E5C29">
      <w:pPr>
        <w:pStyle w:val="Lgende"/>
      </w:pPr>
      <w:r>
        <w:t xml:space="preserve">Figure 12. Fichier </w:t>
      </w:r>
      <w:proofErr w:type="gramStart"/>
      <w:r>
        <w:rPr>
          <w:lang w:eastAsia="en-US"/>
        </w:rPr>
        <w:t>httpd.conf</w:t>
      </w:r>
      <w:proofErr w:type="gramEnd"/>
    </w:p>
    <w:p w14:paraId="4D891AA8" w14:textId="21A2D1A8" w:rsidR="00DB050A" w:rsidRPr="005D35AD" w:rsidRDefault="00DB050A" w:rsidP="00DB050A">
      <w:r w:rsidRPr="005D35AD">
        <w:t>Pour que les modifications soient prises en compte il faut recharger la configuration du serveur avec la commande suivante.</w:t>
      </w:r>
    </w:p>
    <w:p w14:paraId="1D12C52B" w14:textId="41CDE51D" w:rsidR="00DB050A" w:rsidRPr="00677510" w:rsidRDefault="00B01767" w:rsidP="00913D6A">
      <w:pPr>
        <w:pStyle w:val="command"/>
        <w:rPr>
          <w:lang w:eastAsia="en-US"/>
        </w:rPr>
      </w:pPr>
      <w:r>
        <w:t xml:space="preserve">$ </w:t>
      </w:r>
      <w:r w:rsidR="00DB050A" w:rsidRPr="00677510">
        <w:t>/etc/</w:t>
      </w:r>
      <w:proofErr w:type="gramStart"/>
      <w:r w:rsidR="00DB050A" w:rsidRPr="00677510">
        <w:t>init.d</w:t>
      </w:r>
      <w:proofErr w:type="gramEnd"/>
      <w:r w:rsidR="00DB050A" w:rsidRPr="00677510">
        <w:t>/httpd reload</w:t>
      </w:r>
    </w:p>
    <w:p w14:paraId="0705E2FD" w14:textId="77777777" w:rsidR="00913D6A" w:rsidRPr="00B01767" w:rsidRDefault="00913D6A">
      <w:pPr>
        <w:jc w:val="left"/>
        <w:rPr>
          <w:rFonts w:asciiTheme="majorHAnsi" w:eastAsiaTheme="majorEastAsia" w:hAnsiTheme="majorHAnsi" w:cstheme="majorBidi"/>
          <w:color w:val="1F4D78" w:themeColor="accent1" w:themeShade="7F"/>
          <w:sz w:val="24"/>
          <w:szCs w:val="24"/>
          <w:lang w:val="en-US"/>
        </w:rPr>
      </w:pPr>
      <w:r w:rsidRPr="00B01767">
        <w:rPr>
          <w:lang w:val="en-US"/>
        </w:rPr>
        <w:br w:type="page"/>
      </w:r>
    </w:p>
    <w:p w14:paraId="7422B9D7" w14:textId="226E92E3" w:rsidR="00DB050A" w:rsidRDefault="00DB050A" w:rsidP="00DB050A">
      <w:pPr>
        <w:pStyle w:val="Titre3"/>
        <w:numPr>
          <w:ilvl w:val="2"/>
          <w:numId w:val="1"/>
        </w:numPr>
      </w:pPr>
      <w:r>
        <w:lastRenderedPageBreak/>
        <w:t>Installation de la base de données</w:t>
      </w:r>
    </w:p>
    <w:p w14:paraId="73406849" w14:textId="77777777" w:rsidR="00DB050A" w:rsidRDefault="00DB050A" w:rsidP="00DB050A">
      <w:r>
        <w:t>L’installation de la base de données se fait à l’aide de la commande suivante :</w:t>
      </w:r>
    </w:p>
    <w:p w14:paraId="08EDAA0A" w14:textId="18223759" w:rsidR="00DB050A" w:rsidRPr="00E03E85" w:rsidRDefault="00B01767" w:rsidP="00DB050A">
      <w:pPr>
        <w:pStyle w:val="command"/>
        <w:rPr>
          <w:lang w:val="fr-FR"/>
        </w:rPr>
      </w:pPr>
      <w:r>
        <w:rPr>
          <w:lang w:val="fr-FR"/>
        </w:rPr>
        <w:t xml:space="preserve">$ </w:t>
      </w:r>
      <w:r w:rsidR="00E75D06">
        <w:rPr>
          <w:lang w:val="fr-FR"/>
        </w:rPr>
        <w:t>a</w:t>
      </w:r>
      <w:r w:rsidR="00DB050A" w:rsidRPr="00E03E85">
        <w:rPr>
          <w:lang w:val="fr-FR"/>
        </w:rPr>
        <w:t>pt-get install mysql-server</w:t>
      </w:r>
    </w:p>
    <w:p w14:paraId="20A0FC4E" w14:textId="77777777" w:rsidR="00DB050A" w:rsidRPr="00EA20CD" w:rsidRDefault="00DB050A" w:rsidP="00DB050A">
      <w:pPr>
        <w:pStyle w:val="code"/>
        <w:rPr>
          <w:lang w:val="fr-FR"/>
        </w:rPr>
      </w:pPr>
    </w:p>
    <w:p w14:paraId="0F76615D" w14:textId="1FC7B58D" w:rsidR="00DB050A" w:rsidRPr="00543714" w:rsidRDefault="00DB050A" w:rsidP="00DB050A">
      <w:r w:rsidRPr="000F2AAA">
        <w:t>Cette commande devrait créer un d</w:t>
      </w:r>
      <w:r w:rsidR="00E75D06">
        <w:t>a</w:t>
      </w:r>
      <w:r w:rsidRPr="000F2AAA">
        <w:t>emon qui lance le serveur automatiquement.</w:t>
      </w:r>
    </w:p>
    <w:p w14:paraId="4B81F89D" w14:textId="57A8B7EC" w:rsidR="00DB050A" w:rsidRDefault="00DB050A" w:rsidP="00DB050A">
      <w:pPr>
        <w:pStyle w:val="Titre3"/>
        <w:numPr>
          <w:ilvl w:val="2"/>
          <w:numId w:val="1"/>
        </w:numPr>
      </w:pPr>
      <w:r>
        <w:t>Installation du serveur mail</w:t>
      </w:r>
    </w:p>
    <w:p w14:paraId="7EA4B32B" w14:textId="38F743E9" w:rsidR="00E75D06" w:rsidRPr="00E75D06" w:rsidRDefault="00E75D06" w:rsidP="00E75D06">
      <w:r>
        <w:t>Une seule commande suffit pour l’installation du serveur mail :</w:t>
      </w:r>
    </w:p>
    <w:p w14:paraId="4A96081F" w14:textId="5D8C1CB6" w:rsidR="00316E67" w:rsidRDefault="00B01767" w:rsidP="003A558E">
      <w:pPr>
        <w:pStyle w:val="command"/>
      </w:pPr>
      <w:r>
        <w:t xml:space="preserve">$ </w:t>
      </w:r>
      <w:r w:rsidR="00E75D06">
        <w:t>ap</w:t>
      </w:r>
      <w:r w:rsidR="00DB050A">
        <w:t>t-get install postfix</w:t>
      </w:r>
    </w:p>
    <w:p w14:paraId="0132D66B" w14:textId="642D3A38" w:rsidR="001B701F" w:rsidRDefault="00316E67" w:rsidP="001B701F">
      <w:pPr>
        <w:pStyle w:val="Titre2"/>
      </w:pPr>
      <w:bookmarkStart w:id="24" w:name="_Toc456027953"/>
      <w:r>
        <w:t>Outils de développement</w:t>
      </w:r>
      <w:bookmarkEnd w:id="24"/>
    </w:p>
    <w:p w14:paraId="5B571968" w14:textId="13625850" w:rsidR="005A0D58" w:rsidRDefault="005A0D58" w:rsidP="005A0D58">
      <w:pPr>
        <w:pStyle w:val="ExplainationChapter"/>
      </w:pPr>
      <w:r>
        <w:t>Cette section donne les procédures pour installer et configurer l’environnement de développement du site internet sous Windows.</w:t>
      </w:r>
    </w:p>
    <w:p w14:paraId="3EE2B799" w14:textId="77C8DD27" w:rsidR="00742CB6" w:rsidRDefault="001221C6" w:rsidP="001221C6">
      <w:pPr>
        <w:pStyle w:val="Titre3"/>
      </w:pPr>
      <w:r>
        <w:t>Wamp</w:t>
      </w:r>
      <w:r w:rsidR="007B4CE4">
        <w:t>Server</w:t>
      </w:r>
    </w:p>
    <w:p w14:paraId="64CC7A0B" w14:textId="2C47A2D6" w:rsidR="00564C7B" w:rsidRDefault="00564C7B" w:rsidP="00564C7B">
      <w:r>
        <w:t>Afin de pouvoir développer sur le site internet il faut installer un serveur de développement. Nous utilisons le serveur Wamp</w:t>
      </w:r>
      <w:r w:rsidR="007B4CE4">
        <w:t>Server</w:t>
      </w:r>
      <w:r>
        <w:t>.</w:t>
      </w:r>
      <w:r w:rsidR="006354E2">
        <w:t xml:space="preserve"> Ce dernier regroupe un serveur Apache 2, MySQL ainsi que PHP au sein d’un même paquet.</w:t>
      </w:r>
    </w:p>
    <w:p w14:paraId="0C866F1E" w14:textId="5C1822E0" w:rsidR="007B4CE4" w:rsidRDefault="007B4CE4" w:rsidP="00564C7B">
      <w:r>
        <w:t xml:space="preserve">Vous trouverez les liens de téléchargement à l’adresse suivante : </w:t>
      </w:r>
      <w:hyperlink r:id="rId42" w:history="1">
        <w:r w:rsidRPr="00C001EB">
          <w:rPr>
            <w:rStyle w:val="Lienhypertexte"/>
          </w:rPr>
          <w:t>http://www.wampserver.com/fr</w:t>
        </w:r>
      </w:hyperlink>
    </w:p>
    <w:p w14:paraId="2EA76D11" w14:textId="591C47F9" w:rsidR="00564C7B" w:rsidRPr="00564C7B" w:rsidRDefault="007B4CE4" w:rsidP="00564C7B">
      <w:r>
        <w:t xml:space="preserve">Nous travaillons avec la version </w:t>
      </w:r>
      <w:r w:rsidR="006354E2">
        <w:t xml:space="preserve">3 </w:t>
      </w:r>
      <w:r>
        <w:t>de WampServer</w:t>
      </w:r>
      <w:r w:rsidR="000D21A8">
        <w:t xml:space="preserve">. Une fois </w:t>
      </w:r>
      <w:r w:rsidR="006354E2">
        <w:t>installé,</w:t>
      </w:r>
      <w:r w:rsidR="000D21A8">
        <w:t xml:space="preserve"> il ne reste plus qu’à récupérer le projet depuis le dépôt SVN</w:t>
      </w:r>
      <w:r w:rsidR="006354E2">
        <w:t xml:space="preserve"> (c.f. : </w:t>
      </w:r>
      <w:hyperlink w:anchor="_SVN_1" w:history="1">
        <w:r w:rsidR="006354E2" w:rsidRPr="006354E2">
          <w:rPr>
            <w:rStyle w:val="Lienhypertexte"/>
          </w:rPr>
          <w:t>2.2.5 SVN</w:t>
        </w:r>
      </w:hyperlink>
      <w:r w:rsidR="006354E2">
        <w:t>)</w:t>
      </w:r>
      <w:r w:rsidR="000D21A8">
        <w:t xml:space="preserve">. Aucune configuration </w:t>
      </w:r>
      <w:r w:rsidR="00B5491C">
        <w:t xml:space="preserve">particulière </w:t>
      </w:r>
      <w:r w:rsidR="000D21A8">
        <w:t>n’est nécessaire.</w:t>
      </w:r>
    </w:p>
    <w:p w14:paraId="60F2391A" w14:textId="4800EAB5" w:rsidR="001221C6" w:rsidRDefault="001221C6" w:rsidP="001221C6">
      <w:pPr>
        <w:pStyle w:val="Titre3"/>
      </w:pPr>
      <w:r>
        <w:t>Symfony</w:t>
      </w:r>
    </w:p>
    <w:p w14:paraId="6638EEDA" w14:textId="41E0A07C" w:rsidR="006354E2" w:rsidRDefault="006354E2" w:rsidP="006354E2">
      <w:r>
        <w:t xml:space="preserve">Symfony étant un Framework PHP et étant déjà configuré dans le dépôt SVN du projet, il n’est pas réellement nécessaire de l’installer </w:t>
      </w:r>
      <w:r w:rsidR="0072206F">
        <w:t>pour pouvoir continuer le développement sur le projet.</w:t>
      </w:r>
    </w:p>
    <w:p w14:paraId="61797CC0" w14:textId="55AFF6D6" w:rsidR="006620E1" w:rsidRDefault="006620E1" w:rsidP="006354E2">
      <w:r>
        <w:t>Nous fournissons tout de même le lien de téléchargement du Framework a titre de référence</w:t>
      </w:r>
      <w:r w:rsidR="00392A68">
        <w:t> :</w:t>
      </w:r>
    </w:p>
    <w:p w14:paraId="5A9D5904" w14:textId="3A7FA9EC" w:rsidR="00392A68" w:rsidRDefault="00147D81" w:rsidP="005615ED">
      <w:pPr>
        <w:pStyle w:val="Paragraphedeliste"/>
        <w:numPr>
          <w:ilvl w:val="0"/>
          <w:numId w:val="5"/>
        </w:numPr>
      </w:pPr>
      <w:hyperlink r:id="rId43" w:history="1">
        <w:r w:rsidR="00770341" w:rsidRPr="00C001EB">
          <w:rPr>
            <w:rStyle w:val="Lienhypertexte"/>
          </w:rPr>
          <w:t>https://symfony.com/download</w:t>
        </w:r>
      </w:hyperlink>
      <w:r w:rsidR="00770341">
        <w:t xml:space="preserve"> </w:t>
      </w:r>
    </w:p>
    <w:p w14:paraId="4EA69EF8" w14:textId="49180874" w:rsidR="007D1CB1" w:rsidRPr="006354E2" w:rsidRDefault="007D1CB1" w:rsidP="007D1CB1">
      <w:r>
        <w:t>L’installation de Symfony est simple et bien documentée sur le site cité ci-dessus.</w:t>
      </w:r>
    </w:p>
    <w:p w14:paraId="7461D8E5" w14:textId="50B45EBD" w:rsidR="001221C6" w:rsidRDefault="001221C6" w:rsidP="001221C6">
      <w:pPr>
        <w:pStyle w:val="Titre3"/>
      </w:pPr>
      <w:r>
        <w:t>Composer</w:t>
      </w:r>
    </w:p>
    <w:p w14:paraId="32A34C35" w14:textId="22BCE527" w:rsidR="007D1CB1" w:rsidRDefault="007D1CB1" w:rsidP="007D1CB1">
      <w:r>
        <w:t>Composer est un outil PHP permettant la mise à jour des composants Symfony et des Bundles utilisé sur le projet.</w:t>
      </w:r>
      <w:r w:rsidR="00E23DA9">
        <w:t xml:space="preserve"> Il s’utilise depuis la ligne de commande.</w:t>
      </w:r>
    </w:p>
    <w:p w14:paraId="53289FEC" w14:textId="39C1E912" w:rsidR="00CA2591" w:rsidRDefault="00CA2591" w:rsidP="007D1CB1">
      <w:r>
        <w:t xml:space="preserve">Le téléchargement de l’outil se fait à l’adresse suivante : </w:t>
      </w:r>
      <w:hyperlink r:id="rId44" w:history="1">
        <w:r w:rsidRPr="00C001EB">
          <w:rPr>
            <w:rStyle w:val="Lienhypertexte"/>
          </w:rPr>
          <w:t>https://getcomposer.org/download/</w:t>
        </w:r>
      </w:hyperlink>
    </w:p>
    <w:p w14:paraId="514202B5" w14:textId="528262D7" w:rsidR="00CA2591" w:rsidRPr="00CA2591" w:rsidRDefault="00CA2591" w:rsidP="00CA2591">
      <w:pPr>
        <w:rPr>
          <w:b/>
        </w:rPr>
      </w:pPr>
      <w:r>
        <w:t xml:space="preserve">Lors de l’installation, il faudra indiquer le chemin vers l’exécutable PHP. Si vous avez installé WampServer comme décrit dans cette documentation, PHP se trouve à l’emplacement </w:t>
      </w:r>
      <w:r>
        <w:rPr>
          <w:b/>
        </w:rPr>
        <w:t>wamp64\bin\php\phpVersion\php.exe</w:t>
      </w:r>
    </w:p>
    <w:p w14:paraId="096B9D90" w14:textId="77777777" w:rsidR="0028544D" w:rsidRDefault="00CA2591" w:rsidP="0028544D">
      <w:pPr>
        <w:keepNext/>
        <w:jc w:val="center"/>
      </w:pPr>
      <w:r>
        <w:rPr>
          <w:noProof/>
          <w:lang w:val="en-US" w:eastAsia="zh-CN"/>
        </w:rPr>
        <w:lastRenderedPageBreak/>
        <w:drawing>
          <wp:inline distT="0" distB="0" distL="0" distR="0" wp14:anchorId="0E9B7A5B" wp14:editId="7DB1BF02">
            <wp:extent cx="4753638" cy="3686689"/>
            <wp:effectExtent l="0" t="0" r="8890"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5-01_11h50_17.png"/>
                    <pic:cNvPicPr/>
                  </pic:nvPicPr>
                  <pic:blipFill>
                    <a:blip r:embed="rId45">
                      <a:extLst>
                        <a:ext uri="{28A0092B-C50C-407E-A947-70E740481C1C}">
                          <a14:useLocalDpi xmlns:a14="http://schemas.microsoft.com/office/drawing/2010/main" val="0"/>
                        </a:ext>
                      </a:extLst>
                    </a:blip>
                    <a:stretch>
                      <a:fillRect/>
                    </a:stretch>
                  </pic:blipFill>
                  <pic:spPr>
                    <a:xfrm>
                      <a:off x="0" y="0"/>
                      <a:ext cx="4753638" cy="3686689"/>
                    </a:xfrm>
                    <a:prstGeom prst="rect">
                      <a:avLst/>
                    </a:prstGeom>
                  </pic:spPr>
                </pic:pic>
              </a:graphicData>
            </a:graphic>
          </wp:inline>
        </w:drawing>
      </w:r>
    </w:p>
    <w:p w14:paraId="3E980634" w14:textId="7FC012CC" w:rsidR="00CA2591" w:rsidRPr="007D1CB1" w:rsidRDefault="0028544D" w:rsidP="0028544D">
      <w:pPr>
        <w:pStyle w:val="Lgende"/>
      </w:pPr>
      <w:bookmarkStart w:id="25" w:name="_Toc449909850"/>
      <w:r>
        <w:t xml:space="preserve">Figure </w:t>
      </w:r>
      <w:r w:rsidR="00147D81">
        <w:fldChar w:fldCharType="begin"/>
      </w:r>
      <w:r w:rsidR="00147D81">
        <w:instrText xml:space="preserve"> SEQ Figure \* ARABIC </w:instrText>
      </w:r>
      <w:r w:rsidR="00147D81">
        <w:fldChar w:fldCharType="separate"/>
      </w:r>
      <w:r w:rsidR="00731EF1">
        <w:rPr>
          <w:noProof/>
        </w:rPr>
        <w:t>13</w:t>
      </w:r>
      <w:r w:rsidR="00147D81">
        <w:rPr>
          <w:noProof/>
        </w:rPr>
        <w:fldChar w:fldCharType="end"/>
      </w:r>
      <w:r>
        <w:t>. Installation Composer</w:t>
      </w:r>
      <w:bookmarkEnd w:id="25"/>
    </w:p>
    <w:p w14:paraId="129D0CA3" w14:textId="055EC51D" w:rsidR="001221C6" w:rsidRDefault="001221C6" w:rsidP="001221C6">
      <w:pPr>
        <w:pStyle w:val="Titre3"/>
      </w:pPr>
      <w:r>
        <w:t xml:space="preserve">Sass </w:t>
      </w:r>
      <w:r w:rsidR="00B22960">
        <w:t>et</w:t>
      </w:r>
      <w:r>
        <w:t xml:space="preserve"> Compass</w:t>
      </w:r>
    </w:p>
    <w:p w14:paraId="048E5755" w14:textId="70695F8A" w:rsidR="00B22960" w:rsidRDefault="00B22960" w:rsidP="00B22960">
      <w:r>
        <w:t>Sass est une extension de CSS ajoutant de nombreuses fonctionnalités tel que les variables ou mixins (fonctions). Il permet de facilité et mieux organiser le code CSS d’un projet.</w:t>
      </w:r>
    </w:p>
    <w:p w14:paraId="158318E9" w14:textId="04EB494B" w:rsidR="00E432DD" w:rsidRPr="00C823D2" w:rsidRDefault="00E432DD" w:rsidP="00B22960">
      <w:r>
        <w:t xml:space="preserve">Avant de pouvoir installer Sass il faut utiliser Ruby. En effet, Sass utilise Ruby pour la compilation des fichier </w:t>
      </w:r>
      <w:r w:rsidRPr="00E432DD">
        <w:rPr>
          <w:b/>
        </w:rPr>
        <w:t>scss</w:t>
      </w:r>
      <w:r>
        <w:t xml:space="preserve"> en fichier </w:t>
      </w:r>
      <w:r w:rsidRPr="00E432DD">
        <w:rPr>
          <w:b/>
        </w:rPr>
        <w:t>css</w:t>
      </w:r>
      <w:r>
        <w:rPr>
          <w:b/>
        </w:rPr>
        <w:t>.</w:t>
      </w:r>
      <w:r w:rsidR="00C823D2">
        <w:rPr>
          <w:b/>
        </w:rPr>
        <w:t xml:space="preserve"> </w:t>
      </w:r>
      <w:r w:rsidR="00C823D2">
        <w:t>Nous utilisons Sass directement en ligne de commande.</w:t>
      </w:r>
    </w:p>
    <w:p w14:paraId="5AF588A1" w14:textId="18ADC587" w:rsidR="004F77D2" w:rsidRDefault="004F77D2" w:rsidP="005615ED">
      <w:pPr>
        <w:pStyle w:val="Paragraphedeliste"/>
        <w:numPr>
          <w:ilvl w:val="0"/>
          <w:numId w:val="5"/>
        </w:numPr>
        <w:rPr>
          <w:lang w:val="en-US"/>
        </w:rPr>
      </w:pPr>
      <w:proofErr w:type="gramStart"/>
      <w:r w:rsidRPr="004F77D2">
        <w:rPr>
          <w:lang w:val="en-US"/>
        </w:rPr>
        <w:t>Ruby :</w:t>
      </w:r>
      <w:proofErr w:type="gramEnd"/>
      <w:r w:rsidRPr="004F77D2">
        <w:rPr>
          <w:lang w:val="en-US"/>
        </w:rPr>
        <w:t xml:space="preserve"> </w:t>
      </w:r>
      <w:hyperlink r:id="rId46" w:history="1">
        <w:r w:rsidRPr="00A378D4">
          <w:rPr>
            <w:rStyle w:val="Lienhypertexte"/>
            <w:lang w:val="en-US"/>
          </w:rPr>
          <w:t>http://rubyinstaller.org/downloads/</w:t>
        </w:r>
      </w:hyperlink>
    </w:p>
    <w:p w14:paraId="0FD6FB88" w14:textId="160D1B88" w:rsidR="004F77D2" w:rsidRDefault="004F77D2" w:rsidP="005615ED">
      <w:pPr>
        <w:pStyle w:val="Paragraphedeliste"/>
        <w:numPr>
          <w:ilvl w:val="0"/>
          <w:numId w:val="5"/>
        </w:numPr>
      </w:pPr>
      <w:r w:rsidRPr="00C823D2">
        <w:t xml:space="preserve">Sass guide d’installation : </w:t>
      </w:r>
      <w:hyperlink r:id="rId47" w:history="1">
        <w:r w:rsidR="00FF2A29" w:rsidRPr="00A378D4">
          <w:rPr>
            <w:rStyle w:val="Lienhypertexte"/>
          </w:rPr>
          <w:t>http://sass-lang.com/install</w:t>
        </w:r>
      </w:hyperlink>
    </w:p>
    <w:p w14:paraId="2FDE3C28" w14:textId="3C39BCC5" w:rsidR="00FF2A29" w:rsidRDefault="00FF2A29" w:rsidP="00FF2A29">
      <w:r>
        <w:t>Compass est un Framework qui utilise Sass et ajoute beaucoup de fonctionnalités pour le développement CSS.</w:t>
      </w:r>
    </w:p>
    <w:p w14:paraId="0E0B9F1F" w14:textId="59840876" w:rsidR="00FF2A29" w:rsidRDefault="00FF2A29" w:rsidP="00FF2A29">
      <w:r>
        <w:t>L’installation de Compass se fait directement en ligne de commande :</w:t>
      </w:r>
    </w:p>
    <w:p w14:paraId="394578B9" w14:textId="3F69D3EB" w:rsidR="00FF2A29" w:rsidRDefault="00FF2A29" w:rsidP="00FF2A29">
      <w:pPr>
        <w:pStyle w:val="command"/>
      </w:pPr>
      <w:r>
        <w:t xml:space="preserve">$ gem update </w:t>
      </w:r>
      <w:r w:rsidR="00181AE9">
        <w:t>-</w:t>
      </w:r>
      <w:r>
        <w:t>-system</w:t>
      </w:r>
    </w:p>
    <w:p w14:paraId="418D882F" w14:textId="40B81F74" w:rsidR="00843754" w:rsidRPr="00C823D2" w:rsidRDefault="00FF2A29" w:rsidP="00843754">
      <w:pPr>
        <w:pStyle w:val="command"/>
      </w:pPr>
      <w:r>
        <w:t>$ gem install compass</w:t>
      </w:r>
    </w:p>
    <w:p w14:paraId="03C90EA3" w14:textId="77777777" w:rsidR="007029CC" w:rsidRPr="00526414" w:rsidRDefault="007029CC">
      <w:pPr>
        <w:jc w:val="left"/>
        <w:rPr>
          <w:rFonts w:asciiTheme="majorHAnsi" w:eastAsiaTheme="majorEastAsia" w:hAnsiTheme="majorHAnsi" w:cstheme="majorBidi"/>
          <w:color w:val="1F4D78" w:themeColor="accent1" w:themeShade="7F"/>
          <w:sz w:val="24"/>
          <w:szCs w:val="24"/>
          <w:lang w:val="en-US"/>
        </w:rPr>
      </w:pPr>
      <w:bookmarkStart w:id="26" w:name="_SVN_1"/>
      <w:bookmarkEnd w:id="26"/>
      <w:r w:rsidRPr="00526414">
        <w:rPr>
          <w:lang w:val="en-US"/>
        </w:rPr>
        <w:br w:type="page"/>
      </w:r>
    </w:p>
    <w:p w14:paraId="40A2F271" w14:textId="0D90B6FF" w:rsidR="001221C6" w:rsidRDefault="001221C6" w:rsidP="001221C6">
      <w:pPr>
        <w:pStyle w:val="Titre3"/>
      </w:pPr>
      <w:r>
        <w:lastRenderedPageBreak/>
        <w:t>SVN</w:t>
      </w:r>
    </w:p>
    <w:p w14:paraId="04EF809F" w14:textId="5EB2FFA5" w:rsidR="007029CC" w:rsidRDefault="007029CC" w:rsidP="007029CC">
      <w:pPr>
        <w:jc w:val="left"/>
      </w:pPr>
      <w:r>
        <w:t xml:space="preserve">Les sources du projet se trouve sur le dépôt SVN : </w:t>
      </w:r>
      <w:hyperlink r:id="rId48" w:history="1">
        <w:r w:rsidRPr="00A378D4">
          <w:rPr>
            <w:rStyle w:val="Lienhypertexte"/>
          </w:rPr>
          <w:t>https://labeip.epitech.eu/svn/2017/musicsheetwriter/Website</w:t>
        </w:r>
      </w:hyperlink>
      <w:r>
        <w:t xml:space="preserve"> </w:t>
      </w:r>
    </w:p>
    <w:p w14:paraId="140653DB" w14:textId="429BE23B" w:rsidR="007029CC" w:rsidRDefault="007029CC" w:rsidP="007029CC">
      <w:pPr>
        <w:jc w:val="left"/>
      </w:pPr>
      <w:r>
        <w:t xml:space="preserve">Il est recommandé de récupérer le dépôt dans le dossier </w:t>
      </w:r>
      <w:r>
        <w:rPr>
          <w:b/>
        </w:rPr>
        <w:t>www</w:t>
      </w:r>
      <w:r>
        <w:t xml:space="preserve"> du dossier d’installation de wamp. C’est ce dossier là qu’</w:t>
      </w:r>
      <w:r w:rsidR="00027D36">
        <w:t>utilise W</w:t>
      </w:r>
      <w:r>
        <w:t>amp</w:t>
      </w:r>
      <w:r w:rsidR="00027D36">
        <w:t>Server</w:t>
      </w:r>
      <w:r>
        <w:t xml:space="preserve"> pour héberger les site internet par défaut.</w:t>
      </w:r>
    </w:p>
    <w:p w14:paraId="7142DBE7" w14:textId="5A7C3B66" w:rsidR="0056586C" w:rsidRDefault="0056586C" w:rsidP="0056586C">
      <w:pPr>
        <w:pStyle w:val="Titre2"/>
      </w:pPr>
      <w:bookmarkStart w:id="27" w:name="_Toc456027954"/>
      <w:r>
        <w:t>Configuration et commandes utiles</w:t>
      </w:r>
      <w:bookmarkEnd w:id="27"/>
    </w:p>
    <w:p w14:paraId="6AFFAE10" w14:textId="3F3E3EA5" w:rsidR="0056586C" w:rsidRDefault="0056586C" w:rsidP="0056586C">
      <w:r>
        <w:t xml:space="preserve">Après avoir récupérer le projet et l’avoir installé dans le dossier </w:t>
      </w:r>
      <w:r w:rsidRPr="0056586C">
        <w:rPr>
          <w:b/>
        </w:rPr>
        <w:t>www</w:t>
      </w:r>
      <w:r>
        <w:rPr>
          <w:b/>
        </w:rPr>
        <w:t xml:space="preserve"> </w:t>
      </w:r>
      <w:r>
        <w:t>de WampServer, il faut récupérer les différents composants et bundles utilisé par le projet. Pour cela exécuter la commande suivante à la racine du projet</w:t>
      </w:r>
      <w:r w:rsidR="0057391F">
        <w:t xml:space="preserve"> </w:t>
      </w:r>
      <w:r>
        <w:t>:</w:t>
      </w:r>
    </w:p>
    <w:p w14:paraId="4E78DB8F" w14:textId="7C8A64B1" w:rsidR="0056586C" w:rsidRPr="00A82547" w:rsidRDefault="0056586C" w:rsidP="0056586C">
      <w:pPr>
        <w:pStyle w:val="command"/>
        <w:rPr>
          <w:lang w:val="fr-FR"/>
        </w:rPr>
      </w:pPr>
      <w:r w:rsidRPr="00A82547">
        <w:rPr>
          <w:lang w:val="fr-FR"/>
        </w:rPr>
        <w:t>$ composer update</w:t>
      </w:r>
    </w:p>
    <w:p w14:paraId="1F4CCF94" w14:textId="373EEE99" w:rsidR="00A82547" w:rsidRDefault="00A82547" w:rsidP="0056586C">
      <w:r>
        <w:t>Composer va alors se charger de récupérer toutes les dépendances nécessaires pour le projet</w:t>
      </w:r>
      <w:r w:rsidR="00B3345D">
        <w:t>.</w:t>
      </w:r>
    </w:p>
    <w:p w14:paraId="04544345" w14:textId="3D8210E0" w:rsidR="007538DD" w:rsidRDefault="007538DD" w:rsidP="0056586C">
      <w:r>
        <w:t>Pour l’installation des ressources dans le dossier public de Symfony (afin de mettre à disposition des clients le</w:t>
      </w:r>
      <w:r w:rsidR="00917D3D">
        <w:t>s images ou autres scripts JavaS</w:t>
      </w:r>
      <w:r>
        <w:t>cripts) il vous faut exécuter la commande suivante dans un terminal en tant qu’administrateur :</w:t>
      </w:r>
    </w:p>
    <w:p w14:paraId="60E3CB36" w14:textId="7CB42EB5" w:rsidR="007538DD" w:rsidRDefault="007538DD" w:rsidP="007538DD">
      <w:pPr>
        <w:pStyle w:val="command"/>
      </w:pPr>
      <w:r>
        <w:t xml:space="preserve"># php app/console </w:t>
      </w:r>
      <w:proofErr w:type="gramStart"/>
      <w:r>
        <w:t>assets:install</w:t>
      </w:r>
      <w:proofErr w:type="gramEnd"/>
      <w:r>
        <w:t xml:space="preserve"> </w:t>
      </w:r>
      <w:r w:rsidR="00AD225D">
        <w:t>-</w:t>
      </w:r>
      <w:r w:rsidR="0029120E">
        <w:t>-</w:t>
      </w:r>
      <w:r>
        <w:t>symlink</w:t>
      </w:r>
    </w:p>
    <w:p w14:paraId="474E406F" w14:textId="333B8BCF" w:rsidR="007538DD" w:rsidRDefault="007538DD" w:rsidP="007538DD">
      <w:r>
        <w:t>Il se peut qu’un message disant que le système ne supporte pas les liens symboliques apparaisse. Les assets sont alors copiés au lieu d’avoir des liens symbolique</w:t>
      </w:r>
      <w:r w:rsidR="009139D9">
        <w:t>s</w:t>
      </w:r>
      <w:r>
        <w:t xml:space="preserve"> créés.</w:t>
      </w:r>
      <w:r w:rsidR="006B747D">
        <w:t xml:space="preserve"> </w:t>
      </w:r>
    </w:p>
    <w:p w14:paraId="3D32AC3B" w14:textId="764928EE" w:rsidR="009139D9" w:rsidRPr="007538DD" w:rsidRDefault="009139D9" w:rsidP="007538DD">
      <w:r>
        <w:t>L’avantage de</w:t>
      </w:r>
      <w:r w:rsidR="006B747D">
        <w:t>s liens symboliques est que vous n’avez à lancer cette commande qu’une seule fois. La mise à jour des fichiers étant pris en compte automatiquement.</w:t>
      </w:r>
      <w:r w:rsidR="00AA6A27">
        <w:t xml:space="preserve"> Si les assets n’ont pas été installé avec les liens symboliques, il faudra alors relancer cette ligne de commande à chaque fois qu’un asset est modifié.</w:t>
      </w:r>
    </w:p>
    <w:p w14:paraId="1DE5FC5E" w14:textId="77777777" w:rsidR="005A5BD4" w:rsidRDefault="005A5BD4">
      <w:pPr>
        <w:jc w:val="left"/>
        <w:rPr>
          <w:rFonts w:asciiTheme="majorHAnsi" w:eastAsiaTheme="majorEastAsia" w:hAnsiTheme="majorHAnsi" w:cstheme="majorBidi"/>
          <w:color w:val="2E74B5" w:themeColor="accent1" w:themeShade="BF"/>
          <w:sz w:val="26"/>
          <w:szCs w:val="26"/>
        </w:rPr>
      </w:pPr>
      <w:r>
        <w:br w:type="page"/>
      </w:r>
    </w:p>
    <w:p w14:paraId="4A6C03A5" w14:textId="2B70B53F" w:rsidR="00DA4D31" w:rsidRDefault="001B701F" w:rsidP="001B701F">
      <w:pPr>
        <w:pStyle w:val="Titre2"/>
        <w:rPr>
          <w:sz w:val="32"/>
          <w:szCs w:val="32"/>
        </w:rPr>
      </w:pPr>
      <w:bookmarkStart w:id="28" w:name="_Toc456027955"/>
      <w:r>
        <w:lastRenderedPageBreak/>
        <w:t>Déploiement du site internet</w:t>
      </w:r>
      <w:bookmarkEnd w:id="28"/>
      <w:r w:rsidRPr="001B701F">
        <w:rPr>
          <w:sz w:val="32"/>
          <w:szCs w:val="32"/>
        </w:rPr>
        <w:t xml:space="preserve"> </w:t>
      </w:r>
    </w:p>
    <w:p w14:paraId="00028FC4" w14:textId="030991DC" w:rsidR="008F379D" w:rsidRDefault="008F379D" w:rsidP="008F379D">
      <w:r>
        <w:t>Le déploiement du site internet sur les serveurs de test et de production se fait à l’aide d’un script shell développé pour.</w:t>
      </w:r>
    </w:p>
    <w:p w14:paraId="212D4D29" w14:textId="044894F5" w:rsidR="008F379D" w:rsidRDefault="008F379D" w:rsidP="008F379D">
      <w:r>
        <w:t>Tout d’abord il faut générer une clé SSH pour pouvoir vous connecter aux serveurs en ssh. Nous utilisons Putty comme client ssh pour se connecter aux serveurs. Nous décrivons la procédure à suivre avec Putty dans cette section.</w:t>
      </w:r>
    </w:p>
    <w:p w14:paraId="2487C536" w14:textId="37FE66D0" w:rsidR="008F4ACB" w:rsidRDefault="008F379D" w:rsidP="005615ED">
      <w:pPr>
        <w:pStyle w:val="Paragraphedeliste"/>
        <w:numPr>
          <w:ilvl w:val="0"/>
          <w:numId w:val="16"/>
        </w:numPr>
        <w:jc w:val="left"/>
      </w:pPr>
      <w:r>
        <w:t xml:space="preserve">Télécharger </w:t>
      </w:r>
      <w:r w:rsidR="008F4ACB">
        <w:t xml:space="preserve">PuTTY et PuTTYgen : </w:t>
      </w:r>
      <w:hyperlink r:id="rId49" w:history="1">
        <w:r w:rsidR="008F4ACB" w:rsidRPr="00A378D4">
          <w:rPr>
            <w:rStyle w:val="Lienhypertexte"/>
          </w:rPr>
          <w:t>http://www.chiark.greenend.org.uk/~sgtatham/putty/download.html</w:t>
        </w:r>
      </w:hyperlink>
    </w:p>
    <w:p w14:paraId="35BB1008" w14:textId="52AB94E5" w:rsidR="008F4ACB" w:rsidRDefault="008D4A2F" w:rsidP="005615ED">
      <w:pPr>
        <w:pStyle w:val="Paragraphedeliste"/>
        <w:numPr>
          <w:ilvl w:val="0"/>
          <w:numId w:val="16"/>
        </w:numPr>
        <w:jc w:val="left"/>
      </w:pPr>
      <w:r>
        <w:t>Exécuter PuTTYgen pour générer un clé ssh et sauvegarder à la fois la clé publique et clé privée :</w:t>
      </w:r>
    </w:p>
    <w:p w14:paraId="724A3227" w14:textId="77777777" w:rsidR="005A5BD4" w:rsidRDefault="005A5BD4" w:rsidP="005A5BD4">
      <w:pPr>
        <w:keepNext/>
        <w:jc w:val="center"/>
      </w:pPr>
      <w:r>
        <w:rPr>
          <w:noProof/>
          <w:lang w:val="en-US" w:eastAsia="zh-CN"/>
        </w:rPr>
        <w:drawing>
          <wp:inline distT="0" distB="0" distL="0" distR="0" wp14:anchorId="6406B443" wp14:editId="20B77F86">
            <wp:extent cx="2724150" cy="2650217"/>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5-01_16h09_19.png"/>
                    <pic:cNvPicPr/>
                  </pic:nvPicPr>
                  <pic:blipFill>
                    <a:blip r:embed="rId50">
                      <a:extLst>
                        <a:ext uri="{28A0092B-C50C-407E-A947-70E740481C1C}">
                          <a14:useLocalDpi xmlns:a14="http://schemas.microsoft.com/office/drawing/2010/main" val="0"/>
                        </a:ext>
                      </a:extLst>
                    </a:blip>
                    <a:stretch>
                      <a:fillRect/>
                    </a:stretch>
                  </pic:blipFill>
                  <pic:spPr>
                    <a:xfrm>
                      <a:off x="0" y="0"/>
                      <a:ext cx="2731125" cy="2657003"/>
                    </a:xfrm>
                    <a:prstGeom prst="rect">
                      <a:avLst/>
                    </a:prstGeom>
                  </pic:spPr>
                </pic:pic>
              </a:graphicData>
            </a:graphic>
          </wp:inline>
        </w:drawing>
      </w:r>
    </w:p>
    <w:p w14:paraId="1B7C0583" w14:textId="3BA64DEF" w:rsidR="005A5BD4" w:rsidRDefault="005A5BD4" w:rsidP="005A5BD4">
      <w:pPr>
        <w:pStyle w:val="Lgende"/>
      </w:pPr>
      <w:bookmarkStart w:id="29" w:name="_Toc449909851"/>
      <w:r>
        <w:t xml:space="preserve">Figure </w:t>
      </w:r>
      <w:r w:rsidR="00147D81">
        <w:fldChar w:fldCharType="begin"/>
      </w:r>
      <w:r w:rsidR="00147D81">
        <w:instrText xml:space="preserve"> SEQ Figure \* ARABIC </w:instrText>
      </w:r>
      <w:r w:rsidR="00147D81">
        <w:fldChar w:fldCharType="separate"/>
      </w:r>
      <w:r w:rsidR="00731EF1">
        <w:rPr>
          <w:noProof/>
        </w:rPr>
        <w:t>14</w:t>
      </w:r>
      <w:r w:rsidR="00147D81">
        <w:rPr>
          <w:noProof/>
        </w:rPr>
        <w:fldChar w:fldCharType="end"/>
      </w:r>
      <w:r>
        <w:t>. Génération clé ssh</w:t>
      </w:r>
      <w:bookmarkEnd w:id="29"/>
    </w:p>
    <w:p w14:paraId="3B8DCF9B" w14:textId="77777777" w:rsidR="003A753A" w:rsidRDefault="003A753A">
      <w:pPr>
        <w:jc w:val="left"/>
      </w:pPr>
      <w:r>
        <w:br w:type="page"/>
      </w:r>
    </w:p>
    <w:p w14:paraId="36260598" w14:textId="1A800007" w:rsidR="005A5BD4" w:rsidRDefault="008D4A2F" w:rsidP="005615ED">
      <w:pPr>
        <w:pStyle w:val="Paragraphedeliste"/>
        <w:numPr>
          <w:ilvl w:val="0"/>
          <w:numId w:val="16"/>
        </w:numPr>
        <w:jc w:val="left"/>
      </w:pPr>
      <w:r>
        <w:lastRenderedPageBreak/>
        <w:t xml:space="preserve">Ajouter la clé ssh </w:t>
      </w:r>
      <w:r w:rsidR="005A5BD4">
        <w:t xml:space="preserve">privée </w:t>
      </w:r>
      <w:r>
        <w:t>générée d</w:t>
      </w:r>
      <w:r w:rsidR="005A5BD4">
        <w:t>ans PuTTY</w:t>
      </w:r>
      <w:r>
        <w:t> :</w:t>
      </w:r>
    </w:p>
    <w:p w14:paraId="443CD040" w14:textId="77777777" w:rsidR="005A5BD4" w:rsidRDefault="005A5BD4" w:rsidP="005A5BD4">
      <w:pPr>
        <w:keepNext/>
        <w:jc w:val="center"/>
      </w:pPr>
      <w:r>
        <w:rPr>
          <w:noProof/>
          <w:lang w:val="en-US" w:eastAsia="zh-CN"/>
        </w:rPr>
        <w:drawing>
          <wp:inline distT="0" distB="0" distL="0" distR="0" wp14:anchorId="1893E3FC" wp14:editId="3F2803A6">
            <wp:extent cx="3228975" cy="3121819"/>
            <wp:effectExtent l="0" t="0" r="0" b="254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5-01_16h11_08.png"/>
                    <pic:cNvPicPr/>
                  </pic:nvPicPr>
                  <pic:blipFill>
                    <a:blip r:embed="rId51">
                      <a:extLst>
                        <a:ext uri="{28A0092B-C50C-407E-A947-70E740481C1C}">
                          <a14:useLocalDpi xmlns:a14="http://schemas.microsoft.com/office/drawing/2010/main" val="0"/>
                        </a:ext>
                      </a:extLst>
                    </a:blip>
                    <a:stretch>
                      <a:fillRect/>
                    </a:stretch>
                  </pic:blipFill>
                  <pic:spPr>
                    <a:xfrm>
                      <a:off x="0" y="0"/>
                      <a:ext cx="3245392" cy="3137691"/>
                    </a:xfrm>
                    <a:prstGeom prst="rect">
                      <a:avLst/>
                    </a:prstGeom>
                  </pic:spPr>
                </pic:pic>
              </a:graphicData>
            </a:graphic>
          </wp:inline>
        </w:drawing>
      </w:r>
    </w:p>
    <w:p w14:paraId="5BD9E643" w14:textId="1B9A7E85" w:rsidR="005A5BD4" w:rsidRDefault="005A5BD4" w:rsidP="005A5BD4">
      <w:pPr>
        <w:pStyle w:val="Lgende"/>
      </w:pPr>
      <w:bookmarkStart w:id="30" w:name="_Toc449909852"/>
      <w:r>
        <w:t xml:space="preserve">Figure </w:t>
      </w:r>
      <w:r w:rsidR="00147D81">
        <w:fldChar w:fldCharType="begin"/>
      </w:r>
      <w:r w:rsidR="00147D81">
        <w:instrText xml:space="preserve"> SEQ Figure \* ARABIC </w:instrText>
      </w:r>
      <w:r w:rsidR="00147D81">
        <w:fldChar w:fldCharType="separate"/>
      </w:r>
      <w:r w:rsidR="00731EF1">
        <w:rPr>
          <w:noProof/>
        </w:rPr>
        <w:t>15</w:t>
      </w:r>
      <w:r w:rsidR="00147D81">
        <w:rPr>
          <w:noProof/>
        </w:rPr>
        <w:fldChar w:fldCharType="end"/>
      </w:r>
      <w:r>
        <w:t>. Ajout clé ssh dans PuTTY</w:t>
      </w:r>
      <w:bookmarkEnd w:id="30"/>
    </w:p>
    <w:p w14:paraId="18682970" w14:textId="48526B2C" w:rsidR="008D4A2F" w:rsidRDefault="008D4A2F" w:rsidP="005615ED">
      <w:pPr>
        <w:pStyle w:val="Paragraphedeliste"/>
        <w:numPr>
          <w:ilvl w:val="0"/>
          <w:numId w:val="16"/>
        </w:numPr>
        <w:jc w:val="left"/>
      </w:pPr>
      <w:r>
        <w:t>Sauvegarder la session </w:t>
      </w:r>
      <w:r w:rsidR="00196561">
        <w:t xml:space="preserve">en choisissant comme nom d’hôte </w:t>
      </w:r>
      <w:proofErr w:type="gramStart"/>
      <w:r w:rsidR="00196561">
        <w:rPr>
          <w:b/>
        </w:rPr>
        <w:t>exploit@163.5.84.253</w:t>
      </w:r>
      <w:r>
        <w:t>:</w:t>
      </w:r>
      <w:proofErr w:type="gramEnd"/>
    </w:p>
    <w:p w14:paraId="6F11E8AC" w14:textId="77777777" w:rsidR="005A5BD4" w:rsidRDefault="005A5BD4" w:rsidP="005A5BD4">
      <w:pPr>
        <w:keepNext/>
        <w:jc w:val="center"/>
      </w:pPr>
      <w:r>
        <w:rPr>
          <w:noProof/>
          <w:lang w:val="en-US" w:eastAsia="zh-CN"/>
        </w:rPr>
        <w:drawing>
          <wp:inline distT="0" distB="0" distL="0" distR="0" wp14:anchorId="396D93A3" wp14:editId="00FF73F6">
            <wp:extent cx="3028950" cy="2928432"/>
            <wp:effectExtent l="0" t="0" r="0" b="571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5-01_16h13_04.png"/>
                    <pic:cNvPicPr/>
                  </pic:nvPicPr>
                  <pic:blipFill>
                    <a:blip r:embed="rId52">
                      <a:extLst>
                        <a:ext uri="{28A0092B-C50C-407E-A947-70E740481C1C}">
                          <a14:useLocalDpi xmlns:a14="http://schemas.microsoft.com/office/drawing/2010/main" val="0"/>
                        </a:ext>
                      </a:extLst>
                    </a:blip>
                    <a:stretch>
                      <a:fillRect/>
                    </a:stretch>
                  </pic:blipFill>
                  <pic:spPr>
                    <a:xfrm>
                      <a:off x="0" y="0"/>
                      <a:ext cx="3042974" cy="2941991"/>
                    </a:xfrm>
                    <a:prstGeom prst="rect">
                      <a:avLst/>
                    </a:prstGeom>
                  </pic:spPr>
                </pic:pic>
              </a:graphicData>
            </a:graphic>
          </wp:inline>
        </w:drawing>
      </w:r>
    </w:p>
    <w:p w14:paraId="4B327E57" w14:textId="5221354F" w:rsidR="005A5BD4" w:rsidRDefault="005A5BD4" w:rsidP="005A5BD4">
      <w:pPr>
        <w:pStyle w:val="Lgende"/>
      </w:pPr>
      <w:bookmarkStart w:id="31" w:name="_Toc449909853"/>
      <w:r>
        <w:t xml:space="preserve">Figure </w:t>
      </w:r>
      <w:r w:rsidR="00147D81">
        <w:fldChar w:fldCharType="begin"/>
      </w:r>
      <w:r w:rsidR="00147D81">
        <w:instrText xml:space="preserve"> SEQ Figure \* ARABIC </w:instrText>
      </w:r>
      <w:r w:rsidR="00147D81">
        <w:fldChar w:fldCharType="separate"/>
      </w:r>
      <w:r w:rsidR="00731EF1">
        <w:rPr>
          <w:noProof/>
        </w:rPr>
        <w:t>16</w:t>
      </w:r>
      <w:r w:rsidR="00147D81">
        <w:rPr>
          <w:noProof/>
        </w:rPr>
        <w:fldChar w:fldCharType="end"/>
      </w:r>
      <w:r>
        <w:t>. Sauvegarde session PuTTY</w:t>
      </w:r>
      <w:bookmarkEnd w:id="31"/>
    </w:p>
    <w:p w14:paraId="123FBCBA" w14:textId="77777777" w:rsidR="003A753A" w:rsidRDefault="003A753A">
      <w:pPr>
        <w:jc w:val="left"/>
      </w:pPr>
      <w:r>
        <w:br w:type="page"/>
      </w:r>
    </w:p>
    <w:p w14:paraId="6B57E34E" w14:textId="463FA23C" w:rsidR="008D4A2F" w:rsidRPr="008F379D" w:rsidRDefault="004F7867" w:rsidP="004F7867">
      <w:pPr>
        <w:jc w:val="left"/>
      </w:pPr>
      <w:r>
        <w:lastRenderedPageBreak/>
        <w:t>La configuration de PuTTY est maintenant terminée, pour se connecter au serveur il faudra envoyer la clé publique a un des responsables du serveur pour qu’il puisse l’ajouter à la liste des clefs à accepter.</w:t>
      </w:r>
    </w:p>
    <w:p w14:paraId="574E78A2" w14:textId="4BE95833" w:rsidR="00935BD3" w:rsidRDefault="00D64FCA" w:rsidP="00935BD3">
      <w:r>
        <w:t xml:space="preserve">Une fois connecté sur le serveur, le déploiement s’effectue à l’aide du script </w:t>
      </w:r>
      <w:r>
        <w:rPr>
          <w:b/>
        </w:rPr>
        <w:t>deploy.sh</w:t>
      </w:r>
      <w:r>
        <w:t xml:space="preserve">. Ce dernier peut prendre plusieurs </w:t>
      </w:r>
      <w:r w:rsidR="00374318">
        <w:t>paramètr</w:t>
      </w:r>
      <w:r w:rsidR="00935BD3">
        <w:t>es :</w:t>
      </w:r>
    </w:p>
    <w:p w14:paraId="51E98593" w14:textId="606E9863" w:rsidR="00935BD3" w:rsidRDefault="00935BD3" w:rsidP="005615ED">
      <w:pPr>
        <w:pStyle w:val="Paragraphedeliste"/>
        <w:numPr>
          <w:ilvl w:val="0"/>
          <w:numId w:val="17"/>
        </w:numPr>
      </w:pPr>
      <w:r>
        <w:t>--dump-database : Vide la base de données et charge la base de données avec les valeurs de tests</w:t>
      </w:r>
    </w:p>
    <w:p w14:paraId="70B57B37" w14:textId="77547511" w:rsidR="00935BD3" w:rsidRDefault="00935BD3" w:rsidP="005615ED">
      <w:pPr>
        <w:pStyle w:val="Paragraphedeliste"/>
        <w:numPr>
          <w:ilvl w:val="0"/>
          <w:numId w:val="17"/>
        </w:numPr>
      </w:pPr>
      <w:r>
        <w:t>--update : Met à jour l’ensemble des bundles ainsi que Symfony</w:t>
      </w:r>
    </w:p>
    <w:p w14:paraId="7E1BF5B3" w14:textId="2C026AF4" w:rsidR="00935BD3" w:rsidRDefault="00935BD3" w:rsidP="005615ED">
      <w:pPr>
        <w:pStyle w:val="Paragraphedeliste"/>
        <w:numPr>
          <w:ilvl w:val="0"/>
          <w:numId w:val="17"/>
        </w:numPr>
      </w:pPr>
      <w:r>
        <w:t>--update-composer : Met à jour Composer</w:t>
      </w:r>
    </w:p>
    <w:p w14:paraId="73CDD52D" w14:textId="728A3152" w:rsidR="00935BD3" w:rsidRDefault="00935BD3" w:rsidP="005615ED">
      <w:pPr>
        <w:pStyle w:val="Paragraphedeliste"/>
        <w:numPr>
          <w:ilvl w:val="0"/>
          <w:numId w:val="17"/>
        </w:numPr>
      </w:pPr>
      <w:r>
        <w:t>--update-database : Met à jour le schéma de la base de données.</w:t>
      </w:r>
    </w:p>
    <w:p w14:paraId="4A2B90E7" w14:textId="172DE8F3" w:rsidR="001B701F" w:rsidRPr="008F379D" w:rsidRDefault="001B701F">
      <w:pPr>
        <w:jc w:val="left"/>
        <w:rPr>
          <w:rFonts w:asciiTheme="majorHAnsi" w:eastAsiaTheme="majorEastAsia" w:hAnsiTheme="majorHAnsi" w:cstheme="majorBidi"/>
          <w:color w:val="2E74B5" w:themeColor="accent1" w:themeShade="BF"/>
          <w:sz w:val="32"/>
          <w:szCs w:val="32"/>
        </w:rPr>
      </w:pPr>
      <w:r w:rsidRPr="008F379D">
        <w:br w:type="page"/>
      </w:r>
    </w:p>
    <w:p w14:paraId="4599CFC5" w14:textId="20507880" w:rsidR="001131D3" w:rsidRDefault="00A26815" w:rsidP="001131D3">
      <w:pPr>
        <w:pStyle w:val="Titre1"/>
      </w:pPr>
      <w:bookmarkStart w:id="32" w:name="_Toc456027956"/>
      <w:r>
        <w:lastRenderedPageBreak/>
        <w:t>Application Android</w:t>
      </w:r>
      <w:bookmarkEnd w:id="32"/>
    </w:p>
    <w:p w14:paraId="26909390" w14:textId="77777777" w:rsidR="00DA4D31" w:rsidRDefault="00DA4D31" w:rsidP="00DA4D31">
      <w:pPr>
        <w:pStyle w:val="Titre2"/>
        <w:numPr>
          <w:ilvl w:val="1"/>
          <w:numId w:val="1"/>
        </w:numPr>
      </w:pPr>
      <w:bookmarkStart w:id="33" w:name="_Toc456027957"/>
      <w:r>
        <w:t>Outils de développement</w:t>
      </w:r>
      <w:bookmarkEnd w:id="33"/>
    </w:p>
    <w:p w14:paraId="1379B130" w14:textId="77777777" w:rsidR="00DA4D31" w:rsidRDefault="00DA4D31" w:rsidP="00DA4D31">
      <w:pPr>
        <w:pStyle w:val="Titre3"/>
        <w:numPr>
          <w:ilvl w:val="2"/>
          <w:numId w:val="1"/>
        </w:numPr>
      </w:pPr>
      <w:r>
        <w:t>Android Studio</w:t>
      </w:r>
    </w:p>
    <w:p w14:paraId="3E8F48EB" w14:textId="6D46B07C" w:rsidR="00DA4D31" w:rsidRPr="007D7F74" w:rsidRDefault="00DA4D31" w:rsidP="00DA4D31">
      <w:r>
        <w:t xml:space="preserve">Android Studio est un </w:t>
      </w:r>
      <w:r w:rsidRPr="007D7F74">
        <w:t>environnement de développement d’application Android. Il inclut tous les outils nécessaires et utilisés</w:t>
      </w:r>
      <w:r w:rsidR="00A71E0A">
        <w:t xml:space="preserve"> dans cette procédure. </w:t>
      </w:r>
      <w:r w:rsidRPr="007D7F74">
        <w:t xml:space="preserve">Android Studio </w:t>
      </w:r>
      <w:r w:rsidR="00A71E0A">
        <w:t>se récupère sur la</w:t>
      </w:r>
      <w:r w:rsidRPr="007D7F74">
        <w:t xml:space="preserve"> page : </w:t>
      </w:r>
      <w:hyperlink r:id="rId53" w:history="1">
        <w:r w:rsidRPr="007D7F74">
          <w:rPr>
            <w:rStyle w:val="Lienhypertexte"/>
          </w:rPr>
          <w:t>http://developer.android.com/sdk/index.html</w:t>
        </w:r>
      </w:hyperlink>
      <w:r w:rsidRPr="007D7F74">
        <w:t>. Un</w:t>
      </w:r>
      <w:r w:rsidR="0087267D">
        <w:t>e</w:t>
      </w:r>
      <w:r w:rsidRPr="007D7F74">
        <w:t xml:space="preserve"> fois téléchargé, il suffit d’exécuter l’installateur et de suivre les instructions d’installation.</w:t>
      </w:r>
    </w:p>
    <w:p w14:paraId="19ED27FB" w14:textId="77777777" w:rsidR="00DA4D31" w:rsidRDefault="00DA4D31" w:rsidP="00DA4D31">
      <w:pPr>
        <w:pStyle w:val="Titre3"/>
        <w:numPr>
          <w:ilvl w:val="2"/>
          <w:numId w:val="1"/>
        </w:numPr>
      </w:pPr>
      <w:r>
        <w:t>SDK Manager</w:t>
      </w:r>
    </w:p>
    <w:p w14:paraId="3A237C09" w14:textId="77777777" w:rsidR="00DA4D31" w:rsidRDefault="00DA4D31" w:rsidP="00DA4D31">
      <w:r>
        <w:t>A présent, il faut installer le SDK (bibliothèque) Android. Pour ce faire :</w:t>
      </w:r>
    </w:p>
    <w:p w14:paraId="7E5A336B" w14:textId="209D9759" w:rsidR="00DA4D31" w:rsidRDefault="00FD68E1" w:rsidP="005615ED">
      <w:pPr>
        <w:pStyle w:val="Paragraphedeliste"/>
        <w:numPr>
          <w:ilvl w:val="0"/>
          <w:numId w:val="14"/>
        </w:numPr>
      </w:pPr>
      <w:r>
        <w:t>L</w:t>
      </w:r>
      <w:r w:rsidR="00A71E0A">
        <w:t>ancer Android Studio et sélectionner</w:t>
      </w:r>
      <w:r w:rsidR="00DA4D31">
        <w:t xml:space="preserve"> </w:t>
      </w:r>
      <w:r w:rsidR="00DA4D31" w:rsidRPr="00A93E29">
        <w:rPr>
          <w:b/>
        </w:rPr>
        <w:t xml:space="preserve">Configure </w:t>
      </w:r>
      <w:r w:rsidR="00DA4D31" w:rsidRPr="00B332B5">
        <w:rPr>
          <w:b/>
        </w:rPr>
        <w:sym w:font="Wingdings" w:char="F0E8"/>
      </w:r>
      <w:r w:rsidR="00DA4D31" w:rsidRPr="00A93E29">
        <w:rPr>
          <w:b/>
        </w:rPr>
        <w:t xml:space="preserve"> SDK Manager</w:t>
      </w:r>
      <w:r w:rsidR="00DA4D31">
        <w:t xml:space="preserve">. </w:t>
      </w:r>
    </w:p>
    <w:p w14:paraId="65737B04" w14:textId="364FB5D7" w:rsidR="00DA4D31" w:rsidRDefault="00DA4D31" w:rsidP="005615ED">
      <w:pPr>
        <w:pStyle w:val="Paragraphedeliste"/>
        <w:numPr>
          <w:ilvl w:val="0"/>
          <w:numId w:val="14"/>
        </w:numPr>
      </w:pPr>
      <w:r>
        <w:t>Dans la fe</w:t>
      </w:r>
      <w:r w:rsidR="00A71E0A">
        <w:t>nêtre contextuelle, sélectionner</w:t>
      </w:r>
      <w:r>
        <w:t xml:space="preserve"> dans l’onglet </w:t>
      </w:r>
      <w:r w:rsidRPr="00A93E29">
        <w:rPr>
          <w:b/>
        </w:rPr>
        <w:t>SDK Plateforms</w:t>
      </w:r>
      <w:r>
        <w:t xml:space="preserve"> les versions supérieures à la version 4.0.3 – API 15 (car c’est la version minimale sur laquelle l’application peut fonctionner).</w:t>
      </w:r>
    </w:p>
    <w:p w14:paraId="1A433F11" w14:textId="01938347" w:rsidR="00DA4D31" w:rsidRDefault="00A71E0A" w:rsidP="005615ED">
      <w:pPr>
        <w:pStyle w:val="Paragraphedeliste"/>
        <w:numPr>
          <w:ilvl w:val="0"/>
          <w:numId w:val="14"/>
        </w:numPr>
      </w:pPr>
      <w:r>
        <w:t>Sélectionner</w:t>
      </w:r>
      <w:r w:rsidR="00DA4D31">
        <w:t xml:space="preserve"> dans l’onglet </w:t>
      </w:r>
      <w:r w:rsidR="00DA4D31" w:rsidRPr="00A93E29">
        <w:rPr>
          <w:b/>
        </w:rPr>
        <w:t>SDK Tools</w:t>
      </w:r>
      <w:r w:rsidR="00DA4D31">
        <w:t xml:space="preserve">, tous les éléments. </w:t>
      </w:r>
    </w:p>
    <w:p w14:paraId="20D73742" w14:textId="77777777" w:rsidR="00DA4D31" w:rsidRDefault="00DA4D31" w:rsidP="005615ED">
      <w:pPr>
        <w:pStyle w:val="Paragraphedeliste"/>
        <w:numPr>
          <w:ilvl w:val="0"/>
          <w:numId w:val="14"/>
        </w:numPr>
      </w:pPr>
      <w:r>
        <w:t xml:space="preserve">Cliquez sur </w:t>
      </w:r>
      <w:r w:rsidRPr="00A93E29">
        <w:rPr>
          <w:b/>
        </w:rPr>
        <w:t>OK</w:t>
      </w:r>
      <w:r>
        <w:t>.</w:t>
      </w:r>
    </w:p>
    <w:p w14:paraId="7B6FAEC6" w14:textId="77777777" w:rsidR="00DA4D31" w:rsidRPr="00A93E29" w:rsidRDefault="00DA4D31" w:rsidP="00DA4D31">
      <w:pPr>
        <w:pStyle w:val="Titre3"/>
        <w:numPr>
          <w:ilvl w:val="2"/>
          <w:numId w:val="1"/>
        </w:numPr>
      </w:pPr>
      <w:r>
        <w:t>SVN</w:t>
      </w:r>
    </w:p>
    <w:p w14:paraId="0690CCEE" w14:textId="77777777" w:rsidR="00DA4D31" w:rsidRDefault="00DA4D31" w:rsidP="00DA4D31">
      <w:r>
        <w:t xml:space="preserve">Afin de continuer le développement de l’application Android de Music Sheet Writer, il faut tout d’abord récupérer le code source du projet. Il est hébergé sur le SVN du lab EIP à l’adresse </w:t>
      </w:r>
      <w:hyperlink r:id="rId54" w:history="1">
        <w:r w:rsidRPr="00DC7564">
          <w:rPr>
            <w:rStyle w:val="Lienhypertexte"/>
          </w:rPr>
          <w:t>https://labeip.epitech.eu/svn/2017/musicsheetwriter/Android</w:t>
        </w:r>
      </w:hyperlink>
      <w:r>
        <w:t>.</w:t>
      </w:r>
    </w:p>
    <w:p w14:paraId="7C12889F" w14:textId="401F0B3E" w:rsidR="00DA4D31" w:rsidRDefault="00DA4D31" w:rsidP="00DA4D31">
      <w:r>
        <w:t xml:space="preserve">Pour cela, deux possibilités : </w:t>
      </w:r>
    </w:p>
    <w:p w14:paraId="6E102482" w14:textId="70EEDAF0" w:rsidR="00DA4D31" w:rsidRDefault="00A71E0A" w:rsidP="005615ED">
      <w:pPr>
        <w:pStyle w:val="Paragraphedeliste"/>
        <w:numPr>
          <w:ilvl w:val="0"/>
          <w:numId w:val="11"/>
        </w:numPr>
        <w:jc w:val="left"/>
      </w:pPr>
      <w:r>
        <w:t>R</w:t>
      </w:r>
      <w:r w:rsidR="00DA4D31">
        <w:t xml:space="preserve">écupérer le code source à l’aide d’un exécutable Subversion ou d’un outil (comme par exemple TortoiseSVN sur Windows disponible sur </w:t>
      </w:r>
      <w:hyperlink r:id="rId55" w:history="1">
        <w:r w:rsidR="00DA4D31" w:rsidRPr="00DC7564">
          <w:rPr>
            <w:rStyle w:val="Lienhypertexte"/>
          </w:rPr>
          <w:t>https://tortoisesvn.net/downloads.html</w:t>
        </w:r>
      </w:hyperlink>
      <w:r w:rsidR="00DA4D31">
        <w:t>)  et dans un second temps, ouvrir le projet avec Android Studio.</w:t>
      </w:r>
    </w:p>
    <w:p w14:paraId="7C558D07" w14:textId="464D2F4C" w:rsidR="00DA4D31" w:rsidRDefault="00DA4D31" w:rsidP="005615ED">
      <w:pPr>
        <w:pStyle w:val="Paragraphedeliste"/>
        <w:numPr>
          <w:ilvl w:val="0"/>
          <w:numId w:val="11"/>
        </w:numPr>
        <w:jc w:val="left"/>
      </w:pPr>
      <w:r>
        <w:t xml:space="preserve">Synchroniser Android Studio avec le dépôt SVN. Cette seconde option permet par la suite une simplification des interactions avec le dépôt distant car </w:t>
      </w:r>
      <w:r w:rsidR="00A71E0A">
        <w:t xml:space="preserve">il sera gérable </w:t>
      </w:r>
      <w:r>
        <w:t>directement depuis Android Studio.</w:t>
      </w:r>
    </w:p>
    <w:p w14:paraId="791044D8" w14:textId="77777777" w:rsidR="00DA4D31" w:rsidRDefault="00DA4D31" w:rsidP="00DA4D31">
      <w:pPr>
        <w:jc w:val="left"/>
      </w:pPr>
      <w:r>
        <w:t>Voici les étapes à suivre pour synchroniser Android Studio avec le dépôt SVN :</w:t>
      </w:r>
    </w:p>
    <w:p w14:paraId="002E03B1" w14:textId="47B6E54B" w:rsidR="00DA4D31" w:rsidRDefault="00883063" w:rsidP="005615ED">
      <w:pPr>
        <w:pStyle w:val="Paragraphedeliste"/>
        <w:numPr>
          <w:ilvl w:val="0"/>
          <w:numId w:val="12"/>
        </w:numPr>
        <w:jc w:val="left"/>
      </w:pPr>
      <w:r>
        <w:t>Sélectionner</w:t>
      </w:r>
      <w:r w:rsidR="00DA4D31">
        <w:t xml:space="preserve"> </w:t>
      </w:r>
      <w:r w:rsidR="00DA4D31" w:rsidRPr="00A93E29">
        <w:rPr>
          <w:b/>
        </w:rPr>
        <w:t xml:space="preserve">Check out project from Version Control </w:t>
      </w:r>
      <w:r w:rsidR="00DA4D31" w:rsidRPr="00E502B4">
        <w:sym w:font="Wingdings" w:char="F0E8"/>
      </w:r>
      <w:r w:rsidR="00DA4D31" w:rsidRPr="00A93E29">
        <w:rPr>
          <w:b/>
        </w:rPr>
        <w:t xml:space="preserve"> Subversion</w:t>
      </w:r>
    </w:p>
    <w:p w14:paraId="00503C1A" w14:textId="0DC70782" w:rsidR="00DA4D31" w:rsidRDefault="00DA4D31" w:rsidP="005615ED">
      <w:pPr>
        <w:pStyle w:val="Paragraphedeliste"/>
        <w:numPr>
          <w:ilvl w:val="0"/>
          <w:numId w:val="12"/>
        </w:numPr>
        <w:jc w:val="left"/>
      </w:pPr>
      <w:r>
        <w:t>Dans l</w:t>
      </w:r>
      <w:r w:rsidR="00883063">
        <w:t xml:space="preserve">a fenêtre contextuelle, ajouter un nouveau </w:t>
      </w:r>
      <w:r>
        <w:t xml:space="preserve">dépôt en cliquant sur </w:t>
      </w:r>
      <w:r>
        <w:rPr>
          <w:noProof/>
          <w:lang w:val="en-US" w:eastAsia="zh-CN"/>
        </w:rPr>
        <w:drawing>
          <wp:inline distT="0" distB="0" distL="0" distR="0" wp14:anchorId="2BB4760B" wp14:editId="45215E6F">
            <wp:extent cx="171450" cy="180975"/>
            <wp:effectExtent l="0" t="0" r="0" b="9525"/>
            <wp:docPr id="208" name="Image 208" descr="2016-04-21_00h39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4-21_00h39_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w:t>
      </w:r>
    </w:p>
    <w:p w14:paraId="211E57AA" w14:textId="569EBBC6" w:rsidR="00DA4D31" w:rsidRDefault="00883063" w:rsidP="005615ED">
      <w:pPr>
        <w:pStyle w:val="Paragraphedeliste"/>
        <w:numPr>
          <w:ilvl w:val="0"/>
          <w:numId w:val="12"/>
        </w:numPr>
        <w:jc w:val="left"/>
      </w:pPr>
      <w:r>
        <w:t>Saisir</w:t>
      </w:r>
      <w:r w:rsidR="00DA4D31">
        <w:t xml:space="preserve"> ensuite </w:t>
      </w:r>
      <w:hyperlink r:id="rId57" w:history="1">
        <w:r w:rsidR="00DA4D31" w:rsidRPr="00DC7564">
          <w:rPr>
            <w:rStyle w:val="Lienhypertexte"/>
          </w:rPr>
          <w:t>https://labeip.epitech.eu/svn/2017/musicsheetwriter/Android</w:t>
        </w:r>
      </w:hyperlink>
      <w:r w:rsidR="00DA4D31">
        <w:t>.</w:t>
      </w:r>
    </w:p>
    <w:p w14:paraId="2415C8AC" w14:textId="77777777" w:rsidR="00DA4D31" w:rsidRDefault="00DA4D31" w:rsidP="00DA4D31">
      <w:pPr>
        <w:pStyle w:val="Paragraphedeliste"/>
        <w:keepNext/>
        <w:jc w:val="center"/>
      </w:pPr>
      <w:r>
        <w:rPr>
          <w:noProof/>
          <w:lang w:val="en-US" w:eastAsia="zh-CN"/>
        </w:rPr>
        <w:lastRenderedPageBreak/>
        <w:drawing>
          <wp:inline distT="0" distB="0" distL="0" distR="0" wp14:anchorId="2C30AB62" wp14:editId="622B8705">
            <wp:extent cx="4352925" cy="3603415"/>
            <wp:effectExtent l="0" t="0" r="0" b="0"/>
            <wp:docPr id="209" name="Image 209" descr="C:\Users\Jeremy\AppData\Local\Microsoft\Windows\INetCache\Content.Word\2016-04-21_01h41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remy\AppData\Local\Microsoft\Windows\INetCache\Content.Word\2016-04-21_01h41_4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5365" cy="3605435"/>
                    </a:xfrm>
                    <a:prstGeom prst="rect">
                      <a:avLst/>
                    </a:prstGeom>
                    <a:noFill/>
                    <a:ln>
                      <a:noFill/>
                    </a:ln>
                  </pic:spPr>
                </pic:pic>
              </a:graphicData>
            </a:graphic>
          </wp:inline>
        </w:drawing>
      </w:r>
    </w:p>
    <w:p w14:paraId="72C03DF1" w14:textId="5C401E01" w:rsidR="00DA4D31" w:rsidRDefault="00DA4D31" w:rsidP="00DA4D31">
      <w:pPr>
        <w:pStyle w:val="Lgende"/>
      </w:pPr>
      <w:bookmarkStart w:id="34" w:name="_Toc449909854"/>
      <w:r>
        <w:t xml:space="preserve">Figure </w:t>
      </w:r>
      <w:r w:rsidR="00147D81">
        <w:fldChar w:fldCharType="begin"/>
      </w:r>
      <w:r w:rsidR="00147D81">
        <w:instrText xml:space="preserve"> SEQ Figure \* ARABIC </w:instrText>
      </w:r>
      <w:r w:rsidR="00147D81">
        <w:fldChar w:fldCharType="separate"/>
      </w:r>
      <w:r w:rsidR="00731EF1">
        <w:rPr>
          <w:noProof/>
        </w:rPr>
        <w:t>17</w:t>
      </w:r>
      <w:r w:rsidR="00147D81">
        <w:rPr>
          <w:noProof/>
        </w:rPr>
        <w:fldChar w:fldCharType="end"/>
      </w:r>
      <w:r>
        <w:t>. Récupération d'un dépôt SVN dans Android Studio</w:t>
      </w:r>
      <w:bookmarkEnd w:id="34"/>
    </w:p>
    <w:p w14:paraId="54154BBC" w14:textId="196CD8AF" w:rsidR="00DA4D31" w:rsidRDefault="00DA4D31" w:rsidP="005615ED">
      <w:pPr>
        <w:pStyle w:val="Paragraphedeliste"/>
        <w:numPr>
          <w:ilvl w:val="0"/>
          <w:numId w:val="12"/>
        </w:numPr>
        <w:jc w:val="left"/>
      </w:pPr>
      <w:r>
        <w:t xml:space="preserve">Une fois que </w:t>
      </w:r>
      <w:r w:rsidR="00A90B3E">
        <w:t>le projet est récupéré, importer</w:t>
      </w:r>
      <w:r>
        <w:t xml:space="preserve"> le code source en tant q</w:t>
      </w:r>
      <w:r w:rsidR="00A90B3E">
        <w:t>ue projet Gradle et sélectionner</w:t>
      </w:r>
      <w:r>
        <w:t xml:space="preserve"> le fichier </w:t>
      </w:r>
      <w:proofErr w:type="gramStart"/>
      <w:r w:rsidRPr="00A93E29">
        <w:rPr>
          <w:i/>
        </w:rPr>
        <w:t>build.gradle</w:t>
      </w:r>
      <w:proofErr w:type="gramEnd"/>
      <w:r>
        <w:t xml:space="preserve"> à la racine du projet.</w:t>
      </w:r>
    </w:p>
    <w:p w14:paraId="50075339" w14:textId="77777777" w:rsidR="00DA4D31" w:rsidRDefault="00DA4D31" w:rsidP="00DA4D31">
      <w:pPr>
        <w:pStyle w:val="Paragraphedeliste"/>
        <w:jc w:val="center"/>
      </w:pPr>
      <w:r>
        <w:rPr>
          <w:noProof/>
          <w:lang w:val="en-US" w:eastAsia="zh-CN"/>
        </w:rPr>
        <w:drawing>
          <wp:inline distT="0" distB="0" distL="0" distR="0" wp14:anchorId="3AE7C267" wp14:editId="6819BF5C">
            <wp:extent cx="2466975" cy="1143000"/>
            <wp:effectExtent l="0" t="0" r="9525" b="0"/>
            <wp:docPr id="210" name="Image 210" descr="C:\Users\Jeremy\AppData\Local\Microsoft\Windows\INetCache\Content.Word\2016-04-21_02h17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AppData\Local\Microsoft\Windows\INetCache\Content.Word\2016-04-21_02h17_5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66975" cy="1143000"/>
                    </a:xfrm>
                    <a:prstGeom prst="rect">
                      <a:avLst/>
                    </a:prstGeom>
                    <a:noFill/>
                    <a:ln>
                      <a:noFill/>
                    </a:ln>
                  </pic:spPr>
                </pic:pic>
              </a:graphicData>
            </a:graphic>
          </wp:inline>
        </w:drawing>
      </w:r>
    </w:p>
    <w:p w14:paraId="44108913" w14:textId="77777777" w:rsidR="00DA4D31" w:rsidRDefault="00DA4D31" w:rsidP="00DA4D31">
      <w:pPr>
        <w:pStyle w:val="Paragraphedeliste"/>
        <w:keepNext/>
        <w:jc w:val="center"/>
      </w:pPr>
      <w:r>
        <w:rPr>
          <w:noProof/>
          <w:lang w:val="en-US" w:eastAsia="zh-CN"/>
        </w:rPr>
        <w:drawing>
          <wp:inline distT="0" distB="0" distL="0" distR="0" wp14:anchorId="3ECF1360" wp14:editId="29271362">
            <wp:extent cx="5753735" cy="991870"/>
            <wp:effectExtent l="0" t="0" r="0" b="0"/>
            <wp:docPr id="211" name="Image 211" descr="2016-04-21_02h19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04-21_02h19_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991870"/>
                    </a:xfrm>
                    <a:prstGeom prst="rect">
                      <a:avLst/>
                    </a:prstGeom>
                    <a:noFill/>
                    <a:ln>
                      <a:noFill/>
                    </a:ln>
                  </pic:spPr>
                </pic:pic>
              </a:graphicData>
            </a:graphic>
          </wp:inline>
        </w:drawing>
      </w:r>
    </w:p>
    <w:p w14:paraId="49676FCC" w14:textId="0EE68FA9" w:rsidR="00DA4D31" w:rsidRDefault="00DA4D31" w:rsidP="00DA4D31">
      <w:pPr>
        <w:pStyle w:val="Lgende"/>
      </w:pPr>
      <w:bookmarkStart w:id="35" w:name="_Toc449909855"/>
      <w:r>
        <w:t xml:space="preserve">Figure </w:t>
      </w:r>
      <w:r w:rsidR="00147D81">
        <w:fldChar w:fldCharType="begin"/>
      </w:r>
      <w:r w:rsidR="00147D81">
        <w:instrText xml:space="preserve"> SEQ Figure \* ARABIC </w:instrText>
      </w:r>
      <w:r w:rsidR="00147D81">
        <w:fldChar w:fldCharType="separate"/>
      </w:r>
      <w:r w:rsidR="00731EF1">
        <w:rPr>
          <w:noProof/>
        </w:rPr>
        <w:t>18</w:t>
      </w:r>
      <w:r w:rsidR="00147D81">
        <w:rPr>
          <w:noProof/>
        </w:rPr>
        <w:fldChar w:fldCharType="end"/>
      </w:r>
      <w:r>
        <w:t>. Import d'un projet Gradle dans Android Studio</w:t>
      </w:r>
      <w:bookmarkEnd w:id="35"/>
    </w:p>
    <w:p w14:paraId="2038D368" w14:textId="77777777" w:rsidR="00DA4D31" w:rsidRPr="002152AF" w:rsidRDefault="00DA4D31" w:rsidP="00DA4D31">
      <w:pPr>
        <w:pStyle w:val="Titre2"/>
        <w:numPr>
          <w:ilvl w:val="1"/>
          <w:numId w:val="1"/>
        </w:numPr>
      </w:pPr>
      <w:bookmarkStart w:id="36" w:name="_Toc456027958"/>
      <w:r>
        <w:t>Configuration Android Studio</w:t>
      </w:r>
      <w:bookmarkEnd w:id="36"/>
    </w:p>
    <w:p w14:paraId="3F12FEA5" w14:textId="77777777" w:rsidR="00DA4D31" w:rsidRDefault="00DA4D31" w:rsidP="00DA4D31">
      <w:pPr>
        <w:pStyle w:val="Sansinterligne"/>
      </w:pPr>
      <w:r>
        <w:t xml:space="preserve">Le projet est à présent chargé dans Android Studio. Il reste maintenant à déclarer le module </w:t>
      </w:r>
      <w:r>
        <w:rPr>
          <w:i/>
        </w:rPr>
        <w:t>app</w:t>
      </w:r>
      <w:r>
        <w:t xml:space="preserve"> au sein de l’application.</w:t>
      </w:r>
    </w:p>
    <w:p w14:paraId="56BFCCD1" w14:textId="12B627F2" w:rsidR="00DA4D31" w:rsidRDefault="00A90B3E" w:rsidP="005615ED">
      <w:pPr>
        <w:pStyle w:val="Sansinterligne"/>
        <w:numPr>
          <w:ilvl w:val="0"/>
          <w:numId w:val="13"/>
        </w:numPr>
      </w:pPr>
      <w:r>
        <w:t>Cliquer</w:t>
      </w:r>
      <w:r w:rsidR="00DA4D31">
        <w:t xml:space="preserve"> sur </w:t>
      </w:r>
      <w:r w:rsidR="00DA4D31">
        <w:rPr>
          <w:b/>
        </w:rPr>
        <w:t xml:space="preserve">File </w:t>
      </w:r>
      <w:r w:rsidR="00DA4D31" w:rsidRPr="00C2118E">
        <w:rPr>
          <w:b/>
        </w:rPr>
        <w:sym w:font="Wingdings" w:char="F0E8"/>
      </w:r>
      <w:r w:rsidR="00DA4D31">
        <w:rPr>
          <w:b/>
        </w:rPr>
        <w:t xml:space="preserve"> Project Structure…</w:t>
      </w:r>
      <w:r>
        <w:rPr>
          <w:b/>
        </w:rPr>
        <w:t>.</w:t>
      </w:r>
      <w:r w:rsidR="00DA4D31">
        <w:t xml:space="preserve"> </w:t>
      </w:r>
    </w:p>
    <w:p w14:paraId="172155B4" w14:textId="0A87CA84" w:rsidR="00DA4D31" w:rsidRDefault="00DA4D31" w:rsidP="005615ED">
      <w:pPr>
        <w:pStyle w:val="Sansinterligne"/>
        <w:numPr>
          <w:ilvl w:val="0"/>
          <w:numId w:val="13"/>
        </w:numPr>
      </w:pPr>
      <w:r>
        <w:t xml:space="preserve">Dans l’onglet </w:t>
      </w:r>
      <w:r>
        <w:rPr>
          <w:b/>
        </w:rPr>
        <w:t xml:space="preserve">Project </w:t>
      </w:r>
      <w:r w:rsidRPr="00C2118E">
        <w:rPr>
          <w:b/>
        </w:rPr>
        <w:sym w:font="Wingdings" w:char="F0E8"/>
      </w:r>
      <w:r>
        <w:rPr>
          <w:b/>
        </w:rPr>
        <w:t xml:space="preserve"> Project SDK</w:t>
      </w:r>
      <w:r w:rsidR="00A90B3E">
        <w:t>, sélectionner</w:t>
      </w:r>
      <w:r>
        <w:t xml:space="preserve"> le SDK correspondant à la version d’Android à utiliser. </w:t>
      </w:r>
    </w:p>
    <w:p w14:paraId="74E1A3D1" w14:textId="77E9EA6D" w:rsidR="00DA4D31" w:rsidRDefault="00DA4D31" w:rsidP="005615ED">
      <w:pPr>
        <w:pStyle w:val="Sansinterligne"/>
        <w:numPr>
          <w:ilvl w:val="0"/>
          <w:numId w:val="13"/>
        </w:numPr>
      </w:pPr>
      <w:r>
        <w:t xml:space="preserve">Dans </w:t>
      </w:r>
      <w:r>
        <w:rPr>
          <w:b/>
        </w:rPr>
        <w:t>Modules</w:t>
      </w:r>
      <w:r>
        <w:t>, cliquez sur</w:t>
      </w:r>
      <w:r>
        <w:rPr>
          <w:noProof/>
          <w:lang w:val="en-US" w:eastAsia="zh-CN"/>
        </w:rPr>
        <w:drawing>
          <wp:inline distT="0" distB="0" distL="0" distR="0" wp14:anchorId="5B1F5158" wp14:editId="5B808664">
            <wp:extent cx="171450" cy="180975"/>
            <wp:effectExtent l="0" t="0" r="0" b="9525"/>
            <wp:docPr id="212" name="Image 212" descr="C:\Users\Jeremy\AppData\Local\Microsoft\Windows\INetCache\Content.Word\2016-04-21_00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remy\AppData\Local\Microsoft\Windows\INetCache\Content.Word\2016-04-21_00h39_4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00A90B3E">
        <w:t>, et choisir</w:t>
      </w:r>
      <w:r>
        <w:t xml:space="preserve"> </w:t>
      </w:r>
      <w:r>
        <w:rPr>
          <w:b/>
        </w:rPr>
        <w:t>Java</w:t>
      </w:r>
      <w:r w:rsidR="00A90B3E">
        <w:t>. Appeller</w:t>
      </w:r>
      <w:r>
        <w:t xml:space="preserve"> le module « </w:t>
      </w:r>
      <w:r>
        <w:rPr>
          <w:i/>
        </w:rPr>
        <w:t>app</w:t>
      </w:r>
      <w:r>
        <w:t> ».</w:t>
      </w:r>
    </w:p>
    <w:p w14:paraId="0F56896E" w14:textId="77777777" w:rsidR="00DA4D31" w:rsidRDefault="00DA4D31" w:rsidP="00DA4D31">
      <w:pPr>
        <w:pStyle w:val="Sansinterligne"/>
        <w:keepNext/>
        <w:ind w:left="720"/>
        <w:jc w:val="center"/>
      </w:pPr>
      <w:r>
        <w:rPr>
          <w:i/>
          <w:noProof/>
          <w:lang w:val="en-US" w:eastAsia="zh-CN"/>
        </w:rPr>
        <w:lastRenderedPageBreak/>
        <w:drawing>
          <wp:inline distT="0" distB="0" distL="0" distR="0" wp14:anchorId="6CB099F8" wp14:editId="4E0FB1A9">
            <wp:extent cx="5760720" cy="1005840"/>
            <wp:effectExtent l="0" t="0" r="0" b="3810"/>
            <wp:docPr id="213" name="Image 213" descr="2016-04-21_02h28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04-21_02h28_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05E30839" w14:textId="106EFBB4" w:rsidR="00DA4D31" w:rsidRDefault="00DA4D31" w:rsidP="00DA4D31">
      <w:pPr>
        <w:pStyle w:val="Lgende"/>
      </w:pPr>
      <w:bookmarkStart w:id="37" w:name="_Toc449909856"/>
      <w:r>
        <w:t xml:space="preserve">Figure </w:t>
      </w:r>
      <w:r w:rsidR="00147D81">
        <w:fldChar w:fldCharType="begin"/>
      </w:r>
      <w:r w:rsidR="00147D81">
        <w:instrText xml:space="preserve"> SEQ Figure \* ARABIC </w:instrText>
      </w:r>
      <w:r w:rsidR="00147D81">
        <w:fldChar w:fldCharType="separate"/>
      </w:r>
      <w:r w:rsidR="00731EF1">
        <w:rPr>
          <w:noProof/>
        </w:rPr>
        <w:t>19</w:t>
      </w:r>
      <w:r w:rsidR="00147D81">
        <w:rPr>
          <w:noProof/>
        </w:rPr>
        <w:fldChar w:fldCharType="end"/>
      </w:r>
      <w:r>
        <w:t>. Création d'un module dans Android Studio</w:t>
      </w:r>
      <w:bookmarkEnd w:id="37"/>
    </w:p>
    <w:p w14:paraId="71BF1C37" w14:textId="768B38E7" w:rsidR="00DA4D31" w:rsidRDefault="00A90B3E" w:rsidP="005615ED">
      <w:pPr>
        <w:pStyle w:val="Paragraphedeliste"/>
        <w:numPr>
          <w:ilvl w:val="0"/>
          <w:numId w:val="13"/>
        </w:numPr>
      </w:pPr>
      <w:r>
        <w:t>Faire</w:t>
      </w:r>
      <w:r w:rsidR="00DA4D31">
        <w:t xml:space="preserve"> un clic-droit sur le module « </w:t>
      </w:r>
      <w:r w:rsidR="00DA4D31">
        <w:rPr>
          <w:i/>
        </w:rPr>
        <w:t>app</w:t>
      </w:r>
      <w:r w:rsidR="00DA4D31">
        <w:t xml:space="preserve"> » dans la liste puis </w:t>
      </w:r>
      <w:r w:rsidR="00DA4D31">
        <w:rPr>
          <w:b/>
        </w:rPr>
        <w:t xml:space="preserve">Add </w:t>
      </w:r>
      <w:r w:rsidR="00DA4D31" w:rsidRPr="00D97487">
        <w:rPr>
          <w:b/>
        </w:rPr>
        <w:sym w:font="Wingdings" w:char="F0E8"/>
      </w:r>
      <w:r w:rsidR="00DA4D31">
        <w:rPr>
          <w:b/>
        </w:rPr>
        <w:t xml:space="preserve"> Android</w:t>
      </w:r>
      <w:r>
        <w:rPr>
          <w:b/>
        </w:rPr>
        <w:t>.</w:t>
      </w:r>
    </w:p>
    <w:p w14:paraId="4BAA5BF2" w14:textId="24FD71DE" w:rsidR="00DA4D31" w:rsidRDefault="00A90B3E" w:rsidP="005615ED">
      <w:pPr>
        <w:pStyle w:val="Paragraphedeliste"/>
        <w:numPr>
          <w:ilvl w:val="0"/>
          <w:numId w:val="13"/>
        </w:numPr>
      </w:pPr>
      <w:r>
        <w:t>Définir</w:t>
      </w:r>
      <w:r w:rsidR="00DA4D31">
        <w:t xml:space="preserve"> les chemins d’accès des différents dossiers du projet.</w:t>
      </w:r>
    </w:p>
    <w:p w14:paraId="61963764" w14:textId="77777777" w:rsidR="00DA4D31" w:rsidRDefault="00DA4D31" w:rsidP="00DA4D31">
      <w:pPr>
        <w:pStyle w:val="Paragraphedeliste"/>
        <w:keepNext/>
        <w:jc w:val="center"/>
      </w:pPr>
      <w:r>
        <w:rPr>
          <w:noProof/>
          <w:lang w:val="en-US" w:eastAsia="zh-CN"/>
        </w:rPr>
        <w:drawing>
          <wp:inline distT="0" distB="0" distL="0" distR="0" wp14:anchorId="4B1F6FE5" wp14:editId="10147352">
            <wp:extent cx="5760720" cy="1380668"/>
            <wp:effectExtent l="0" t="0" r="0" b="0"/>
            <wp:docPr id="214" name="Image 214" descr="2016-04-21_02h41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6-04-21_02h41_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1380668"/>
                    </a:xfrm>
                    <a:prstGeom prst="rect">
                      <a:avLst/>
                    </a:prstGeom>
                    <a:noFill/>
                    <a:ln>
                      <a:noFill/>
                    </a:ln>
                  </pic:spPr>
                </pic:pic>
              </a:graphicData>
            </a:graphic>
          </wp:inline>
        </w:drawing>
      </w:r>
    </w:p>
    <w:p w14:paraId="5AD7E76B" w14:textId="7181BC0E" w:rsidR="00DA4D31" w:rsidRDefault="00DA4D31" w:rsidP="00DA4D31">
      <w:pPr>
        <w:pStyle w:val="Lgende"/>
      </w:pPr>
      <w:bookmarkStart w:id="38" w:name="_Toc449909857"/>
      <w:r>
        <w:t xml:space="preserve">Figure </w:t>
      </w:r>
      <w:r w:rsidR="00147D81">
        <w:fldChar w:fldCharType="begin"/>
      </w:r>
      <w:r w:rsidR="00147D81">
        <w:instrText xml:space="preserve"> SEQ Figure \* ARABIC </w:instrText>
      </w:r>
      <w:r w:rsidR="00147D81">
        <w:fldChar w:fldCharType="separate"/>
      </w:r>
      <w:r w:rsidR="00731EF1">
        <w:rPr>
          <w:noProof/>
        </w:rPr>
        <w:t>20</w:t>
      </w:r>
      <w:r w:rsidR="00147D81">
        <w:rPr>
          <w:noProof/>
        </w:rPr>
        <w:fldChar w:fldCharType="end"/>
      </w:r>
      <w:r>
        <w:t>. Définition d'un module dans Android Studio</w:t>
      </w:r>
      <w:bookmarkEnd w:id="38"/>
    </w:p>
    <w:p w14:paraId="27D5E9E3" w14:textId="77777777" w:rsidR="00DA4D31" w:rsidRDefault="00DA4D31" w:rsidP="00DA4D31"/>
    <w:p w14:paraId="547A6029" w14:textId="77777777" w:rsidR="00DA4D31" w:rsidRDefault="00DA4D31" w:rsidP="00DA4D31"/>
    <w:p w14:paraId="75C7F5A9" w14:textId="77777777" w:rsidR="00DA4D31" w:rsidRDefault="00DA4D31" w:rsidP="00DA4D31">
      <w:pPr>
        <w:pStyle w:val="Titre2"/>
        <w:numPr>
          <w:ilvl w:val="1"/>
          <w:numId w:val="1"/>
        </w:numPr>
      </w:pPr>
      <w:bookmarkStart w:id="39" w:name="_Toc456027959"/>
      <w:r>
        <w:t>Compilation en mode production</w:t>
      </w:r>
      <w:bookmarkEnd w:id="39"/>
    </w:p>
    <w:p w14:paraId="13283C66" w14:textId="77777777" w:rsidR="00DA4D31" w:rsidRDefault="00DA4D31" w:rsidP="00DA4D31">
      <w:r>
        <w:t xml:space="preserve">Maintenant que le projet est correctement configuré, il est possible de générer l’exécutable (un </w:t>
      </w:r>
      <w:proofErr w:type="gramStart"/>
      <w:r>
        <w:t>fichier .apk</w:t>
      </w:r>
      <w:proofErr w:type="gramEnd"/>
      <w:r>
        <w:t>).</w:t>
      </w:r>
    </w:p>
    <w:p w14:paraId="09A1CD08" w14:textId="4E1FA8CF" w:rsidR="00DA4D31" w:rsidRDefault="00A90B3E" w:rsidP="005615ED">
      <w:pPr>
        <w:pStyle w:val="Paragraphedeliste"/>
        <w:numPr>
          <w:ilvl w:val="0"/>
          <w:numId w:val="15"/>
        </w:numPr>
      </w:pPr>
      <w:r>
        <w:t>Cliquer</w:t>
      </w:r>
      <w:r w:rsidR="00DA4D31">
        <w:t xml:space="preserve"> dans la barre de menu sur </w:t>
      </w:r>
      <w:r w:rsidR="00DA4D31" w:rsidRPr="002152AF">
        <w:rPr>
          <w:b/>
        </w:rPr>
        <w:t xml:space="preserve">Build </w:t>
      </w:r>
      <w:r w:rsidR="00DA4D31" w:rsidRPr="000C6F56">
        <w:rPr>
          <w:b/>
        </w:rPr>
        <w:sym w:font="Wingdings" w:char="F0E8"/>
      </w:r>
      <w:r w:rsidR="00DA4D31" w:rsidRPr="002152AF">
        <w:rPr>
          <w:b/>
        </w:rPr>
        <w:t xml:space="preserve"> Generate Signed APK…</w:t>
      </w:r>
      <w:r w:rsidR="00DA4D31">
        <w:t>.</w:t>
      </w:r>
    </w:p>
    <w:p w14:paraId="1F435352" w14:textId="37BB6CA2" w:rsidR="00DA4D31" w:rsidRDefault="00DA4D31" w:rsidP="005615ED">
      <w:pPr>
        <w:pStyle w:val="Paragraphedeliste"/>
        <w:numPr>
          <w:ilvl w:val="0"/>
          <w:numId w:val="15"/>
        </w:numPr>
      </w:pPr>
      <w:r>
        <w:t xml:space="preserve">Il suffit de sélectionner l’endroit où le </w:t>
      </w:r>
      <w:proofErr w:type="gramStart"/>
      <w:r>
        <w:t>fichier .apk</w:t>
      </w:r>
      <w:proofErr w:type="gramEnd"/>
      <w:r>
        <w:t xml:space="preserve"> doit être placé</w:t>
      </w:r>
      <w:r w:rsidR="00A90B3E">
        <w:t>.</w:t>
      </w:r>
    </w:p>
    <w:p w14:paraId="74E03918" w14:textId="00E8C16D" w:rsidR="00DA4D31" w:rsidRDefault="00DA4D31" w:rsidP="005615ED">
      <w:pPr>
        <w:pStyle w:val="Paragraphedeliste"/>
        <w:numPr>
          <w:ilvl w:val="0"/>
          <w:numId w:val="15"/>
        </w:numPr>
      </w:pPr>
      <w:r>
        <w:t>Lancer la compilation</w:t>
      </w:r>
      <w:r w:rsidR="00A90B3E">
        <w:t>.</w:t>
      </w:r>
    </w:p>
    <w:p w14:paraId="58FB326C" w14:textId="77777777" w:rsidR="00DA4D31" w:rsidRDefault="00DA4D31" w:rsidP="00DA4D31">
      <w:r>
        <w:t xml:space="preserve">Une </w:t>
      </w:r>
      <w:r w:rsidRPr="002152AF">
        <w:rPr>
          <w:i/>
        </w:rPr>
        <w:t>Key Store</w:t>
      </w:r>
      <w:r>
        <w:t xml:space="preserve">, c’est-à-dire un fichier chiffré contenant les informations de l’éditeur de l’application doit être généré. Ce fichier doit être gardé en sécurité. En effet, s’il est perdu, il ne sera plus possible d’effectuer des mises à jour de l’application. Ainsi, lors de la première sortie de l’application, la </w:t>
      </w:r>
      <w:r w:rsidRPr="002152AF">
        <w:rPr>
          <w:i/>
        </w:rPr>
        <w:t>key store</w:t>
      </w:r>
      <w:r>
        <w:t xml:space="preserve"> doit être créée en utilisant les informations de l’éditeur et, pour les autres mises à jour, le même fichier sera réutilisé.</w:t>
      </w:r>
    </w:p>
    <w:p w14:paraId="37CA37DF" w14:textId="77777777" w:rsidR="00DA4D31" w:rsidRDefault="00DA4D31" w:rsidP="00DA4D31">
      <w:r>
        <w:t>Android Studio génère automatique ce fichier à la suite de ces étapes.</w:t>
      </w:r>
    </w:p>
    <w:p w14:paraId="63CE294C" w14:textId="77777777" w:rsidR="00DA4D31" w:rsidRDefault="00DA4D31" w:rsidP="00DA4D31">
      <w:pPr>
        <w:pStyle w:val="Titre2"/>
        <w:numPr>
          <w:ilvl w:val="1"/>
          <w:numId w:val="1"/>
        </w:numPr>
      </w:pPr>
      <w:bookmarkStart w:id="40" w:name="_Toc456027960"/>
      <w:r>
        <w:t>Publication sur le Play Store</w:t>
      </w:r>
      <w:bookmarkEnd w:id="40"/>
    </w:p>
    <w:p w14:paraId="771326CB" w14:textId="77777777" w:rsidR="00DA4D31" w:rsidRDefault="00DA4D31" w:rsidP="00DA4D31">
      <w:r>
        <w:t xml:space="preserve">Tout d’abord, il faut se connecter à la console de gestion d’application pour développer sur </w:t>
      </w:r>
      <w:hyperlink r:id="rId63" w:anchor="AppListPlace" w:history="1">
        <w:r w:rsidRPr="00FE14EA">
          <w:rPr>
            <w:rStyle w:val="Lienhypertexte"/>
          </w:rPr>
          <w:t>https://play.google.com/apps/publish/?hl=fr&amp;dev_acc=11464000261115720484#AppListPlace</w:t>
        </w:r>
      </w:hyperlink>
      <w:r>
        <w:t>. L’accès à la plateforme nécessite un compte Android développeur. Un compte a déjà été créé pour l’application MusicSheetWriter.</w:t>
      </w:r>
    </w:p>
    <w:p w14:paraId="34C41FF3" w14:textId="49A524F3" w:rsidR="00DA4D31" w:rsidRDefault="00DA4D31" w:rsidP="00DA4D31">
      <w:r>
        <w:t>Pour publier l’application pour la première fois, il suffit d’</w:t>
      </w:r>
      <w:r>
        <w:rPr>
          <w:b/>
        </w:rPr>
        <w:t>Ajouter une nouvelle application</w:t>
      </w:r>
      <w:r>
        <w:t>, de sélectionner le titre de l’app</w:t>
      </w:r>
      <w:r w:rsidR="00931727">
        <w:t xml:space="preserve">lication, d’uploader le </w:t>
      </w:r>
      <w:proofErr w:type="gramStart"/>
      <w:r w:rsidR="00931727">
        <w:t xml:space="preserve">fichier </w:t>
      </w:r>
      <w:r>
        <w:t>.apk</w:t>
      </w:r>
      <w:proofErr w:type="gramEnd"/>
      <w:r>
        <w:t xml:space="preserve"> généré dans la section précédente et d’éditer la fiche Google Play Store.</w:t>
      </w:r>
    </w:p>
    <w:p w14:paraId="630A7DD3" w14:textId="77777777" w:rsidR="00DA4D31" w:rsidRDefault="00DA4D31" w:rsidP="00DA4D31">
      <w:r>
        <w:lastRenderedPageBreak/>
        <w:t>Cette fiche inclus les descriptions courte et complète de l’application, les captures d’écran et les vidéos qui seront visible sur la page de téléchargement de l’application, mais également les informations de restriction d’accès à l’application (langue, taille d’écran, téléphone ou tablette, coordonnées de l’éditeur, etc.). Ces informations doivent être remplies impérativement. La fiche Google Play Store pourra être mis à jour autant que désiré.</w:t>
      </w:r>
    </w:p>
    <w:p w14:paraId="2489EB9C" w14:textId="77777777" w:rsidR="00DA4D31" w:rsidRDefault="00DA4D31" w:rsidP="00DA4D31">
      <w:r>
        <w:t xml:space="preserve">Pour mettre à jour l’application sur le Play Store, il suffit de sélectionner l’application Music Sheet Writer dans la liste des applications affichée dans la console et d’uploader un nouveau </w:t>
      </w:r>
      <w:proofErr w:type="gramStart"/>
      <w:r>
        <w:t>fichier .apk</w:t>
      </w:r>
      <w:proofErr w:type="gramEnd"/>
      <w:r>
        <w:t>.</w:t>
      </w:r>
    </w:p>
    <w:p w14:paraId="58230894" w14:textId="5A207EFC" w:rsidR="00DA4D31" w:rsidRPr="00DA4D31" w:rsidRDefault="00DA4D31" w:rsidP="00DA4D31">
      <w:r>
        <w:t>Le temps nécessaire à la publication sur le Play store de l’application est de moins de 24 heures.</w:t>
      </w:r>
    </w:p>
    <w:p w14:paraId="7CC1036D" w14:textId="77777777" w:rsidR="00F25DBA" w:rsidRDefault="00F25DBA">
      <w:pPr>
        <w:jc w:val="left"/>
        <w:rPr>
          <w:rFonts w:asciiTheme="majorHAnsi" w:eastAsiaTheme="majorEastAsia" w:hAnsiTheme="majorHAnsi" w:cstheme="majorBidi"/>
          <w:color w:val="2E74B5" w:themeColor="accent1" w:themeShade="BF"/>
          <w:sz w:val="32"/>
          <w:szCs w:val="32"/>
        </w:rPr>
      </w:pPr>
      <w:r>
        <w:br w:type="page"/>
      </w:r>
    </w:p>
    <w:p w14:paraId="38C491E2" w14:textId="7130EB55" w:rsidR="00A26815" w:rsidRDefault="00A26815" w:rsidP="00A26815">
      <w:pPr>
        <w:pStyle w:val="Titre1"/>
      </w:pPr>
      <w:bookmarkStart w:id="41" w:name="_Toc456027961"/>
      <w:r>
        <w:lastRenderedPageBreak/>
        <w:t>Application iOS</w:t>
      </w:r>
      <w:bookmarkEnd w:id="41"/>
    </w:p>
    <w:p w14:paraId="2FE7A960" w14:textId="77777777" w:rsidR="00F25DBA" w:rsidRDefault="00F25DBA" w:rsidP="00F25DBA">
      <w:pPr>
        <w:pStyle w:val="Titre2"/>
      </w:pPr>
      <w:bookmarkStart w:id="42" w:name="_Toc456027962"/>
      <w:r>
        <w:t xml:space="preserve">Outils </w:t>
      </w:r>
      <w:r w:rsidRPr="00F25DBA">
        <w:t>de</w:t>
      </w:r>
      <w:r>
        <w:t xml:space="preserve"> développement</w:t>
      </w:r>
      <w:bookmarkEnd w:id="42"/>
    </w:p>
    <w:p w14:paraId="65598E61" w14:textId="77777777" w:rsidR="00F25DBA" w:rsidRDefault="00F25DBA" w:rsidP="00F25DBA">
      <w:pPr>
        <w:pStyle w:val="Titre3"/>
      </w:pPr>
      <w:r>
        <w:t>Xcode</w:t>
      </w:r>
    </w:p>
    <w:p w14:paraId="37B81C85" w14:textId="77777777" w:rsidR="00F25DBA" w:rsidRPr="000F7925" w:rsidRDefault="00F25DBA" w:rsidP="00F25DBA">
      <w:pPr>
        <w:jc w:val="left"/>
        <w:rPr>
          <w:rFonts w:cs="Arial"/>
          <w:color w:val="263238"/>
          <w:sz w:val="20"/>
          <w:szCs w:val="20"/>
        </w:rPr>
      </w:pPr>
      <w:r w:rsidRPr="000F7925">
        <w:t>Le développement d’applications iOS se fait à l’aide de Xcode.</w:t>
      </w:r>
      <w:r w:rsidRPr="000F7925">
        <w:rPr>
          <w:rFonts w:cs="Arial"/>
          <w:color w:val="263238"/>
          <w:sz w:val="20"/>
          <w:szCs w:val="20"/>
        </w:rPr>
        <w:t xml:space="preserve"> </w:t>
      </w:r>
    </w:p>
    <w:p w14:paraId="2D2AE8C5" w14:textId="77777777" w:rsidR="00F25DBA" w:rsidRPr="000F7925" w:rsidRDefault="00F25DBA" w:rsidP="00F25DBA">
      <w:pPr>
        <w:jc w:val="left"/>
      </w:pPr>
      <w:r w:rsidRPr="000F7925">
        <w:rPr>
          <w:rFonts w:cs="Arial"/>
          <w:color w:val="263238"/>
        </w:rPr>
        <w:t xml:space="preserve">Voici le lien de téléchargement de XCode : </w:t>
      </w:r>
      <w:hyperlink r:id="rId64" w:tgtFrame="_blank" w:history="1">
        <w:r w:rsidRPr="000F7925">
          <w:rPr>
            <w:rStyle w:val="Lienhypertexte"/>
            <w:rFonts w:cs="Arial"/>
            <w:color w:val="263238"/>
          </w:rPr>
          <w:t>https://developer.apple.com/xcode/download/</w:t>
        </w:r>
      </w:hyperlink>
      <w:r w:rsidRPr="000F7925">
        <w:t xml:space="preserve"> .</w:t>
      </w:r>
      <w:r w:rsidRPr="000F7925">
        <w:rPr>
          <w:rFonts w:cs="Arial"/>
          <w:color w:val="263238"/>
        </w:rPr>
        <w:br/>
        <w:t>Vous pouvez aussi passer par l’iTunes Store pour télécharger l’outil.</w:t>
      </w:r>
    </w:p>
    <w:p w14:paraId="58C6FB86" w14:textId="31CD6B5E" w:rsidR="00F25DBA" w:rsidRDefault="00F25DBA" w:rsidP="00F25DBA">
      <w:pPr>
        <w:pStyle w:val="Titre3"/>
      </w:pPr>
      <w:bookmarkStart w:id="43" w:name="_SVN"/>
      <w:bookmarkEnd w:id="43"/>
      <w:r>
        <w:t>SVN</w:t>
      </w:r>
    </w:p>
    <w:p w14:paraId="309CCE04" w14:textId="68F2CF30" w:rsidR="00F25DBA" w:rsidRDefault="00F25DBA" w:rsidP="00F25DBA">
      <w:r>
        <w:t>Lors du lancement d’Xcode vous avez la possibilité de récupérer le dépôt SVN utilisé pour la gestion des sources du projet :</w:t>
      </w:r>
    </w:p>
    <w:p w14:paraId="0E8E8793" w14:textId="77777777" w:rsidR="00F25DBA" w:rsidRDefault="00F25DBA" w:rsidP="00F25DBA">
      <w:pPr>
        <w:keepNext/>
        <w:jc w:val="center"/>
      </w:pPr>
      <w:r>
        <w:rPr>
          <w:noProof/>
          <w:lang w:val="en-US" w:eastAsia="zh-CN"/>
        </w:rPr>
        <w:drawing>
          <wp:inline distT="0" distB="0" distL="0" distR="0" wp14:anchorId="0F531AA4" wp14:editId="0231B28A">
            <wp:extent cx="3035935" cy="2859240"/>
            <wp:effectExtent l="0" t="0" r="12065" b="1143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6-04-20 à 22.00.1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40849" cy="2863868"/>
                    </a:xfrm>
                    <a:prstGeom prst="rect">
                      <a:avLst/>
                    </a:prstGeom>
                  </pic:spPr>
                </pic:pic>
              </a:graphicData>
            </a:graphic>
          </wp:inline>
        </w:drawing>
      </w:r>
    </w:p>
    <w:p w14:paraId="46034D44" w14:textId="3D0772FB" w:rsidR="00F25DBA" w:rsidRDefault="00F25DBA" w:rsidP="00F25DBA">
      <w:pPr>
        <w:pStyle w:val="Lgende"/>
      </w:pPr>
      <w:bookmarkStart w:id="44" w:name="_Toc449909858"/>
      <w:r>
        <w:t xml:space="preserve">Figure </w:t>
      </w:r>
      <w:r w:rsidR="00147D81">
        <w:fldChar w:fldCharType="begin"/>
      </w:r>
      <w:r w:rsidR="00147D81">
        <w:instrText xml:space="preserve"> SEQ Figure \* ARABIC </w:instrText>
      </w:r>
      <w:r w:rsidR="00147D81">
        <w:fldChar w:fldCharType="separate"/>
      </w:r>
      <w:r w:rsidR="00731EF1">
        <w:rPr>
          <w:noProof/>
        </w:rPr>
        <w:t>21</w:t>
      </w:r>
      <w:r w:rsidR="00147D81">
        <w:rPr>
          <w:noProof/>
        </w:rPr>
        <w:fldChar w:fldCharType="end"/>
      </w:r>
      <w:r>
        <w:t>. Fenêtre Xcode</w:t>
      </w:r>
      <w:bookmarkEnd w:id="44"/>
    </w:p>
    <w:p w14:paraId="66106514" w14:textId="4F15FA61" w:rsidR="00F25DBA" w:rsidRDefault="00F25DBA" w:rsidP="00F25DBA">
      <w:pPr>
        <w:rPr>
          <w:rStyle w:val="Lienhypertexte"/>
        </w:rPr>
      </w:pPr>
      <w:r>
        <w:t xml:space="preserve">Une </w:t>
      </w:r>
      <w:r w:rsidR="004B5ED7">
        <w:t>fenêtre</w:t>
      </w:r>
      <w:r>
        <w:t xml:space="preserve"> va apparaître et vous demander le dépôt que vous voulez recuperer, dans le champs libre saisisez cette adresse : </w:t>
      </w:r>
      <w:hyperlink r:id="rId66" w:history="1">
        <w:r w:rsidRPr="002650F5">
          <w:rPr>
            <w:rStyle w:val="Lienhypertexte"/>
          </w:rPr>
          <w:t>https://labeip.epitech.eu/svn/2017/musicsheetwriter/iPhone</w:t>
        </w:r>
      </w:hyperlink>
      <w:r>
        <w:rPr>
          <w:rStyle w:val="Lienhypertexte"/>
        </w:rPr>
        <w:t>.</w:t>
      </w:r>
    </w:p>
    <w:p w14:paraId="54041FF6" w14:textId="3A104484" w:rsidR="0055616B" w:rsidRDefault="0055616B" w:rsidP="0055616B">
      <w:pPr>
        <w:rPr>
          <w:b/>
        </w:rPr>
      </w:pPr>
      <w:r>
        <w:t xml:space="preserve">Une nouvelle fenêtre va s’ouvrir et vous devrez choisir le fichier </w:t>
      </w:r>
      <w:r>
        <w:rPr>
          <w:b/>
        </w:rPr>
        <w:t>MSW2.xcworkspace</w:t>
      </w:r>
      <w:r w:rsidR="00847182">
        <w:rPr>
          <w:b/>
        </w:rPr>
        <w:t>.</w:t>
      </w:r>
    </w:p>
    <w:p w14:paraId="1D215678" w14:textId="2BE11FB0" w:rsidR="002E69A1" w:rsidRDefault="002E69A1" w:rsidP="002E69A1">
      <w:pPr>
        <w:pStyle w:val="Titre2"/>
      </w:pPr>
      <w:bookmarkStart w:id="45" w:name="_Toc456027963"/>
      <w:r>
        <w:t>Librairies</w:t>
      </w:r>
      <w:bookmarkEnd w:id="45"/>
    </w:p>
    <w:p w14:paraId="76897D26" w14:textId="56BAF1F0" w:rsidR="002E69A1" w:rsidRPr="002E69A1" w:rsidRDefault="002E69A1" w:rsidP="002E69A1">
      <w:r>
        <w:t>L’outil CocoaPods a été installé. Il est donc possible aujourd’hui en modifiant le Podfile d’ajouter n’importe quelle librairie au projet. Pour cela il suffit de remplir le fichier Podfile, pour mieux comprendre il suffit de suivre la procédure d’installation d’une libraire via Podfile.</w:t>
      </w:r>
      <w:r w:rsidRPr="00EA6A4D">
        <w:t xml:space="preserve"> </w:t>
      </w:r>
      <w:hyperlink r:id="rId67" w:history="1">
        <w:r w:rsidRPr="0062295E">
          <w:rPr>
            <w:rStyle w:val="Lienhypertexte"/>
          </w:rPr>
          <w:t>https://guides.cocoapods.org/syntax/podfile.html</w:t>
        </w:r>
      </w:hyperlink>
    </w:p>
    <w:p w14:paraId="32399621" w14:textId="3F8E3313" w:rsidR="00300ED2" w:rsidRDefault="00300ED2" w:rsidP="00300ED2">
      <w:pPr>
        <w:pStyle w:val="Titre2"/>
      </w:pPr>
      <w:bookmarkStart w:id="46" w:name="_Toc456027964"/>
      <w:r>
        <w:t>Configuration du projet</w:t>
      </w:r>
      <w:bookmarkEnd w:id="46"/>
    </w:p>
    <w:p w14:paraId="276D7B68" w14:textId="750410EB" w:rsidR="00AA24A8" w:rsidRPr="004F1BEE" w:rsidRDefault="00847182" w:rsidP="004F1BEE">
      <w:r>
        <w:t>Les librairies externes utilisées dans le projet telles que Kif pour les tests unitaires, CocoaPods pour les tests d’</w:t>
      </w:r>
      <w:r w:rsidR="00CF722D">
        <w:t>interface utilisateurs ou encore</w:t>
      </w:r>
      <w:r>
        <w:t xml:space="preserve"> AFNetwork pour la gestion du réseau sont déjà configurée</w:t>
      </w:r>
      <w:r w:rsidR="00CF722D">
        <w:t>s avec le projet et téléchargées</w:t>
      </w:r>
      <w:r>
        <w:t xml:space="preserve"> automatiquement</w:t>
      </w:r>
      <w:r w:rsidR="00A77E62">
        <w:t xml:space="preserve"> avec le dépôt et la sélection du fichier </w:t>
      </w:r>
      <w:r w:rsidR="00A77E62">
        <w:rPr>
          <w:b/>
        </w:rPr>
        <w:t>MSW2.xcworkspace</w:t>
      </w:r>
      <w:r w:rsidR="00A77E62">
        <w:t xml:space="preserve"> cité dans la partie </w:t>
      </w:r>
      <w:hyperlink w:anchor="_SVN" w:history="1">
        <w:r w:rsidR="00A77E62" w:rsidRPr="00A77E62">
          <w:rPr>
            <w:rStyle w:val="Lienhypertexte"/>
          </w:rPr>
          <w:t>4.1.2 SVN</w:t>
        </w:r>
      </w:hyperlink>
      <w:r>
        <w:t>.</w:t>
      </w:r>
      <w:r w:rsidR="004F1BEE">
        <w:t xml:space="preserve"> </w:t>
      </w:r>
      <w:r w:rsidR="00AA24A8">
        <w:br w:type="page"/>
      </w:r>
    </w:p>
    <w:p w14:paraId="681D525B" w14:textId="7B81FC37" w:rsidR="00A26815" w:rsidRDefault="00A26815" w:rsidP="00A26815">
      <w:pPr>
        <w:pStyle w:val="Titre1"/>
      </w:pPr>
      <w:bookmarkStart w:id="47" w:name="_Toc456027965"/>
      <w:r>
        <w:lastRenderedPageBreak/>
        <w:t>Application Windows Phone</w:t>
      </w:r>
      <w:bookmarkEnd w:id="47"/>
    </w:p>
    <w:p w14:paraId="44B5C9BC" w14:textId="1A0A328B" w:rsidR="00E94BF5" w:rsidRDefault="00E94BF5" w:rsidP="00E94BF5">
      <w:pPr>
        <w:pStyle w:val="Titre2"/>
      </w:pPr>
      <w:bookmarkStart w:id="48" w:name="_Toc456027966"/>
      <w:r>
        <w:t>Environnement de développement</w:t>
      </w:r>
      <w:bookmarkEnd w:id="48"/>
    </w:p>
    <w:p w14:paraId="1441D125" w14:textId="52D1176E" w:rsidR="00E94BF5" w:rsidRDefault="00E94BF5" w:rsidP="00E94BF5">
      <w:pPr>
        <w:rPr>
          <w:b/>
        </w:rPr>
      </w:pPr>
      <w:r>
        <w:t>Afin de pouvoir développer pour les plateformes mobiles de Microsoft il faut obligatoirement avoir un ordinateur sous Windows 10 Professionnel 64Bits.</w:t>
      </w:r>
      <w:r w:rsidR="00185BFF">
        <w:t xml:space="preserve"> La version professionnelle de Windows 10 est la seule à avoir les outils pour pouvoir faire tourner un émulateur d’appareils tournant sous </w:t>
      </w:r>
      <w:r w:rsidR="00185BFF" w:rsidRPr="00055FD0">
        <w:rPr>
          <w:b/>
        </w:rPr>
        <w:t>Windows</w:t>
      </w:r>
      <w:r w:rsidR="00055FD0" w:rsidRPr="00055FD0">
        <w:rPr>
          <w:b/>
        </w:rPr>
        <w:t xml:space="preserve"> phone 8.1</w:t>
      </w:r>
      <w:r w:rsidR="00055FD0">
        <w:t xml:space="preserve"> ou </w:t>
      </w:r>
      <w:r w:rsidR="00055FD0" w:rsidRPr="00055FD0">
        <w:rPr>
          <w:b/>
        </w:rPr>
        <w:t>Windows 10 for mobile</w:t>
      </w:r>
      <w:r w:rsidR="008B7958">
        <w:rPr>
          <w:b/>
        </w:rPr>
        <w:t>.</w:t>
      </w:r>
    </w:p>
    <w:p w14:paraId="3A7CC4E2" w14:textId="5E2110E4" w:rsidR="008B7958" w:rsidRDefault="008B7958" w:rsidP="00E94BF5">
      <w:r>
        <w:t>Bien que seule la version Windows 8.1 Professionnel suffise à développer pour l’application Music Sheet Writer, nous utilisons la version 10 à des fins d’évolution</w:t>
      </w:r>
      <w:r w:rsidR="004B5ED7">
        <w:t>.</w:t>
      </w:r>
    </w:p>
    <w:p w14:paraId="3591D950" w14:textId="0C58EC93" w:rsidR="004B5ED7" w:rsidRDefault="004B5ED7" w:rsidP="004B5ED7">
      <w:pPr>
        <w:pStyle w:val="Titre2"/>
      </w:pPr>
      <w:bookmarkStart w:id="49" w:name="_Toc456027967"/>
      <w:r>
        <w:t>Outils de développement</w:t>
      </w:r>
      <w:bookmarkEnd w:id="49"/>
    </w:p>
    <w:p w14:paraId="4A7874A1" w14:textId="7ADFA65B" w:rsidR="004B5ED7" w:rsidRDefault="004B5ED7" w:rsidP="004B5ED7">
      <w:pPr>
        <w:pStyle w:val="Titre3"/>
      </w:pPr>
      <w:r>
        <w:t>Visual Studio</w:t>
      </w:r>
    </w:p>
    <w:p w14:paraId="70FDF168" w14:textId="79DFC039" w:rsidR="00FD2994" w:rsidRDefault="00FD2994" w:rsidP="00FD2994">
      <w:r>
        <w:t>Pour pouvoir développer l’application Windows phone, vous allez devoir installer et configurer Microsoft Visual Studio 2015.</w:t>
      </w:r>
    </w:p>
    <w:p w14:paraId="17DE4990" w14:textId="0EC94DD7" w:rsidR="00FD2994" w:rsidRPr="00FD2994" w:rsidRDefault="00FD2994" w:rsidP="00FD2994">
      <w:r>
        <w:t xml:space="preserve">Voici le lien de téléchargement : </w:t>
      </w:r>
      <w:hyperlink r:id="rId68" w:history="1">
        <w:r w:rsidRPr="00024365">
          <w:rPr>
            <w:rStyle w:val="Lienhypertexte"/>
          </w:rPr>
          <w:t>https://www.visualstudio.com/en-us/downloads/download-visual-studio-vs.aspx</w:t>
        </w:r>
      </w:hyperlink>
    </w:p>
    <w:p w14:paraId="446B5697" w14:textId="512B1494" w:rsidR="004B5ED7" w:rsidRDefault="004B5ED7" w:rsidP="004B5ED7">
      <w:pPr>
        <w:pStyle w:val="Titre3"/>
      </w:pPr>
      <w:r>
        <w:t>Émulateur Windows Phone 8.1</w:t>
      </w:r>
    </w:p>
    <w:p w14:paraId="6B787762" w14:textId="04B00831" w:rsidR="0075613B" w:rsidRDefault="00FD68E1" w:rsidP="00FD68E1">
      <w:pPr>
        <w:rPr>
          <w:rStyle w:val="Lienhypertexte"/>
        </w:rPr>
      </w:pPr>
      <w:r>
        <w:t xml:space="preserve">L’émulateur pour Windows Phone 8.1 n’est pas fournis de base. Il va falloir le télécharger à l’adresse suivante : </w:t>
      </w:r>
      <w:hyperlink r:id="rId69" w:history="1">
        <w:r w:rsidRPr="00024365">
          <w:rPr>
            <w:rStyle w:val="Lienhypertexte"/>
          </w:rPr>
          <w:t>https://www.microsoft.com/en-us/download/details.aspx?id=43719&amp;e6b34bbe-475b-1abd-2c51-b5034bcdd6d2=True&amp;fa43d42b-25b5-4a42-fe9b-1634f450f5ee=True</w:t>
        </w:r>
      </w:hyperlink>
    </w:p>
    <w:p w14:paraId="6EBCFDCF" w14:textId="77777777" w:rsidR="00C81202" w:rsidRDefault="00C81202">
      <w:pPr>
        <w:jc w:val="left"/>
        <w:rPr>
          <w:rFonts w:asciiTheme="majorHAnsi" w:eastAsiaTheme="majorEastAsia" w:hAnsiTheme="majorHAnsi" w:cstheme="majorBidi"/>
          <w:color w:val="1F4D78" w:themeColor="accent1" w:themeShade="7F"/>
          <w:sz w:val="24"/>
          <w:szCs w:val="24"/>
        </w:rPr>
      </w:pPr>
      <w:r>
        <w:br w:type="page"/>
      </w:r>
    </w:p>
    <w:p w14:paraId="7036E749" w14:textId="17B3FB51" w:rsidR="00023D01" w:rsidRDefault="00023D01" w:rsidP="00023D01">
      <w:pPr>
        <w:pStyle w:val="Titre3"/>
      </w:pPr>
      <w:r>
        <w:lastRenderedPageBreak/>
        <w:t>SVN</w:t>
      </w:r>
    </w:p>
    <w:p w14:paraId="6212E666" w14:textId="7B78F924" w:rsidR="00C81202" w:rsidRDefault="00023D01" w:rsidP="00023D01">
      <w:r>
        <w:t>Nous expliquons dans cette section comment récupérer le projet depuis le dépôt SVN directement au sein de Visual Studio</w:t>
      </w:r>
      <w:r w:rsidR="00C81202">
        <w:t> :</w:t>
      </w:r>
    </w:p>
    <w:p w14:paraId="6AFAE07F" w14:textId="7F711ABA" w:rsidR="00C81202" w:rsidRPr="003F622A" w:rsidRDefault="00C81202" w:rsidP="005615ED">
      <w:pPr>
        <w:pStyle w:val="Paragraphedeliste"/>
        <w:numPr>
          <w:ilvl w:val="0"/>
          <w:numId w:val="18"/>
        </w:numPr>
      </w:pPr>
      <w:r>
        <w:t xml:space="preserve">Ouvrir le </w:t>
      </w:r>
      <w:r w:rsidRPr="00C81202">
        <w:rPr>
          <w:b/>
        </w:rPr>
        <w:t>Team Explorer</w:t>
      </w:r>
    </w:p>
    <w:p w14:paraId="27B5643C" w14:textId="77777777" w:rsidR="005F11CE" w:rsidRDefault="003F622A" w:rsidP="005F11CE">
      <w:pPr>
        <w:keepNext/>
        <w:jc w:val="center"/>
      </w:pPr>
      <w:r>
        <w:rPr>
          <w:noProof/>
          <w:lang w:val="en-US" w:eastAsia="zh-CN"/>
        </w:rPr>
        <w:drawing>
          <wp:inline distT="0" distB="0" distL="0" distR="0" wp14:anchorId="0EFB6121" wp14:editId="04513A06">
            <wp:extent cx="5760720" cy="3120390"/>
            <wp:effectExtent l="0" t="0" r="0" b="381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6-05-01_02h10_0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311B50BA" w14:textId="19972E04" w:rsidR="003F622A" w:rsidRPr="005F11CE" w:rsidRDefault="005F11CE" w:rsidP="005F11CE">
      <w:pPr>
        <w:pStyle w:val="Lgende"/>
        <w:rPr>
          <w:lang w:val="en-US"/>
        </w:rPr>
      </w:pPr>
      <w:bookmarkStart w:id="50" w:name="_Toc449909859"/>
      <w:r w:rsidRPr="005F11CE">
        <w:rPr>
          <w:lang w:val="en-US"/>
        </w:rPr>
        <w:t xml:space="preserve">Figure </w:t>
      </w:r>
      <w:r>
        <w:fldChar w:fldCharType="begin"/>
      </w:r>
      <w:r w:rsidRPr="005F11CE">
        <w:rPr>
          <w:lang w:val="en-US"/>
        </w:rPr>
        <w:instrText xml:space="preserve"> SEQ Figure \* ARABIC </w:instrText>
      </w:r>
      <w:r>
        <w:fldChar w:fldCharType="separate"/>
      </w:r>
      <w:r w:rsidR="00731EF1">
        <w:rPr>
          <w:noProof/>
          <w:lang w:val="en-US"/>
        </w:rPr>
        <w:t>22</w:t>
      </w:r>
      <w:r>
        <w:fldChar w:fldCharType="end"/>
      </w:r>
      <w:r w:rsidRPr="005F11CE">
        <w:rPr>
          <w:lang w:val="en-US"/>
        </w:rPr>
        <w:t>. Team Explorer - Visual Studio</w:t>
      </w:r>
      <w:bookmarkEnd w:id="50"/>
    </w:p>
    <w:p w14:paraId="34974652" w14:textId="747A72A6" w:rsidR="00C81202" w:rsidRPr="00C81202" w:rsidRDefault="00C81202" w:rsidP="005615ED">
      <w:pPr>
        <w:pStyle w:val="Paragraphedeliste"/>
        <w:numPr>
          <w:ilvl w:val="0"/>
          <w:numId w:val="18"/>
        </w:numPr>
      </w:pPr>
      <w:r>
        <w:t xml:space="preserve">Cliquer sur </w:t>
      </w:r>
      <w:r w:rsidRPr="00C81202">
        <w:rPr>
          <w:b/>
        </w:rPr>
        <w:t>Manage Connections</w:t>
      </w:r>
    </w:p>
    <w:p w14:paraId="188D4112" w14:textId="6F548C56" w:rsidR="00C81202" w:rsidRDefault="00C81202" w:rsidP="005615ED">
      <w:pPr>
        <w:pStyle w:val="Paragraphedeliste"/>
        <w:numPr>
          <w:ilvl w:val="0"/>
          <w:numId w:val="18"/>
        </w:numPr>
        <w:rPr>
          <w:lang w:val="en-US"/>
        </w:rPr>
      </w:pPr>
      <w:r w:rsidRPr="00C81202">
        <w:rPr>
          <w:lang w:val="en-US"/>
        </w:rPr>
        <w:t xml:space="preserve">Cliquer sur </w:t>
      </w:r>
      <w:r w:rsidRPr="00C81202">
        <w:rPr>
          <w:b/>
          <w:lang w:val="en-US"/>
        </w:rPr>
        <w:t>Connect to Team Proje</w:t>
      </w:r>
      <w:r>
        <w:rPr>
          <w:b/>
          <w:lang w:val="en-US"/>
        </w:rPr>
        <w:t>c</w:t>
      </w:r>
      <w:r w:rsidRPr="00C81202">
        <w:rPr>
          <w:b/>
          <w:lang w:val="en-US"/>
        </w:rPr>
        <w:t>t</w:t>
      </w:r>
    </w:p>
    <w:p w14:paraId="406DA0B7" w14:textId="1D1A5528" w:rsidR="00C81202" w:rsidRPr="00C81202" w:rsidRDefault="00C81202" w:rsidP="005615ED">
      <w:pPr>
        <w:pStyle w:val="Paragraphedeliste"/>
        <w:numPr>
          <w:ilvl w:val="0"/>
          <w:numId w:val="18"/>
        </w:numPr>
      </w:pPr>
      <w:r w:rsidRPr="00C81202">
        <w:t xml:space="preserve">Une fenêtre s’ouvre. </w:t>
      </w:r>
      <w:r>
        <w:t>C</w:t>
      </w:r>
      <w:r w:rsidRPr="00C81202">
        <w:t xml:space="preserve">liquer </w:t>
      </w:r>
      <w:r>
        <w:t xml:space="preserve">alors </w:t>
      </w:r>
      <w:r w:rsidRPr="00C81202">
        <w:t xml:space="preserve">sur </w:t>
      </w:r>
      <w:r w:rsidRPr="00C81202">
        <w:rPr>
          <w:b/>
        </w:rPr>
        <w:t>Servers</w:t>
      </w:r>
    </w:p>
    <w:p w14:paraId="5F0CCE50" w14:textId="77777777" w:rsidR="00C81202" w:rsidRPr="00C81202" w:rsidRDefault="00C81202" w:rsidP="005615ED">
      <w:pPr>
        <w:pStyle w:val="Paragraphedeliste"/>
        <w:numPr>
          <w:ilvl w:val="0"/>
          <w:numId w:val="18"/>
        </w:numPr>
      </w:pPr>
      <w:r>
        <w:t xml:space="preserve">Une nouvelle fenêtre va apparaître, il faut cliquer sur </w:t>
      </w:r>
      <w:r>
        <w:rPr>
          <w:b/>
        </w:rPr>
        <w:t>Add…</w:t>
      </w:r>
    </w:p>
    <w:p w14:paraId="3195F6E0" w14:textId="50FA6503" w:rsidR="00C81202" w:rsidRDefault="00C81202" w:rsidP="005615ED">
      <w:pPr>
        <w:pStyle w:val="Paragraphedeliste"/>
        <w:numPr>
          <w:ilvl w:val="0"/>
          <w:numId w:val="18"/>
        </w:numPr>
      </w:pPr>
      <w:r>
        <w:t xml:space="preserve">Entrer le chemin : </w:t>
      </w:r>
      <w:hyperlink r:id="rId71" w:history="1">
        <w:r w:rsidR="003F622A" w:rsidRPr="00B40A04">
          <w:rPr>
            <w:rStyle w:val="Lienhypertexte"/>
          </w:rPr>
          <w:t>https://labeip.epitech.eu/svn/2017/musicsheetwriter/WindowsPhone</w:t>
        </w:r>
      </w:hyperlink>
    </w:p>
    <w:p w14:paraId="7574F0F8" w14:textId="77777777" w:rsidR="003F622A" w:rsidRDefault="003F622A" w:rsidP="003F622A">
      <w:pPr>
        <w:keepNext/>
        <w:jc w:val="center"/>
      </w:pPr>
      <w:r>
        <w:rPr>
          <w:noProof/>
          <w:lang w:val="en-US" w:eastAsia="zh-CN"/>
        </w:rPr>
        <w:lastRenderedPageBreak/>
        <w:drawing>
          <wp:inline distT="0" distB="0" distL="0" distR="0" wp14:anchorId="4831C08A" wp14:editId="37B45B4E">
            <wp:extent cx="3825572" cy="2796782"/>
            <wp:effectExtent l="0" t="0" r="3810" b="381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21 (1).png"/>
                    <pic:cNvPicPr/>
                  </pic:nvPicPr>
                  <pic:blipFill>
                    <a:blip r:embed="rId72">
                      <a:extLst>
                        <a:ext uri="{28A0092B-C50C-407E-A947-70E740481C1C}">
                          <a14:useLocalDpi xmlns:a14="http://schemas.microsoft.com/office/drawing/2010/main" val="0"/>
                        </a:ext>
                      </a:extLst>
                    </a:blip>
                    <a:stretch>
                      <a:fillRect/>
                    </a:stretch>
                  </pic:blipFill>
                  <pic:spPr>
                    <a:xfrm>
                      <a:off x="0" y="0"/>
                      <a:ext cx="3825572" cy="2796782"/>
                    </a:xfrm>
                    <a:prstGeom prst="rect">
                      <a:avLst/>
                    </a:prstGeom>
                  </pic:spPr>
                </pic:pic>
              </a:graphicData>
            </a:graphic>
          </wp:inline>
        </w:drawing>
      </w:r>
    </w:p>
    <w:p w14:paraId="4EAC2375" w14:textId="45635BE2" w:rsidR="003F622A" w:rsidRPr="003F622A" w:rsidRDefault="003F622A" w:rsidP="003F622A">
      <w:pPr>
        <w:pStyle w:val="Lgende"/>
        <w:rPr>
          <w:rStyle w:val="Lienhypertexte"/>
          <w:color w:val="auto"/>
          <w:u w:val="none"/>
        </w:rPr>
      </w:pPr>
      <w:bookmarkStart w:id="51" w:name="_Toc449909860"/>
      <w:r>
        <w:t xml:space="preserve">Figure </w:t>
      </w:r>
      <w:r w:rsidR="00147D81">
        <w:fldChar w:fldCharType="begin"/>
      </w:r>
      <w:r w:rsidR="00147D81">
        <w:instrText xml:space="preserve"> SEQ Figure \* ARABIC </w:instrText>
      </w:r>
      <w:r w:rsidR="00147D81">
        <w:fldChar w:fldCharType="separate"/>
      </w:r>
      <w:r w:rsidR="00731EF1">
        <w:rPr>
          <w:noProof/>
        </w:rPr>
        <w:t>23</w:t>
      </w:r>
      <w:r w:rsidR="00147D81">
        <w:rPr>
          <w:noProof/>
        </w:rPr>
        <w:fldChar w:fldCharType="end"/>
      </w:r>
      <w:r>
        <w:t>. Récupération dépôt SVN Windows Phone</w:t>
      </w:r>
      <w:bookmarkEnd w:id="51"/>
    </w:p>
    <w:p w14:paraId="0364FDA9" w14:textId="508D6305" w:rsidR="00C81202" w:rsidRDefault="00C81202" w:rsidP="005615ED">
      <w:pPr>
        <w:pStyle w:val="Paragraphedeliste"/>
        <w:numPr>
          <w:ilvl w:val="0"/>
          <w:numId w:val="18"/>
        </w:numPr>
      </w:pPr>
      <w:r>
        <w:t>Cliquer sur OK</w:t>
      </w:r>
    </w:p>
    <w:p w14:paraId="5B1C875D" w14:textId="368E1FD7" w:rsidR="005F11CE" w:rsidRDefault="005F11CE" w:rsidP="005615ED">
      <w:pPr>
        <w:pStyle w:val="Paragraphedeliste"/>
        <w:numPr>
          <w:ilvl w:val="0"/>
          <w:numId w:val="18"/>
        </w:numPr>
      </w:pPr>
      <w:r>
        <w:t>Une boite de dialogue vous demandera vos identifiants pour pouvoir récupérer le dépôt. Remplissez les champs requis.</w:t>
      </w:r>
    </w:p>
    <w:p w14:paraId="5CA85ECF" w14:textId="77777777" w:rsidR="005F11CE" w:rsidRDefault="005F11CE" w:rsidP="005F11CE">
      <w:pPr>
        <w:keepNext/>
        <w:ind w:left="360"/>
        <w:jc w:val="center"/>
      </w:pPr>
      <w:r>
        <w:rPr>
          <w:noProof/>
          <w:lang w:val="en-US" w:eastAsia="zh-CN"/>
        </w:rPr>
        <w:drawing>
          <wp:inline distT="0" distB="0" distL="0" distR="0" wp14:anchorId="356B8FAB" wp14:editId="7A73610B">
            <wp:extent cx="4046571" cy="3093988"/>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21.png"/>
                    <pic:cNvPicPr/>
                  </pic:nvPicPr>
                  <pic:blipFill>
                    <a:blip r:embed="rId73">
                      <a:extLst>
                        <a:ext uri="{28A0092B-C50C-407E-A947-70E740481C1C}">
                          <a14:useLocalDpi xmlns:a14="http://schemas.microsoft.com/office/drawing/2010/main" val="0"/>
                        </a:ext>
                      </a:extLst>
                    </a:blip>
                    <a:stretch>
                      <a:fillRect/>
                    </a:stretch>
                  </pic:blipFill>
                  <pic:spPr>
                    <a:xfrm>
                      <a:off x="0" y="0"/>
                      <a:ext cx="4046571" cy="3093988"/>
                    </a:xfrm>
                    <a:prstGeom prst="rect">
                      <a:avLst/>
                    </a:prstGeom>
                  </pic:spPr>
                </pic:pic>
              </a:graphicData>
            </a:graphic>
          </wp:inline>
        </w:drawing>
      </w:r>
    </w:p>
    <w:p w14:paraId="05685D44" w14:textId="1404449E" w:rsidR="005F11CE" w:rsidRDefault="005F11CE" w:rsidP="005F11CE">
      <w:pPr>
        <w:pStyle w:val="Lgende"/>
      </w:pPr>
      <w:bookmarkStart w:id="52" w:name="_Toc449909861"/>
      <w:r>
        <w:t xml:space="preserve">Figure </w:t>
      </w:r>
      <w:r w:rsidR="00147D81">
        <w:fldChar w:fldCharType="begin"/>
      </w:r>
      <w:r w:rsidR="00147D81">
        <w:instrText xml:space="preserve"> SEQ Figure \* ARABIC </w:instrText>
      </w:r>
      <w:r w:rsidR="00147D81">
        <w:fldChar w:fldCharType="separate"/>
      </w:r>
      <w:r w:rsidR="00731EF1">
        <w:rPr>
          <w:noProof/>
        </w:rPr>
        <w:t>24</w:t>
      </w:r>
      <w:r w:rsidR="00147D81">
        <w:rPr>
          <w:noProof/>
        </w:rPr>
        <w:fldChar w:fldCharType="end"/>
      </w:r>
      <w:r>
        <w:t>. Identification SVN - Windows Phone</w:t>
      </w:r>
      <w:bookmarkEnd w:id="52"/>
    </w:p>
    <w:p w14:paraId="73ABFE95" w14:textId="79B8540A" w:rsidR="00E80286" w:rsidRDefault="00E80286" w:rsidP="00E80286">
      <w:r>
        <w:t xml:space="preserve">Le dépôt </w:t>
      </w:r>
      <w:r w:rsidR="005F11CE">
        <w:t>est alors récupéré et configuré</w:t>
      </w:r>
      <w:r>
        <w:t xml:space="preserve"> dans Visual Studio.</w:t>
      </w:r>
    </w:p>
    <w:p w14:paraId="1EE46E55" w14:textId="77777777" w:rsidR="005F11CE" w:rsidRDefault="005F11CE">
      <w:pPr>
        <w:jc w:val="left"/>
        <w:rPr>
          <w:rFonts w:asciiTheme="majorHAnsi" w:eastAsiaTheme="majorEastAsia" w:hAnsiTheme="majorHAnsi" w:cstheme="majorBidi"/>
          <w:color w:val="2E74B5" w:themeColor="accent1" w:themeShade="BF"/>
          <w:sz w:val="26"/>
          <w:szCs w:val="26"/>
        </w:rPr>
      </w:pPr>
      <w:r>
        <w:br w:type="page"/>
      </w:r>
    </w:p>
    <w:p w14:paraId="2F7D088F" w14:textId="2DD6A77F" w:rsidR="005F11CE" w:rsidRDefault="005F11CE" w:rsidP="005F11CE">
      <w:pPr>
        <w:pStyle w:val="Titre2"/>
      </w:pPr>
      <w:bookmarkStart w:id="53" w:name="_Toc456027968"/>
      <w:r>
        <w:lastRenderedPageBreak/>
        <w:t>Déploiement sur le Windows Store</w:t>
      </w:r>
      <w:bookmarkEnd w:id="53"/>
    </w:p>
    <w:p w14:paraId="41996178" w14:textId="77D77C38" w:rsidR="005F11CE" w:rsidRPr="00E44B9E" w:rsidRDefault="005F11CE" w:rsidP="005F11CE">
      <w:r>
        <w:t xml:space="preserve">Pour pouvoir déployer l’application sur le Windows Store il faudra remplir les conditions de soumissions de Microsoft : </w:t>
      </w:r>
      <w:hyperlink r:id="rId74" w:history="1">
        <w:r w:rsidRPr="00F14019">
          <w:rPr>
            <w:rStyle w:val="Lienhypertexte"/>
          </w:rPr>
          <w:t>https://msdn.microsoft.com/library/windows/apps/hh694062.aspx</w:t>
        </w:r>
      </w:hyperlink>
      <w:r>
        <w:rPr>
          <w:rStyle w:val="Lienhypertexte"/>
        </w:rPr>
        <w:t xml:space="preserve"> </w:t>
      </w:r>
    </w:p>
    <w:p w14:paraId="4AEDA04D" w14:textId="119C9757" w:rsidR="005F11CE" w:rsidRDefault="005F11CE" w:rsidP="005F11CE">
      <w:pPr>
        <w:jc w:val="left"/>
        <w:rPr>
          <w:rStyle w:val="Lienhypertexte"/>
        </w:rPr>
      </w:pPr>
      <w:r>
        <w:t xml:space="preserve">Et ainsi suivre le protocole de certification des applications : </w:t>
      </w:r>
      <w:hyperlink r:id="rId75" w:history="1">
        <w:r w:rsidRPr="00F14019">
          <w:rPr>
            <w:rStyle w:val="Lienhypertexte"/>
          </w:rPr>
          <w:t>https://msdn.microsoft.com/library/windows/apps/mt148554.aspx</w:t>
        </w:r>
      </w:hyperlink>
    </w:p>
    <w:p w14:paraId="3F66AD96" w14:textId="2CD7A675" w:rsidR="006B357B" w:rsidRDefault="006B357B" w:rsidP="006B357B">
      <w:pPr>
        <w:pStyle w:val="Titre1"/>
      </w:pPr>
      <w:bookmarkStart w:id="54" w:name="_Toc456027969"/>
      <w:r>
        <w:t>Annexe</w:t>
      </w:r>
      <w:bookmarkEnd w:id="54"/>
    </w:p>
    <w:p w14:paraId="6819A9AC" w14:textId="117CA610" w:rsidR="006B357B" w:rsidRPr="006B357B" w:rsidRDefault="006B357B" w:rsidP="005615ED">
      <w:pPr>
        <w:pStyle w:val="Paragraphedeliste"/>
        <w:numPr>
          <w:ilvl w:val="0"/>
          <w:numId w:val="19"/>
        </w:numPr>
      </w:pPr>
      <w:r>
        <w:t xml:space="preserve">Document d’installation : </w:t>
      </w:r>
      <w:hyperlink r:id="rId76" w:history="1">
        <w:r w:rsidRPr="003819A0">
          <w:rPr>
            <w:rStyle w:val="Lienhypertexte"/>
          </w:rPr>
          <w:t>2017_</w:t>
        </w:r>
        <w:r>
          <w:rPr>
            <w:rStyle w:val="Lienhypertexte"/>
          </w:rPr>
          <w:t>TD1</w:t>
        </w:r>
        <w:r w:rsidRPr="003819A0">
          <w:rPr>
            <w:rStyle w:val="Lienhypertexte"/>
          </w:rPr>
          <w:t>_musicsheetwriter.pdf</w:t>
        </w:r>
      </w:hyperlink>
    </w:p>
    <w:sectPr w:rsidR="006B357B" w:rsidRPr="006B357B" w:rsidSect="00270418">
      <w:headerReference w:type="default" r:id="rId77"/>
      <w:footerReference w:type="default" r:id="rId78"/>
      <w:headerReference w:type="first" r:id="rId79"/>
      <w:footerReference w:type="first" r:id="rId8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E0F1D9" w14:textId="77777777" w:rsidR="00147D81" w:rsidRDefault="00147D81" w:rsidP="00147043">
      <w:pPr>
        <w:spacing w:after="0" w:line="240" w:lineRule="auto"/>
      </w:pPr>
      <w:r>
        <w:separator/>
      </w:r>
    </w:p>
  </w:endnote>
  <w:endnote w:type="continuationSeparator" w:id="0">
    <w:p w14:paraId="4CE03779" w14:textId="77777777" w:rsidR="00147D81" w:rsidRDefault="00147D81"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29065" w14:textId="77777777" w:rsidR="009B1F8C" w:rsidRDefault="009B1F8C" w:rsidP="00B13AA6">
    <w:pPr>
      <w:tabs>
        <w:tab w:val="center" w:pos="4550"/>
        <w:tab w:val="left" w:pos="5818"/>
      </w:tabs>
      <w:ind w:right="740"/>
      <w:rPr>
        <w:color w:val="222A35" w:themeColor="text2" w:themeShade="80"/>
        <w:sz w:val="24"/>
        <w:szCs w:val="24"/>
      </w:rPr>
    </w:pPr>
  </w:p>
  <w:p w14:paraId="3F2A421E" w14:textId="77777777" w:rsidR="009B1F8C" w:rsidRDefault="009B1F8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29171" w14:textId="2F784932" w:rsidR="009B1F8C" w:rsidRPr="00142CDE" w:rsidRDefault="009B1F8C" w:rsidP="00A92C3B">
    <w:pPr>
      <w:pStyle w:val="Pieddepage"/>
      <w:rPr>
        <w:lang w:val="en-US"/>
      </w:rPr>
    </w:pPr>
    <w:r>
      <w:rPr>
        <w:color w:val="8496B0" w:themeColor="text2" w:themeTint="99"/>
        <w:spacing w:val="60"/>
        <w:sz w:val="24"/>
        <w:szCs w:val="24"/>
        <w:lang w:val="en-US"/>
      </w:rPr>
      <w:t>Guide d’Installation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DCE7A" w14:textId="0F7FF453" w:rsidR="009B1F8C" w:rsidRPr="00594625" w:rsidRDefault="009B1F8C" w:rsidP="00594625">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t>Guide d’installation</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31EF1">
      <w:rPr>
        <w:noProof/>
        <w:color w:val="323E4F" w:themeColor="text2" w:themeShade="BF"/>
        <w:sz w:val="24"/>
        <w:szCs w:val="24"/>
      </w:rPr>
      <w:t>27</w:t>
    </w:r>
    <w:r>
      <w:rPr>
        <w:color w:val="323E4F" w:themeColor="text2" w:themeShade="BF"/>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31FB9" w14:textId="77777777" w:rsidR="009B1F8C" w:rsidRDefault="009B1F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7E894" w14:textId="77777777" w:rsidR="00147D81" w:rsidRDefault="00147D81" w:rsidP="00147043">
      <w:pPr>
        <w:spacing w:after="0" w:line="240" w:lineRule="auto"/>
      </w:pPr>
      <w:r>
        <w:separator/>
      </w:r>
    </w:p>
  </w:footnote>
  <w:footnote w:type="continuationSeparator" w:id="0">
    <w:p w14:paraId="709E5D80" w14:textId="77777777" w:rsidR="00147D81" w:rsidRDefault="00147D81"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9B1F8C" w14:paraId="212F8CCF" w14:textId="77777777" w:rsidTr="00AE09C2">
      <w:trPr>
        <w:jc w:val="center"/>
      </w:trPr>
      <w:tc>
        <w:tcPr>
          <w:tcW w:w="2269" w:type="dxa"/>
          <w:vMerge w:val="restart"/>
          <w:tcBorders>
            <w:top w:val="single" w:sz="4" w:space="0" w:color="auto"/>
            <w:left w:val="single" w:sz="4" w:space="0" w:color="auto"/>
            <w:right w:val="single" w:sz="4" w:space="0" w:color="auto"/>
          </w:tcBorders>
        </w:tcPr>
        <w:p w14:paraId="6F42AFE0" w14:textId="77777777" w:rsidR="009B1F8C" w:rsidRPr="00E92B0C" w:rsidRDefault="009B1F8C" w:rsidP="00991748">
          <w:pPr>
            <w:pStyle w:val="En-tte"/>
            <w:tabs>
              <w:tab w:val="left" w:pos="510"/>
            </w:tabs>
          </w:pPr>
          <w:r w:rsidRPr="00E92B0C">
            <w:rPr>
              <w:noProof/>
              <w:lang w:val="en-US" w:eastAsia="zh-CN"/>
            </w:rPr>
            <w:drawing>
              <wp:anchor distT="0" distB="0" distL="114300" distR="114300" simplePos="0" relativeHeight="251683840" behindDoc="0" locked="0" layoutInCell="1" allowOverlap="1" wp14:anchorId="36A8C788" wp14:editId="03FB723E">
                <wp:simplePos x="0" y="0"/>
                <wp:positionH relativeFrom="column">
                  <wp:posOffset>416457</wp:posOffset>
                </wp:positionH>
                <wp:positionV relativeFrom="paragraph">
                  <wp:posOffset>57719</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6C62130B" w14:textId="77777777" w:rsidR="009B1F8C" w:rsidRDefault="009B1F8C" w:rsidP="00991748">
          <w:pPr>
            <w:pStyle w:val="En-tte"/>
            <w:tabs>
              <w:tab w:val="left" w:pos="510"/>
            </w:tabs>
          </w:pPr>
          <w:r>
            <w:t>Date de publication</w:t>
          </w:r>
        </w:p>
      </w:tc>
      <w:tc>
        <w:tcPr>
          <w:tcW w:w="3710" w:type="dxa"/>
          <w:tcBorders>
            <w:right w:val="single" w:sz="4" w:space="0" w:color="auto"/>
          </w:tcBorders>
        </w:tcPr>
        <w:p w14:paraId="098171C7" w14:textId="4DFC9C26" w:rsidR="009B1F8C" w:rsidRDefault="00147D81"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9B1F8C">
                <w:t>10/07/2016</w:t>
              </w:r>
            </w:sdtContent>
          </w:sdt>
        </w:p>
      </w:tc>
      <w:tc>
        <w:tcPr>
          <w:tcW w:w="2952" w:type="dxa"/>
          <w:vMerge w:val="restart"/>
          <w:tcBorders>
            <w:top w:val="single" w:sz="4" w:space="0" w:color="auto"/>
            <w:left w:val="single" w:sz="4" w:space="0" w:color="auto"/>
            <w:right w:val="single" w:sz="4" w:space="0" w:color="auto"/>
          </w:tcBorders>
        </w:tcPr>
        <w:p w14:paraId="45F69E9B" w14:textId="77777777" w:rsidR="009B1F8C" w:rsidRDefault="009B1F8C" w:rsidP="00991748">
          <w:pPr>
            <w:pStyle w:val="En-tte"/>
            <w:tabs>
              <w:tab w:val="left" w:pos="510"/>
            </w:tabs>
          </w:pPr>
          <w:r w:rsidRPr="006E66E2">
            <w:rPr>
              <w:i/>
              <w:noProof/>
              <w:lang w:val="en-US" w:eastAsia="zh-CN"/>
            </w:rPr>
            <w:drawing>
              <wp:anchor distT="0" distB="0" distL="114300" distR="114300" simplePos="0" relativeHeight="251682816" behindDoc="0" locked="0" layoutInCell="1" allowOverlap="1" wp14:anchorId="605A7316" wp14:editId="08FE0689">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9B1F8C" w14:paraId="2C6DCC9A" w14:textId="77777777" w:rsidTr="00AE09C2">
      <w:trPr>
        <w:trHeight w:val="270"/>
        <w:jc w:val="center"/>
      </w:trPr>
      <w:tc>
        <w:tcPr>
          <w:tcW w:w="2269" w:type="dxa"/>
          <w:vMerge/>
          <w:tcBorders>
            <w:left w:val="single" w:sz="4" w:space="0" w:color="auto"/>
            <w:right w:val="single" w:sz="4" w:space="0" w:color="auto"/>
          </w:tcBorders>
        </w:tcPr>
        <w:p w14:paraId="38399546" w14:textId="77777777" w:rsidR="009B1F8C" w:rsidRPr="00E92B0C" w:rsidRDefault="009B1F8C" w:rsidP="00991748">
          <w:pPr>
            <w:pStyle w:val="En-tte"/>
            <w:tabs>
              <w:tab w:val="left" w:pos="510"/>
            </w:tabs>
          </w:pPr>
        </w:p>
      </w:tc>
      <w:tc>
        <w:tcPr>
          <w:tcW w:w="5836" w:type="dxa"/>
          <w:gridSpan w:val="2"/>
          <w:tcBorders>
            <w:left w:val="single" w:sz="4" w:space="0" w:color="auto"/>
            <w:right w:val="single" w:sz="4" w:space="0" w:color="auto"/>
          </w:tcBorders>
        </w:tcPr>
        <w:p w14:paraId="1420817D" w14:textId="77777777" w:rsidR="009B1F8C" w:rsidRPr="00991748" w:rsidRDefault="009B1F8C" w:rsidP="00991748">
          <w:pPr>
            <w:jc w:val="right"/>
            <w:rPr>
              <w:lang w:val="en-GB"/>
            </w:rPr>
          </w:pPr>
        </w:p>
      </w:tc>
      <w:tc>
        <w:tcPr>
          <w:tcW w:w="2952" w:type="dxa"/>
          <w:vMerge/>
          <w:tcBorders>
            <w:left w:val="single" w:sz="4" w:space="0" w:color="auto"/>
            <w:right w:val="single" w:sz="4" w:space="0" w:color="auto"/>
          </w:tcBorders>
        </w:tcPr>
        <w:p w14:paraId="3E1450D5" w14:textId="77777777" w:rsidR="009B1F8C" w:rsidRDefault="009B1F8C" w:rsidP="00735ABD"/>
      </w:tc>
    </w:tr>
    <w:tr w:rsidR="009B1F8C" w:rsidRPr="000B5889" w14:paraId="45C24B7A" w14:textId="77777777" w:rsidTr="00AE09C2">
      <w:trPr>
        <w:trHeight w:val="270"/>
        <w:jc w:val="center"/>
      </w:trPr>
      <w:tc>
        <w:tcPr>
          <w:tcW w:w="2269" w:type="dxa"/>
          <w:vMerge/>
          <w:tcBorders>
            <w:left w:val="single" w:sz="4" w:space="0" w:color="auto"/>
            <w:right w:val="single" w:sz="4" w:space="0" w:color="auto"/>
          </w:tcBorders>
        </w:tcPr>
        <w:p w14:paraId="0B4F05E4" w14:textId="77777777" w:rsidR="009B1F8C" w:rsidRPr="00E92B0C" w:rsidRDefault="009B1F8C" w:rsidP="000B5889">
          <w:pPr>
            <w:pStyle w:val="En-tte"/>
            <w:tabs>
              <w:tab w:val="left" w:pos="510"/>
            </w:tabs>
          </w:pPr>
        </w:p>
      </w:tc>
      <w:tc>
        <w:tcPr>
          <w:tcW w:w="2126" w:type="dxa"/>
          <w:tcBorders>
            <w:left w:val="single" w:sz="4" w:space="0" w:color="auto"/>
            <w:right w:val="single" w:sz="4" w:space="0" w:color="auto"/>
          </w:tcBorders>
        </w:tcPr>
        <w:p w14:paraId="71A1BC6A" w14:textId="77777777" w:rsidR="009B1F8C" w:rsidRDefault="009B1F8C" w:rsidP="000B5889">
          <w:pPr>
            <w:pStyle w:val="En-tte"/>
            <w:tabs>
              <w:tab w:val="left" w:pos="510"/>
            </w:tabs>
          </w:pPr>
          <w:r>
            <w:t>Nom du projet</w:t>
          </w:r>
        </w:p>
      </w:tc>
      <w:tc>
        <w:tcPr>
          <w:tcW w:w="3710" w:type="dxa"/>
          <w:tcBorders>
            <w:left w:val="single" w:sz="4" w:space="0" w:color="auto"/>
            <w:right w:val="single" w:sz="4" w:space="0" w:color="auto"/>
          </w:tcBorders>
        </w:tcPr>
        <w:p w14:paraId="64C61E60" w14:textId="77777777" w:rsidR="009B1F8C" w:rsidRDefault="00147D81"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9B1F8C" w:rsidRPr="00FA513D">
                <w:rPr>
                  <w:rStyle w:val="lev"/>
                </w:rPr>
                <w:t>Music Sheet Writer</w:t>
              </w:r>
            </w:sdtContent>
          </w:sdt>
        </w:p>
      </w:tc>
      <w:tc>
        <w:tcPr>
          <w:tcW w:w="2952" w:type="dxa"/>
          <w:vMerge/>
          <w:tcBorders>
            <w:left w:val="single" w:sz="4" w:space="0" w:color="auto"/>
            <w:right w:val="single" w:sz="4" w:space="0" w:color="auto"/>
          </w:tcBorders>
        </w:tcPr>
        <w:p w14:paraId="1F882A0F" w14:textId="77777777" w:rsidR="009B1F8C" w:rsidRPr="000B5889" w:rsidRDefault="009B1F8C" w:rsidP="000B5889">
          <w:pPr>
            <w:rPr>
              <w:lang w:val="en-US"/>
            </w:rPr>
          </w:pPr>
        </w:p>
      </w:tc>
    </w:tr>
    <w:tr w:rsidR="009B1F8C" w14:paraId="5757AB41" w14:textId="77777777" w:rsidTr="00AE09C2">
      <w:trPr>
        <w:jc w:val="center"/>
      </w:trPr>
      <w:tc>
        <w:tcPr>
          <w:tcW w:w="2269" w:type="dxa"/>
          <w:vMerge/>
          <w:tcBorders>
            <w:left w:val="single" w:sz="4" w:space="0" w:color="auto"/>
            <w:bottom w:val="nil"/>
            <w:right w:val="single" w:sz="4" w:space="0" w:color="auto"/>
          </w:tcBorders>
        </w:tcPr>
        <w:p w14:paraId="49D672D8" w14:textId="77777777" w:rsidR="009B1F8C" w:rsidRPr="000B5889" w:rsidRDefault="009B1F8C" w:rsidP="000B5889">
          <w:pPr>
            <w:pStyle w:val="En-tte"/>
            <w:tabs>
              <w:tab w:val="left" w:pos="510"/>
            </w:tabs>
            <w:rPr>
              <w:lang w:val="en-US"/>
            </w:rPr>
          </w:pPr>
        </w:p>
      </w:tc>
      <w:tc>
        <w:tcPr>
          <w:tcW w:w="2126" w:type="dxa"/>
          <w:tcBorders>
            <w:left w:val="single" w:sz="4" w:space="0" w:color="auto"/>
          </w:tcBorders>
        </w:tcPr>
        <w:p w14:paraId="4300950C" w14:textId="77777777" w:rsidR="009B1F8C" w:rsidRDefault="009B1F8C" w:rsidP="000B5889">
          <w:pPr>
            <w:pStyle w:val="En-tte"/>
            <w:tabs>
              <w:tab w:val="left" w:pos="510"/>
            </w:tabs>
          </w:pPr>
          <w:r>
            <w:t>Objet du document</w:t>
          </w:r>
        </w:p>
      </w:tc>
      <w:tc>
        <w:tcPr>
          <w:tcW w:w="3710" w:type="dxa"/>
          <w:tcBorders>
            <w:right w:val="single" w:sz="4" w:space="0" w:color="auto"/>
          </w:tcBorders>
        </w:tcPr>
        <w:p w14:paraId="0862B944" w14:textId="55EF24C0" w:rsidR="009B1F8C" w:rsidRPr="000D7472" w:rsidRDefault="00147D81"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9B1F8C">
                <w:rPr>
                  <w:rStyle w:val="Accentuation"/>
                  <w:i w:val="0"/>
                </w:rPr>
                <w:t>Guide d’Installation</w:t>
              </w:r>
            </w:sdtContent>
          </w:sdt>
        </w:p>
      </w:tc>
      <w:tc>
        <w:tcPr>
          <w:tcW w:w="2952" w:type="dxa"/>
          <w:vMerge/>
          <w:tcBorders>
            <w:left w:val="single" w:sz="4" w:space="0" w:color="auto"/>
            <w:bottom w:val="nil"/>
            <w:right w:val="single" w:sz="4" w:space="0" w:color="auto"/>
          </w:tcBorders>
        </w:tcPr>
        <w:p w14:paraId="4E6A1941" w14:textId="77777777" w:rsidR="009B1F8C" w:rsidRDefault="009B1F8C" w:rsidP="000B5889">
          <w:pPr>
            <w:pStyle w:val="En-tte"/>
            <w:tabs>
              <w:tab w:val="left" w:pos="510"/>
            </w:tabs>
          </w:pPr>
        </w:p>
      </w:tc>
    </w:tr>
    <w:tr w:rsidR="009B1F8C" w14:paraId="409F9DE4" w14:textId="77777777" w:rsidTr="00AE09C2">
      <w:trPr>
        <w:jc w:val="center"/>
      </w:trPr>
      <w:sdt>
        <w:sdtPr>
          <w:rPr>
            <w:lang w:val="en-GB"/>
          </w:rPr>
          <w:alias w:val="Company"/>
          <w:tag w:val=""/>
          <w:id w:val="1837500267"/>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5951B1E1" w14:textId="77777777" w:rsidR="009B1F8C" w:rsidRPr="00E92B0C" w:rsidRDefault="009B1F8C" w:rsidP="000B5889">
              <w:pPr>
                <w:pStyle w:val="Sous-titre"/>
              </w:pPr>
              <w:r w:rsidRPr="00E92B0C">
                <w:t>Music Sheet Writer</w:t>
              </w:r>
            </w:p>
          </w:tc>
        </w:sdtContent>
      </w:sdt>
      <w:tc>
        <w:tcPr>
          <w:tcW w:w="2126" w:type="dxa"/>
          <w:tcBorders>
            <w:left w:val="single" w:sz="4" w:space="0" w:color="auto"/>
          </w:tcBorders>
        </w:tcPr>
        <w:p w14:paraId="2E21F9B4" w14:textId="77777777" w:rsidR="009B1F8C" w:rsidRDefault="009B1F8C" w:rsidP="000B5889">
          <w:pPr>
            <w:pStyle w:val="En-tte"/>
            <w:tabs>
              <w:tab w:val="left" w:pos="510"/>
            </w:tabs>
          </w:pPr>
          <w:r>
            <w:t>Nom du chapitre</w:t>
          </w:r>
        </w:p>
      </w:tc>
      <w:tc>
        <w:tcPr>
          <w:tcW w:w="3710" w:type="dxa"/>
          <w:tcBorders>
            <w:right w:val="single" w:sz="4" w:space="0" w:color="auto"/>
          </w:tcBorders>
        </w:tcPr>
        <w:p w14:paraId="6875369F" w14:textId="395D7AC8" w:rsidR="009B1F8C" w:rsidRPr="000D7472" w:rsidRDefault="009B1F8C"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731EF1">
            <w:rPr>
              <w:i/>
              <w:noProof/>
            </w:rPr>
            <w:t>Liste des Figures</w:t>
          </w:r>
          <w:r>
            <w:rPr>
              <w:i/>
            </w:rPr>
            <w:fldChar w:fldCharType="end"/>
          </w:r>
        </w:p>
      </w:tc>
      <w:sdt>
        <w:sdtPr>
          <w:rPr>
            <w:lang w:val="en-GB"/>
          </w:rPr>
          <w:alias w:val="Category"/>
          <w:tag w:val=""/>
          <w:id w:val="-2082825586"/>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73BD4F7F" w14:textId="77777777" w:rsidR="009B1F8C" w:rsidRDefault="009B1F8C" w:rsidP="000B5889">
              <w:pPr>
                <w:pStyle w:val="Sous-titre"/>
                <w:jc w:val="right"/>
              </w:pPr>
              <w:r w:rsidRPr="00991748">
                <w:rPr>
                  <w:lang w:val="en-GB"/>
                </w:rPr>
                <w:t>Epitech Innovative Project</w:t>
              </w:r>
            </w:p>
          </w:tc>
        </w:sdtContent>
      </w:sdt>
    </w:tr>
  </w:tbl>
  <w:p w14:paraId="46791D41" w14:textId="77777777" w:rsidR="009B1F8C" w:rsidRPr="00991748" w:rsidRDefault="009B1F8C" w:rsidP="00991748">
    <w:pPr>
      <w:pStyle w:val="En-tte"/>
      <w:tabs>
        <w:tab w:val="left" w:pos="51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78CDB" w14:textId="77777777" w:rsidR="009B1F8C" w:rsidRDefault="009B1F8C" w:rsidP="00BD4445">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6AC10" w14:textId="77777777" w:rsidR="009B1F8C" w:rsidRPr="005B53B8" w:rsidRDefault="009B1F8C" w:rsidP="005B53B8">
    <w:pPr>
      <w:pStyle w:val="En-tte"/>
      <w:rPr>
        <w:rStyle w:val="Accentuation"/>
        <w:i w:val="0"/>
        <w:i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9B1F8C" w14:paraId="659A08CA" w14:textId="77777777" w:rsidTr="00AE09C2">
      <w:trPr>
        <w:jc w:val="center"/>
      </w:trPr>
      <w:tc>
        <w:tcPr>
          <w:tcW w:w="2269" w:type="dxa"/>
          <w:vMerge w:val="restart"/>
          <w:tcBorders>
            <w:top w:val="single" w:sz="4" w:space="0" w:color="auto"/>
            <w:left w:val="single" w:sz="4" w:space="0" w:color="auto"/>
            <w:right w:val="single" w:sz="4" w:space="0" w:color="auto"/>
          </w:tcBorders>
        </w:tcPr>
        <w:p w14:paraId="310EE00F" w14:textId="77777777" w:rsidR="009B1F8C" w:rsidRPr="00E92B0C" w:rsidRDefault="009B1F8C" w:rsidP="00991748">
          <w:pPr>
            <w:pStyle w:val="En-tte"/>
            <w:tabs>
              <w:tab w:val="left" w:pos="510"/>
            </w:tabs>
          </w:pPr>
          <w:r w:rsidRPr="00E92B0C">
            <w:rPr>
              <w:noProof/>
              <w:lang w:val="en-US" w:eastAsia="zh-CN"/>
            </w:rPr>
            <w:drawing>
              <wp:anchor distT="0" distB="0" distL="114300" distR="114300" simplePos="0" relativeHeight="251686912" behindDoc="0" locked="0" layoutInCell="1" allowOverlap="1" wp14:anchorId="144D6CB2" wp14:editId="794FA19B">
                <wp:simplePos x="0" y="0"/>
                <wp:positionH relativeFrom="column">
                  <wp:posOffset>416457</wp:posOffset>
                </wp:positionH>
                <wp:positionV relativeFrom="paragraph">
                  <wp:posOffset>53879</wp:posOffset>
                </wp:positionV>
                <wp:extent cx="619922" cy="61992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22B66D01" w14:textId="77777777" w:rsidR="009B1F8C" w:rsidRDefault="009B1F8C" w:rsidP="00991748">
          <w:pPr>
            <w:pStyle w:val="En-tte"/>
            <w:tabs>
              <w:tab w:val="left" w:pos="510"/>
            </w:tabs>
          </w:pPr>
          <w:r>
            <w:t>Date de publication</w:t>
          </w:r>
        </w:p>
      </w:tc>
      <w:tc>
        <w:tcPr>
          <w:tcW w:w="3710" w:type="dxa"/>
          <w:tcBorders>
            <w:right w:val="single" w:sz="4" w:space="0" w:color="auto"/>
          </w:tcBorders>
        </w:tcPr>
        <w:p w14:paraId="4B8072C4" w14:textId="4F2C1071" w:rsidR="009B1F8C" w:rsidRDefault="00147D81"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7-10T00:00:00Z">
                <w:dateFormat w:val="dd/MM/yyyy"/>
                <w:lid w:val="fr-FR"/>
                <w:storeMappedDataAs w:val="dateTime"/>
                <w:calendar w:val="gregorian"/>
              </w:date>
            </w:sdtPr>
            <w:sdtEndPr/>
            <w:sdtContent>
              <w:r w:rsidR="009B1F8C">
                <w:t>10/07/2016</w:t>
              </w:r>
            </w:sdtContent>
          </w:sdt>
        </w:p>
      </w:tc>
      <w:tc>
        <w:tcPr>
          <w:tcW w:w="2952" w:type="dxa"/>
          <w:vMerge w:val="restart"/>
          <w:tcBorders>
            <w:top w:val="single" w:sz="4" w:space="0" w:color="auto"/>
            <w:left w:val="single" w:sz="4" w:space="0" w:color="auto"/>
            <w:right w:val="single" w:sz="4" w:space="0" w:color="auto"/>
          </w:tcBorders>
        </w:tcPr>
        <w:p w14:paraId="19BF93E9" w14:textId="77777777" w:rsidR="009B1F8C" w:rsidRDefault="009B1F8C" w:rsidP="00991748">
          <w:pPr>
            <w:pStyle w:val="En-tte"/>
            <w:tabs>
              <w:tab w:val="left" w:pos="510"/>
            </w:tabs>
          </w:pPr>
          <w:r w:rsidRPr="006E66E2">
            <w:rPr>
              <w:i/>
              <w:noProof/>
              <w:lang w:val="en-US" w:eastAsia="zh-CN"/>
            </w:rPr>
            <w:drawing>
              <wp:anchor distT="0" distB="0" distL="114300" distR="114300" simplePos="0" relativeHeight="251685888" behindDoc="0" locked="0" layoutInCell="1" allowOverlap="1" wp14:anchorId="7EF7B94E" wp14:editId="008CEB3D">
                <wp:simplePos x="0" y="0"/>
                <wp:positionH relativeFrom="column">
                  <wp:posOffset>478155</wp:posOffset>
                </wp:positionH>
                <wp:positionV relativeFrom="paragraph">
                  <wp:posOffset>130175</wp:posOffset>
                </wp:positionV>
                <wp:extent cx="914400" cy="461645"/>
                <wp:effectExtent l="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9B1F8C" w14:paraId="6B4B2F16" w14:textId="77777777" w:rsidTr="00AE09C2">
      <w:trPr>
        <w:trHeight w:val="270"/>
        <w:jc w:val="center"/>
      </w:trPr>
      <w:tc>
        <w:tcPr>
          <w:tcW w:w="2269" w:type="dxa"/>
          <w:vMerge/>
          <w:tcBorders>
            <w:left w:val="single" w:sz="4" w:space="0" w:color="auto"/>
            <w:right w:val="single" w:sz="4" w:space="0" w:color="auto"/>
          </w:tcBorders>
        </w:tcPr>
        <w:p w14:paraId="61502198" w14:textId="77777777" w:rsidR="009B1F8C" w:rsidRPr="00E92B0C" w:rsidRDefault="009B1F8C" w:rsidP="00991748">
          <w:pPr>
            <w:pStyle w:val="En-tte"/>
            <w:tabs>
              <w:tab w:val="left" w:pos="510"/>
            </w:tabs>
          </w:pPr>
        </w:p>
      </w:tc>
      <w:tc>
        <w:tcPr>
          <w:tcW w:w="5836" w:type="dxa"/>
          <w:gridSpan w:val="2"/>
          <w:tcBorders>
            <w:left w:val="single" w:sz="4" w:space="0" w:color="auto"/>
            <w:right w:val="single" w:sz="4" w:space="0" w:color="auto"/>
          </w:tcBorders>
        </w:tcPr>
        <w:p w14:paraId="5A25B9DB" w14:textId="77777777" w:rsidR="009B1F8C" w:rsidRPr="00991748" w:rsidRDefault="009B1F8C" w:rsidP="00991748">
          <w:pPr>
            <w:jc w:val="right"/>
            <w:rPr>
              <w:lang w:val="en-GB"/>
            </w:rPr>
          </w:pPr>
        </w:p>
      </w:tc>
      <w:tc>
        <w:tcPr>
          <w:tcW w:w="2952" w:type="dxa"/>
          <w:vMerge/>
          <w:tcBorders>
            <w:left w:val="single" w:sz="4" w:space="0" w:color="auto"/>
            <w:right w:val="single" w:sz="4" w:space="0" w:color="auto"/>
          </w:tcBorders>
        </w:tcPr>
        <w:p w14:paraId="7457E723" w14:textId="77777777" w:rsidR="009B1F8C" w:rsidRDefault="009B1F8C" w:rsidP="00735ABD"/>
      </w:tc>
    </w:tr>
    <w:tr w:rsidR="009B1F8C" w:rsidRPr="000B5889" w14:paraId="1450B050" w14:textId="77777777" w:rsidTr="00AE09C2">
      <w:trPr>
        <w:trHeight w:val="270"/>
        <w:jc w:val="center"/>
      </w:trPr>
      <w:tc>
        <w:tcPr>
          <w:tcW w:w="2269" w:type="dxa"/>
          <w:vMerge/>
          <w:tcBorders>
            <w:left w:val="single" w:sz="4" w:space="0" w:color="auto"/>
            <w:right w:val="single" w:sz="4" w:space="0" w:color="auto"/>
          </w:tcBorders>
        </w:tcPr>
        <w:p w14:paraId="3E5A451F" w14:textId="77777777" w:rsidR="009B1F8C" w:rsidRPr="00E92B0C" w:rsidRDefault="009B1F8C" w:rsidP="000B5889">
          <w:pPr>
            <w:pStyle w:val="En-tte"/>
            <w:tabs>
              <w:tab w:val="left" w:pos="510"/>
            </w:tabs>
          </w:pPr>
        </w:p>
      </w:tc>
      <w:tc>
        <w:tcPr>
          <w:tcW w:w="2126" w:type="dxa"/>
          <w:tcBorders>
            <w:left w:val="single" w:sz="4" w:space="0" w:color="auto"/>
            <w:right w:val="single" w:sz="4" w:space="0" w:color="auto"/>
          </w:tcBorders>
        </w:tcPr>
        <w:p w14:paraId="281A7FEB" w14:textId="77777777" w:rsidR="009B1F8C" w:rsidRDefault="009B1F8C" w:rsidP="000B5889">
          <w:pPr>
            <w:pStyle w:val="En-tte"/>
            <w:tabs>
              <w:tab w:val="left" w:pos="510"/>
            </w:tabs>
          </w:pPr>
          <w:r>
            <w:t>Nom du projet</w:t>
          </w:r>
        </w:p>
      </w:tc>
      <w:tc>
        <w:tcPr>
          <w:tcW w:w="3710" w:type="dxa"/>
          <w:tcBorders>
            <w:left w:val="single" w:sz="4" w:space="0" w:color="auto"/>
            <w:right w:val="single" w:sz="4" w:space="0" w:color="auto"/>
          </w:tcBorders>
        </w:tcPr>
        <w:p w14:paraId="1BAA230E" w14:textId="77777777" w:rsidR="009B1F8C" w:rsidRDefault="00147D81"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9B1F8C" w:rsidRPr="00FA513D">
                <w:rPr>
                  <w:rStyle w:val="lev"/>
                </w:rPr>
                <w:t>Music Sheet Writer</w:t>
              </w:r>
            </w:sdtContent>
          </w:sdt>
        </w:p>
      </w:tc>
      <w:tc>
        <w:tcPr>
          <w:tcW w:w="2952" w:type="dxa"/>
          <w:vMerge/>
          <w:tcBorders>
            <w:left w:val="single" w:sz="4" w:space="0" w:color="auto"/>
            <w:right w:val="single" w:sz="4" w:space="0" w:color="auto"/>
          </w:tcBorders>
        </w:tcPr>
        <w:p w14:paraId="690F8AE7" w14:textId="77777777" w:rsidR="009B1F8C" w:rsidRPr="000B5889" w:rsidRDefault="009B1F8C" w:rsidP="000B5889">
          <w:pPr>
            <w:rPr>
              <w:lang w:val="en-US"/>
            </w:rPr>
          </w:pPr>
        </w:p>
      </w:tc>
    </w:tr>
    <w:tr w:rsidR="009B1F8C" w14:paraId="1D8D2419" w14:textId="77777777" w:rsidTr="00AE09C2">
      <w:trPr>
        <w:jc w:val="center"/>
      </w:trPr>
      <w:tc>
        <w:tcPr>
          <w:tcW w:w="2269" w:type="dxa"/>
          <w:vMerge/>
          <w:tcBorders>
            <w:left w:val="single" w:sz="4" w:space="0" w:color="auto"/>
            <w:bottom w:val="nil"/>
            <w:right w:val="single" w:sz="4" w:space="0" w:color="auto"/>
          </w:tcBorders>
        </w:tcPr>
        <w:p w14:paraId="7688B238" w14:textId="77777777" w:rsidR="009B1F8C" w:rsidRPr="000B5889" w:rsidRDefault="009B1F8C" w:rsidP="000B5889">
          <w:pPr>
            <w:pStyle w:val="En-tte"/>
            <w:tabs>
              <w:tab w:val="left" w:pos="510"/>
            </w:tabs>
            <w:rPr>
              <w:lang w:val="en-US"/>
            </w:rPr>
          </w:pPr>
        </w:p>
      </w:tc>
      <w:tc>
        <w:tcPr>
          <w:tcW w:w="2126" w:type="dxa"/>
          <w:tcBorders>
            <w:left w:val="single" w:sz="4" w:space="0" w:color="auto"/>
          </w:tcBorders>
        </w:tcPr>
        <w:p w14:paraId="752A0148" w14:textId="77777777" w:rsidR="009B1F8C" w:rsidRDefault="009B1F8C" w:rsidP="000B5889">
          <w:pPr>
            <w:pStyle w:val="En-tte"/>
            <w:tabs>
              <w:tab w:val="left" w:pos="510"/>
            </w:tabs>
          </w:pPr>
          <w:r>
            <w:t>Objet du document</w:t>
          </w:r>
        </w:p>
      </w:tc>
      <w:tc>
        <w:tcPr>
          <w:tcW w:w="3710" w:type="dxa"/>
          <w:tcBorders>
            <w:right w:val="single" w:sz="4" w:space="0" w:color="auto"/>
          </w:tcBorders>
        </w:tcPr>
        <w:p w14:paraId="67801992" w14:textId="43DF52C9" w:rsidR="009B1F8C" w:rsidRPr="000D7472" w:rsidRDefault="00147D81"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9B1F8C">
                <w:rPr>
                  <w:rStyle w:val="Accentuation"/>
                  <w:i w:val="0"/>
                </w:rPr>
                <w:t>Guide d’Installation</w:t>
              </w:r>
            </w:sdtContent>
          </w:sdt>
          <w:r w:rsidR="009B1F8C" w:rsidRPr="000D7472">
            <w:rPr>
              <w:rStyle w:val="Accentuation"/>
              <w:i w:val="0"/>
            </w:rPr>
            <w:tab/>
          </w:r>
        </w:p>
      </w:tc>
      <w:tc>
        <w:tcPr>
          <w:tcW w:w="2952" w:type="dxa"/>
          <w:vMerge/>
          <w:tcBorders>
            <w:left w:val="single" w:sz="4" w:space="0" w:color="auto"/>
            <w:bottom w:val="nil"/>
            <w:right w:val="single" w:sz="4" w:space="0" w:color="auto"/>
          </w:tcBorders>
        </w:tcPr>
        <w:p w14:paraId="3861DDF7" w14:textId="77777777" w:rsidR="009B1F8C" w:rsidRDefault="009B1F8C" w:rsidP="000B5889">
          <w:pPr>
            <w:pStyle w:val="En-tte"/>
            <w:tabs>
              <w:tab w:val="left" w:pos="510"/>
            </w:tabs>
          </w:pPr>
        </w:p>
      </w:tc>
    </w:tr>
    <w:tr w:rsidR="009B1F8C" w14:paraId="55694241" w14:textId="77777777" w:rsidTr="00AE09C2">
      <w:trPr>
        <w:jc w:val="center"/>
      </w:trPr>
      <w:sdt>
        <w:sdtPr>
          <w:rPr>
            <w:lang w:val="en-GB"/>
          </w:rPr>
          <w:alias w:val="Company"/>
          <w:tag w:val=""/>
          <w:id w:val="-288352013"/>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4AAEA4FA" w14:textId="77777777" w:rsidR="009B1F8C" w:rsidRPr="00E92B0C" w:rsidRDefault="009B1F8C" w:rsidP="000B5889">
              <w:pPr>
                <w:pStyle w:val="Sous-titre"/>
              </w:pPr>
              <w:r w:rsidRPr="00E92B0C">
                <w:t>Music Sheet Writer</w:t>
              </w:r>
            </w:p>
          </w:tc>
        </w:sdtContent>
      </w:sdt>
      <w:tc>
        <w:tcPr>
          <w:tcW w:w="2126" w:type="dxa"/>
          <w:tcBorders>
            <w:left w:val="single" w:sz="4" w:space="0" w:color="auto"/>
          </w:tcBorders>
        </w:tcPr>
        <w:p w14:paraId="28FBF91E" w14:textId="77777777" w:rsidR="009B1F8C" w:rsidRDefault="009B1F8C" w:rsidP="000B5889">
          <w:pPr>
            <w:pStyle w:val="En-tte"/>
            <w:tabs>
              <w:tab w:val="left" w:pos="510"/>
            </w:tabs>
          </w:pPr>
          <w:r>
            <w:t>Nom du chapitre</w:t>
          </w:r>
        </w:p>
      </w:tc>
      <w:tc>
        <w:tcPr>
          <w:tcW w:w="3710" w:type="dxa"/>
          <w:tcBorders>
            <w:right w:val="single" w:sz="4" w:space="0" w:color="auto"/>
          </w:tcBorders>
        </w:tcPr>
        <w:p w14:paraId="6590B5C2" w14:textId="0590A220" w:rsidR="009B1F8C" w:rsidRPr="000D7472" w:rsidRDefault="009B1F8C"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Pr>
              <w:i/>
            </w:rPr>
            <w:fldChar w:fldCharType="separate"/>
          </w:r>
          <w:r w:rsidR="00731EF1">
            <w:rPr>
              <w:i/>
              <w:noProof/>
            </w:rPr>
            <w:t>Annexe</w:t>
          </w:r>
          <w:r>
            <w:rPr>
              <w:i/>
            </w:rPr>
            <w:fldChar w:fldCharType="end"/>
          </w:r>
        </w:p>
      </w:tc>
      <w:sdt>
        <w:sdtPr>
          <w:rPr>
            <w:lang w:val="en-GB"/>
          </w:rPr>
          <w:alias w:val="Category"/>
          <w:tag w:val=""/>
          <w:id w:val="1989049015"/>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7B99C6B7" w14:textId="77777777" w:rsidR="009B1F8C" w:rsidRDefault="009B1F8C" w:rsidP="000B5889">
              <w:pPr>
                <w:pStyle w:val="Sous-titre"/>
                <w:jc w:val="right"/>
              </w:pPr>
              <w:r w:rsidRPr="00991748">
                <w:rPr>
                  <w:lang w:val="en-GB"/>
                </w:rPr>
                <w:t>Epitech Innovative Project</w:t>
              </w:r>
            </w:p>
          </w:tc>
        </w:sdtContent>
      </w:sdt>
    </w:tr>
  </w:tbl>
  <w:p w14:paraId="421FA77B" w14:textId="77777777" w:rsidR="009B1F8C" w:rsidRPr="00991748" w:rsidRDefault="009B1F8C" w:rsidP="00991748">
    <w:pPr>
      <w:pStyle w:val="En-tte"/>
      <w:tabs>
        <w:tab w:val="left" w:pos="51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563A2" w14:textId="77777777" w:rsidR="009B1F8C" w:rsidRPr="005B53B8" w:rsidRDefault="009B1F8C"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2E49"/>
    <w:multiLevelType w:val="hybridMultilevel"/>
    <w:tmpl w:val="A8D0DB8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55053EC"/>
    <w:multiLevelType w:val="hybridMultilevel"/>
    <w:tmpl w:val="4A32B418"/>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AA5525"/>
    <w:multiLevelType w:val="hybridMultilevel"/>
    <w:tmpl w:val="88B6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AD6C57"/>
    <w:multiLevelType w:val="hybridMultilevel"/>
    <w:tmpl w:val="BC1AAF76"/>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0D3B6B"/>
    <w:multiLevelType w:val="hybridMultilevel"/>
    <w:tmpl w:val="4508CB2C"/>
    <w:lvl w:ilvl="0" w:tplc="B1AED2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FF4D77"/>
    <w:multiLevelType w:val="hybridMultilevel"/>
    <w:tmpl w:val="2F5E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6557E1"/>
    <w:multiLevelType w:val="hybridMultilevel"/>
    <w:tmpl w:val="8DC66A32"/>
    <w:lvl w:ilvl="0" w:tplc="B1AED22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F569F0"/>
    <w:multiLevelType w:val="hybridMultilevel"/>
    <w:tmpl w:val="B266A978"/>
    <w:lvl w:ilvl="0" w:tplc="0A745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B7ECB"/>
    <w:multiLevelType w:val="hybridMultilevel"/>
    <w:tmpl w:val="C5C0EBF4"/>
    <w:lvl w:ilvl="0" w:tplc="0409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D0270B"/>
    <w:multiLevelType w:val="hybridMultilevel"/>
    <w:tmpl w:val="8F5C40B0"/>
    <w:lvl w:ilvl="0" w:tplc="B1AED220">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477CAC"/>
    <w:multiLevelType w:val="hybridMultilevel"/>
    <w:tmpl w:val="9E56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EA6618"/>
    <w:multiLevelType w:val="multilevel"/>
    <w:tmpl w:val="416A14EC"/>
    <w:lvl w:ilvl="0">
      <w:start w:val="1"/>
      <w:numFmt w:val="decimal"/>
      <w:pStyle w:val="Titre1"/>
      <w:lvlText w:val="%1."/>
      <w:lvlJc w:val="left"/>
      <w:pPr>
        <w:ind w:left="360" w:hanging="360"/>
      </w:pPr>
    </w:lvl>
    <w:lvl w:ilvl="1">
      <w:start w:val="1"/>
      <w:numFmt w:val="decimal"/>
      <w:pStyle w:val="Titre2"/>
      <w:lvlText w:val="%1.%2."/>
      <w:lvlJc w:val="left"/>
      <w:pPr>
        <w:ind w:left="792" w:hanging="432"/>
      </w:pPr>
      <w:rPr>
        <w:sz w:val="26"/>
        <w:szCs w:val="26"/>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3F1429BB"/>
    <w:multiLevelType w:val="hybridMultilevel"/>
    <w:tmpl w:val="3F3AFB7E"/>
    <w:lvl w:ilvl="0" w:tplc="73249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754D1"/>
    <w:multiLevelType w:val="hybridMultilevel"/>
    <w:tmpl w:val="53762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512CD"/>
    <w:multiLevelType w:val="hybridMultilevel"/>
    <w:tmpl w:val="CDCEF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5771E0"/>
    <w:multiLevelType w:val="hybridMultilevel"/>
    <w:tmpl w:val="C01EE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1624E0"/>
    <w:multiLevelType w:val="hybridMultilevel"/>
    <w:tmpl w:val="9CA28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7172CB"/>
    <w:multiLevelType w:val="hybridMultilevel"/>
    <w:tmpl w:val="6C54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4A2165"/>
    <w:multiLevelType w:val="hybridMultilevel"/>
    <w:tmpl w:val="FA703B10"/>
    <w:lvl w:ilvl="0" w:tplc="451EF1A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20016E"/>
    <w:multiLevelType w:val="hybridMultilevel"/>
    <w:tmpl w:val="000C3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EB177B"/>
    <w:multiLevelType w:val="hybridMultilevel"/>
    <w:tmpl w:val="22C2B37C"/>
    <w:lvl w:ilvl="0" w:tplc="5CCA1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9A2DED"/>
    <w:multiLevelType w:val="multilevel"/>
    <w:tmpl w:val="2B7CABC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1"/>
  </w:num>
  <w:num w:numId="3">
    <w:abstractNumId w:val="2"/>
  </w:num>
  <w:num w:numId="4">
    <w:abstractNumId w:val="10"/>
  </w:num>
  <w:num w:numId="5">
    <w:abstractNumId w:val="4"/>
  </w:num>
  <w:num w:numId="6">
    <w:abstractNumId w:val="18"/>
  </w:num>
  <w:num w:numId="7">
    <w:abstractNumId w:val="20"/>
  </w:num>
  <w:num w:numId="8">
    <w:abstractNumId w:val="16"/>
  </w:num>
  <w:num w:numId="9">
    <w:abstractNumId w:val="7"/>
  </w:num>
  <w:num w:numId="10">
    <w:abstractNumId w:val="15"/>
  </w:num>
  <w:num w:numId="11">
    <w:abstractNumId w:val="3"/>
  </w:num>
  <w:num w:numId="12">
    <w:abstractNumId w:val="1"/>
  </w:num>
  <w:num w:numId="13">
    <w:abstractNumId w:val="6"/>
  </w:num>
  <w:num w:numId="14">
    <w:abstractNumId w:val="8"/>
  </w:num>
  <w:num w:numId="15">
    <w:abstractNumId w:val="9"/>
  </w:num>
  <w:num w:numId="16">
    <w:abstractNumId w:val="13"/>
  </w:num>
  <w:num w:numId="17">
    <w:abstractNumId w:val="5"/>
  </w:num>
  <w:num w:numId="18">
    <w:abstractNumId w:val="12"/>
  </w:num>
  <w:num w:numId="19">
    <w:abstractNumId w:val="17"/>
  </w:num>
  <w:num w:numId="20">
    <w:abstractNumId w:val="21"/>
  </w:num>
  <w:num w:numId="21">
    <w:abstractNumId w:val="0"/>
  </w:num>
  <w:num w:numId="22">
    <w:abstractNumId w:val="14"/>
  </w:num>
  <w:num w:numId="23">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815"/>
    <w:rsid w:val="00003879"/>
    <w:rsid w:val="0000645A"/>
    <w:rsid w:val="00006CE2"/>
    <w:rsid w:val="00011E11"/>
    <w:rsid w:val="00012A8A"/>
    <w:rsid w:val="0001356A"/>
    <w:rsid w:val="00023D01"/>
    <w:rsid w:val="00027D36"/>
    <w:rsid w:val="00034A3B"/>
    <w:rsid w:val="00037D1F"/>
    <w:rsid w:val="00045612"/>
    <w:rsid w:val="00052D39"/>
    <w:rsid w:val="00055FD0"/>
    <w:rsid w:val="000664E3"/>
    <w:rsid w:val="000729E2"/>
    <w:rsid w:val="000738EF"/>
    <w:rsid w:val="00075A23"/>
    <w:rsid w:val="000818A4"/>
    <w:rsid w:val="0009787A"/>
    <w:rsid w:val="000B5889"/>
    <w:rsid w:val="000B7AA1"/>
    <w:rsid w:val="000C7C17"/>
    <w:rsid w:val="000C7E36"/>
    <w:rsid w:val="000D21A8"/>
    <w:rsid w:val="000D31DB"/>
    <w:rsid w:val="000D7472"/>
    <w:rsid w:val="000E3A73"/>
    <w:rsid w:val="000E782C"/>
    <w:rsid w:val="000F2AAA"/>
    <w:rsid w:val="00102E9F"/>
    <w:rsid w:val="001116FD"/>
    <w:rsid w:val="001131D3"/>
    <w:rsid w:val="00117E6D"/>
    <w:rsid w:val="00122158"/>
    <w:rsid w:val="001221C6"/>
    <w:rsid w:val="001309E4"/>
    <w:rsid w:val="00134AE2"/>
    <w:rsid w:val="00137036"/>
    <w:rsid w:val="00137FB2"/>
    <w:rsid w:val="00142CDE"/>
    <w:rsid w:val="00147043"/>
    <w:rsid w:val="00147D81"/>
    <w:rsid w:val="00157F01"/>
    <w:rsid w:val="00164C2D"/>
    <w:rsid w:val="00171124"/>
    <w:rsid w:val="00181574"/>
    <w:rsid w:val="00181AE9"/>
    <w:rsid w:val="00181C47"/>
    <w:rsid w:val="00185BFF"/>
    <w:rsid w:val="00196561"/>
    <w:rsid w:val="00196D53"/>
    <w:rsid w:val="001A254A"/>
    <w:rsid w:val="001B701F"/>
    <w:rsid w:val="001C0E27"/>
    <w:rsid w:val="001C2014"/>
    <w:rsid w:val="001D0D53"/>
    <w:rsid w:val="001D31DF"/>
    <w:rsid w:val="001D43B0"/>
    <w:rsid w:val="001E184D"/>
    <w:rsid w:val="001E69D1"/>
    <w:rsid w:val="001F1AB3"/>
    <w:rsid w:val="001F34E8"/>
    <w:rsid w:val="001F786E"/>
    <w:rsid w:val="002000A0"/>
    <w:rsid w:val="0020610A"/>
    <w:rsid w:val="00241AFD"/>
    <w:rsid w:val="00246F15"/>
    <w:rsid w:val="00247386"/>
    <w:rsid w:val="00254194"/>
    <w:rsid w:val="00260572"/>
    <w:rsid w:val="00270418"/>
    <w:rsid w:val="00284129"/>
    <w:rsid w:val="0028544D"/>
    <w:rsid w:val="0029120E"/>
    <w:rsid w:val="00291275"/>
    <w:rsid w:val="002942EA"/>
    <w:rsid w:val="0029511E"/>
    <w:rsid w:val="002D00FE"/>
    <w:rsid w:val="002E0DD8"/>
    <w:rsid w:val="002E5D54"/>
    <w:rsid w:val="002E69A1"/>
    <w:rsid w:val="002E7900"/>
    <w:rsid w:val="002F25AB"/>
    <w:rsid w:val="00300ED2"/>
    <w:rsid w:val="00313824"/>
    <w:rsid w:val="00316E67"/>
    <w:rsid w:val="0036661F"/>
    <w:rsid w:val="00371B9B"/>
    <w:rsid w:val="00374318"/>
    <w:rsid w:val="003834CC"/>
    <w:rsid w:val="00386A7D"/>
    <w:rsid w:val="00387C3C"/>
    <w:rsid w:val="00392A68"/>
    <w:rsid w:val="003A015B"/>
    <w:rsid w:val="003A558E"/>
    <w:rsid w:val="003A58A0"/>
    <w:rsid w:val="003A753A"/>
    <w:rsid w:val="003C6416"/>
    <w:rsid w:val="003C658D"/>
    <w:rsid w:val="003D47E6"/>
    <w:rsid w:val="003D5572"/>
    <w:rsid w:val="003D6EB0"/>
    <w:rsid w:val="003E1DD6"/>
    <w:rsid w:val="003E3504"/>
    <w:rsid w:val="003E6388"/>
    <w:rsid w:val="003F221F"/>
    <w:rsid w:val="003F622A"/>
    <w:rsid w:val="004155CF"/>
    <w:rsid w:val="00426402"/>
    <w:rsid w:val="0042720D"/>
    <w:rsid w:val="004335EE"/>
    <w:rsid w:val="0044274F"/>
    <w:rsid w:val="00465D07"/>
    <w:rsid w:val="00470749"/>
    <w:rsid w:val="004960E7"/>
    <w:rsid w:val="0049646F"/>
    <w:rsid w:val="004B1B76"/>
    <w:rsid w:val="004B5ED7"/>
    <w:rsid w:val="004C7A61"/>
    <w:rsid w:val="004D1AAD"/>
    <w:rsid w:val="004D39C5"/>
    <w:rsid w:val="004D6938"/>
    <w:rsid w:val="004D761D"/>
    <w:rsid w:val="004E69C4"/>
    <w:rsid w:val="004F1BEE"/>
    <w:rsid w:val="004F77D2"/>
    <w:rsid w:val="004F7867"/>
    <w:rsid w:val="00501F39"/>
    <w:rsid w:val="00514B1F"/>
    <w:rsid w:val="00514F3C"/>
    <w:rsid w:val="00517965"/>
    <w:rsid w:val="0052076A"/>
    <w:rsid w:val="00526414"/>
    <w:rsid w:val="005305A8"/>
    <w:rsid w:val="00531753"/>
    <w:rsid w:val="00535917"/>
    <w:rsid w:val="0054299A"/>
    <w:rsid w:val="00543714"/>
    <w:rsid w:val="005505E2"/>
    <w:rsid w:val="00552E8A"/>
    <w:rsid w:val="0055616B"/>
    <w:rsid w:val="005615ED"/>
    <w:rsid w:val="00563C51"/>
    <w:rsid w:val="00564C7B"/>
    <w:rsid w:val="00565275"/>
    <w:rsid w:val="0056586C"/>
    <w:rsid w:val="0057391F"/>
    <w:rsid w:val="00582147"/>
    <w:rsid w:val="00593F0D"/>
    <w:rsid w:val="00594625"/>
    <w:rsid w:val="00597B25"/>
    <w:rsid w:val="005A0D58"/>
    <w:rsid w:val="005A5BD4"/>
    <w:rsid w:val="005B409A"/>
    <w:rsid w:val="005B4F60"/>
    <w:rsid w:val="005B53B8"/>
    <w:rsid w:val="005B6580"/>
    <w:rsid w:val="005C0883"/>
    <w:rsid w:val="005C4A65"/>
    <w:rsid w:val="005D35AD"/>
    <w:rsid w:val="005E1982"/>
    <w:rsid w:val="005E77F2"/>
    <w:rsid w:val="005F11CE"/>
    <w:rsid w:val="005F1A7C"/>
    <w:rsid w:val="006035CB"/>
    <w:rsid w:val="006056BA"/>
    <w:rsid w:val="006059B6"/>
    <w:rsid w:val="00606A12"/>
    <w:rsid w:val="00607F40"/>
    <w:rsid w:val="006170A5"/>
    <w:rsid w:val="00617B00"/>
    <w:rsid w:val="006245E7"/>
    <w:rsid w:val="006354E2"/>
    <w:rsid w:val="00650522"/>
    <w:rsid w:val="006542B4"/>
    <w:rsid w:val="006557DD"/>
    <w:rsid w:val="00661AFB"/>
    <w:rsid w:val="006620E1"/>
    <w:rsid w:val="00665A7A"/>
    <w:rsid w:val="006706E0"/>
    <w:rsid w:val="00677510"/>
    <w:rsid w:val="0068090C"/>
    <w:rsid w:val="00686165"/>
    <w:rsid w:val="0068648D"/>
    <w:rsid w:val="006B357B"/>
    <w:rsid w:val="006B747D"/>
    <w:rsid w:val="006E293A"/>
    <w:rsid w:val="006E381E"/>
    <w:rsid w:val="006E5C29"/>
    <w:rsid w:val="006F1B51"/>
    <w:rsid w:val="006F32BD"/>
    <w:rsid w:val="007029CC"/>
    <w:rsid w:val="00713F39"/>
    <w:rsid w:val="00717EC6"/>
    <w:rsid w:val="0072206F"/>
    <w:rsid w:val="00730479"/>
    <w:rsid w:val="00731EF1"/>
    <w:rsid w:val="00732044"/>
    <w:rsid w:val="00734ADD"/>
    <w:rsid w:val="00735ABD"/>
    <w:rsid w:val="007365CC"/>
    <w:rsid w:val="00742C0D"/>
    <w:rsid w:val="00742CB6"/>
    <w:rsid w:val="00746CA4"/>
    <w:rsid w:val="007538DD"/>
    <w:rsid w:val="0075613B"/>
    <w:rsid w:val="00763474"/>
    <w:rsid w:val="00764F4F"/>
    <w:rsid w:val="00770341"/>
    <w:rsid w:val="00771DA3"/>
    <w:rsid w:val="00783E6C"/>
    <w:rsid w:val="00791216"/>
    <w:rsid w:val="0079164E"/>
    <w:rsid w:val="007A5307"/>
    <w:rsid w:val="007B246D"/>
    <w:rsid w:val="007B4CE4"/>
    <w:rsid w:val="007B699C"/>
    <w:rsid w:val="007C13BA"/>
    <w:rsid w:val="007D0BF0"/>
    <w:rsid w:val="007D1CB1"/>
    <w:rsid w:val="007D4C11"/>
    <w:rsid w:val="007F5D78"/>
    <w:rsid w:val="007F64DA"/>
    <w:rsid w:val="00803026"/>
    <w:rsid w:val="00803692"/>
    <w:rsid w:val="008068E2"/>
    <w:rsid w:val="00811826"/>
    <w:rsid w:val="00821EB3"/>
    <w:rsid w:val="0082219C"/>
    <w:rsid w:val="008359AB"/>
    <w:rsid w:val="0083705C"/>
    <w:rsid w:val="00843754"/>
    <w:rsid w:val="00847182"/>
    <w:rsid w:val="00847FAB"/>
    <w:rsid w:val="008532EC"/>
    <w:rsid w:val="00865F68"/>
    <w:rsid w:val="00867846"/>
    <w:rsid w:val="0087267D"/>
    <w:rsid w:val="00874ECB"/>
    <w:rsid w:val="00883063"/>
    <w:rsid w:val="00884990"/>
    <w:rsid w:val="00892FFE"/>
    <w:rsid w:val="00893D83"/>
    <w:rsid w:val="008B1F7B"/>
    <w:rsid w:val="008B7958"/>
    <w:rsid w:val="008D4A2F"/>
    <w:rsid w:val="008D4B84"/>
    <w:rsid w:val="008D54E0"/>
    <w:rsid w:val="008E51FC"/>
    <w:rsid w:val="008F379D"/>
    <w:rsid w:val="008F4ACB"/>
    <w:rsid w:val="00900B09"/>
    <w:rsid w:val="009139D9"/>
    <w:rsid w:val="00913D6A"/>
    <w:rsid w:val="00917D3D"/>
    <w:rsid w:val="00931727"/>
    <w:rsid w:val="00934776"/>
    <w:rsid w:val="00935BD3"/>
    <w:rsid w:val="00944083"/>
    <w:rsid w:val="00944A6D"/>
    <w:rsid w:val="00950810"/>
    <w:rsid w:val="00967A2F"/>
    <w:rsid w:val="00967F89"/>
    <w:rsid w:val="00991748"/>
    <w:rsid w:val="009919EB"/>
    <w:rsid w:val="009A51FF"/>
    <w:rsid w:val="009A5D55"/>
    <w:rsid w:val="009B1F8C"/>
    <w:rsid w:val="009B4F9C"/>
    <w:rsid w:val="009B5A8D"/>
    <w:rsid w:val="009B6EBD"/>
    <w:rsid w:val="009C67E2"/>
    <w:rsid w:val="009E3BA7"/>
    <w:rsid w:val="009F28D9"/>
    <w:rsid w:val="00A02A18"/>
    <w:rsid w:val="00A0472B"/>
    <w:rsid w:val="00A26815"/>
    <w:rsid w:val="00A32813"/>
    <w:rsid w:val="00A4362B"/>
    <w:rsid w:val="00A542FB"/>
    <w:rsid w:val="00A54D6A"/>
    <w:rsid w:val="00A60B1D"/>
    <w:rsid w:val="00A64B9E"/>
    <w:rsid w:val="00A71E0A"/>
    <w:rsid w:val="00A75707"/>
    <w:rsid w:val="00A77E62"/>
    <w:rsid w:val="00A82547"/>
    <w:rsid w:val="00A8747E"/>
    <w:rsid w:val="00A90B3E"/>
    <w:rsid w:val="00A92C3B"/>
    <w:rsid w:val="00AA24A8"/>
    <w:rsid w:val="00AA6A27"/>
    <w:rsid w:val="00AB0931"/>
    <w:rsid w:val="00AB7617"/>
    <w:rsid w:val="00AC2341"/>
    <w:rsid w:val="00AD225D"/>
    <w:rsid w:val="00AD573F"/>
    <w:rsid w:val="00AE09C2"/>
    <w:rsid w:val="00AE4187"/>
    <w:rsid w:val="00AE6432"/>
    <w:rsid w:val="00B00736"/>
    <w:rsid w:val="00B01767"/>
    <w:rsid w:val="00B06173"/>
    <w:rsid w:val="00B1355E"/>
    <w:rsid w:val="00B13AA6"/>
    <w:rsid w:val="00B17B6B"/>
    <w:rsid w:val="00B22960"/>
    <w:rsid w:val="00B24283"/>
    <w:rsid w:val="00B3345D"/>
    <w:rsid w:val="00B3775F"/>
    <w:rsid w:val="00B4087B"/>
    <w:rsid w:val="00B42CEF"/>
    <w:rsid w:val="00B45173"/>
    <w:rsid w:val="00B50CBC"/>
    <w:rsid w:val="00B53BAC"/>
    <w:rsid w:val="00B5491C"/>
    <w:rsid w:val="00B67F77"/>
    <w:rsid w:val="00B71436"/>
    <w:rsid w:val="00B913ED"/>
    <w:rsid w:val="00B947EE"/>
    <w:rsid w:val="00B96A48"/>
    <w:rsid w:val="00BA6180"/>
    <w:rsid w:val="00BA69B4"/>
    <w:rsid w:val="00BA7164"/>
    <w:rsid w:val="00BA7E88"/>
    <w:rsid w:val="00BB3A46"/>
    <w:rsid w:val="00BC7DFE"/>
    <w:rsid w:val="00BD2037"/>
    <w:rsid w:val="00BD4445"/>
    <w:rsid w:val="00BD4B56"/>
    <w:rsid w:val="00BD5111"/>
    <w:rsid w:val="00BE6FCC"/>
    <w:rsid w:val="00BF1E7E"/>
    <w:rsid w:val="00C03B8D"/>
    <w:rsid w:val="00C13459"/>
    <w:rsid w:val="00C16EED"/>
    <w:rsid w:val="00C21F35"/>
    <w:rsid w:val="00C33439"/>
    <w:rsid w:val="00C34099"/>
    <w:rsid w:val="00C41563"/>
    <w:rsid w:val="00C444DE"/>
    <w:rsid w:val="00C468F3"/>
    <w:rsid w:val="00C47C9D"/>
    <w:rsid w:val="00C5030B"/>
    <w:rsid w:val="00C528B8"/>
    <w:rsid w:val="00C561CF"/>
    <w:rsid w:val="00C60B36"/>
    <w:rsid w:val="00C61B3D"/>
    <w:rsid w:val="00C62D87"/>
    <w:rsid w:val="00C65D42"/>
    <w:rsid w:val="00C662EB"/>
    <w:rsid w:val="00C81202"/>
    <w:rsid w:val="00C81819"/>
    <w:rsid w:val="00C823D2"/>
    <w:rsid w:val="00C84245"/>
    <w:rsid w:val="00C9094E"/>
    <w:rsid w:val="00C97997"/>
    <w:rsid w:val="00CA2591"/>
    <w:rsid w:val="00CA7044"/>
    <w:rsid w:val="00CB17CA"/>
    <w:rsid w:val="00CC2B16"/>
    <w:rsid w:val="00CC56F8"/>
    <w:rsid w:val="00CC6C0F"/>
    <w:rsid w:val="00CD48CD"/>
    <w:rsid w:val="00CD6AD6"/>
    <w:rsid w:val="00CD79BC"/>
    <w:rsid w:val="00CE1702"/>
    <w:rsid w:val="00CE4D90"/>
    <w:rsid w:val="00CF62D3"/>
    <w:rsid w:val="00CF6ED6"/>
    <w:rsid w:val="00CF722D"/>
    <w:rsid w:val="00CF7FAD"/>
    <w:rsid w:val="00D01257"/>
    <w:rsid w:val="00D033A8"/>
    <w:rsid w:val="00D03EE5"/>
    <w:rsid w:val="00D170D3"/>
    <w:rsid w:val="00D27ABE"/>
    <w:rsid w:val="00D40031"/>
    <w:rsid w:val="00D42AC8"/>
    <w:rsid w:val="00D57511"/>
    <w:rsid w:val="00D60867"/>
    <w:rsid w:val="00D64FCA"/>
    <w:rsid w:val="00D65878"/>
    <w:rsid w:val="00D73436"/>
    <w:rsid w:val="00D76FDE"/>
    <w:rsid w:val="00D772EC"/>
    <w:rsid w:val="00D87EC0"/>
    <w:rsid w:val="00DA4D31"/>
    <w:rsid w:val="00DA5F79"/>
    <w:rsid w:val="00DA69CA"/>
    <w:rsid w:val="00DB050A"/>
    <w:rsid w:val="00DC03F0"/>
    <w:rsid w:val="00DE69FF"/>
    <w:rsid w:val="00DF5F1B"/>
    <w:rsid w:val="00DF66E8"/>
    <w:rsid w:val="00E03E85"/>
    <w:rsid w:val="00E04065"/>
    <w:rsid w:val="00E0731A"/>
    <w:rsid w:val="00E23DA9"/>
    <w:rsid w:val="00E25192"/>
    <w:rsid w:val="00E328CD"/>
    <w:rsid w:val="00E34494"/>
    <w:rsid w:val="00E40992"/>
    <w:rsid w:val="00E40A30"/>
    <w:rsid w:val="00E41E74"/>
    <w:rsid w:val="00E4291C"/>
    <w:rsid w:val="00E432DD"/>
    <w:rsid w:val="00E46498"/>
    <w:rsid w:val="00E4737A"/>
    <w:rsid w:val="00E556EE"/>
    <w:rsid w:val="00E56E19"/>
    <w:rsid w:val="00E62625"/>
    <w:rsid w:val="00E64A20"/>
    <w:rsid w:val="00E75D06"/>
    <w:rsid w:val="00E76D96"/>
    <w:rsid w:val="00E80286"/>
    <w:rsid w:val="00E81661"/>
    <w:rsid w:val="00E83422"/>
    <w:rsid w:val="00E92B0C"/>
    <w:rsid w:val="00E9496F"/>
    <w:rsid w:val="00E94BF5"/>
    <w:rsid w:val="00EA20CD"/>
    <w:rsid w:val="00EA369B"/>
    <w:rsid w:val="00EA655C"/>
    <w:rsid w:val="00EC238D"/>
    <w:rsid w:val="00EC37E2"/>
    <w:rsid w:val="00EC62E2"/>
    <w:rsid w:val="00EC7A81"/>
    <w:rsid w:val="00ED19F1"/>
    <w:rsid w:val="00ED6AB0"/>
    <w:rsid w:val="00EF3E52"/>
    <w:rsid w:val="00F0094C"/>
    <w:rsid w:val="00F010F9"/>
    <w:rsid w:val="00F02B4D"/>
    <w:rsid w:val="00F121D1"/>
    <w:rsid w:val="00F14081"/>
    <w:rsid w:val="00F16128"/>
    <w:rsid w:val="00F25DBA"/>
    <w:rsid w:val="00F356A5"/>
    <w:rsid w:val="00F36AEF"/>
    <w:rsid w:val="00F44BCF"/>
    <w:rsid w:val="00F45E54"/>
    <w:rsid w:val="00F71C1F"/>
    <w:rsid w:val="00F72261"/>
    <w:rsid w:val="00F84BD7"/>
    <w:rsid w:val="00F86E87"/>
    <w:rsid w:val="00F9209D"/>
    <w:rsid w:val="00F923D6"/>
    <w:rsid w:val="00F9359C"/>
    <w:rsid w:val="00F938E0"/>
    <w:rsid w:val="00F94133"/>
    <w:rsid w:val="00FA4DDE"/>
    <w:rsid w:val="00FA513D"/>
    <w:rsid w:val="00FB1C80"/>
    <w:rsid w:val="00FB59B6"/>
    <w:rsid w:val="00FD2994"/>
    <w:rsid w:val="00FD68E1"/>
    <w:rsid w:val="00FE1C55"/>
    <w:rsid w:val="00FF2A29"/>
    <w:rsid w:val="00FF4219"/>
    <w:rsid w:val="00FF650F"/>
    <w:rsid w:val="00FF709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427CD"/>
  <w15:chartTrackingRefBased/>
  <w15:docId w15:val="{71994E2D-6C70-4C9A-A971-604A2808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2"/>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Textebrut">
    <w:name w:val="Plain Text"/>
    <w:basedOn w:val="Normal"/>
    <w:link w:val="TextebrutCar"/>
    <w:uiPriority w:val="99"/>
    <w:unhideWhenUsed/>
    <w:rsid w:val="00C60B36"/>
    <w:pPr>
      <w:spacing w:after="0" w:line="240" w:lineRule="auto"/>
      <w:jc w:val="left"/>
    </w:pPr>
    <w:rPr>
      <w:rFonts w:ascii="Consolas" w:eastAsiaTheme="minorHAnsi" w:hAnsi="Consolas"/>
      <w:sz w:val="21"/>
      <w:szCs w:val="21"/>
      <w:lang w:val="en-US" w:eastAsia="en-US"/>
    </w:rPr>
  </w:style>
  <w:style w:type="character" w:customStyle="1" w:styleId="TextebrutCar">
    <w:name w:val="Texte brut Car"/>
    <w:basedOn w:val="Policepardfaut"/>
    <w:link w:val="Textebrut"/>
    <w:uiPriority w:val="99"/>
    <w:rsid w:val="00C60B36"/>
    <w:rPr>
      <w:rFonts w:ascii="Consolas" w:eastAsiaTheme="minorHAnsi" w:hAnsi="Consolas"/>
      <w:sz w:val="21"/>
      <w:szCs w:val="21"/>
      <w:lang w:val="en-US" w:eastAsia="en-US"/>
    </w:rPr>
  </w:style>
  <w:style w:type="paragraph" w:customStyle="1" w:styleId="code">
    <w:name w:val="code"/>
    <w:basedOn w:val="Textebrut"/>
    <w:link w:val="codeCar"/>
    <w:qFormat/>
    <w:rsid w:val="002E0DD8"/>
    <w:rPr>
      <w:rFonts w:ascii="Courier New" w:hAnsi="Courier New" w:cs="Courier New"/>
    </w:rPr>
  </w:style>
  <w:style w:type="character" w:customStyle="1" w:styleId="codeCar">
    <w:name w:val="code Car"/>
    <w:basedOn w:val="TextebrutCar"/>
    <w:link w:val="code"/>
    <w:rsid w:val="002E0DD8"/>
    <w:rPr>
      <w:rFonts w:ascii="Courier New" w:eastAsiaTheme="minorHAnsi" w:hAnsi="Courier New" w:cs="Courier New"/>
      <w:sz w:val="21"/>
      <w:szCs w:val="21"/>
      <w:lang w:val="en-US" w:eastAsia="en-US"/>
    </w:rPr>
  </w:style>
  <w:style w:type="character" w:styleId="Marquedecommentaire">
    <w:name w:val="annotation reference"/>
    <w:basedOn w:val="Policepardfaut"/>
    <w:uiPriority w:val="99"/>
    <w:semiHidden/>
    <w:unhideWhenUsed/>
    <w:rsid w:val="00117E6D"/>
    <w:rPr>
      <w:sz w:val="16"/>
      <w:szCs w:val="16"/>
    </w:rPr>
  </w:style>
  <w:style w:type="paragraph" w:styleId="Commentaire">
    <w:name w:val="annotation text"/>
    <w:basedOn w:val="Normal"/>
    <w:link w:val="CommentaireCar"/>
    <w:uiPriority w:val="99"/>
    <w:semiHidden/>
    <w:unhideWhenUsed/>
    <w:rsid w:val="00117E6D"/>
    <w:pPr>
      <w:spacing w:line="240" w:lineRule="auto"/>
    </w:pPr>
    <w:rPr>
      <w:sz w:val="20"/>
      <w:szCs w:val="20"/>
    </w:rPr>
  </w:style>
  <w:style w:type="character" w:customStyle="1" w:styleId="CommentaireCar">
    <w:name w:val="Commentaire Car"/>
    <w:basedOn w:val="Policepardfaut"/>
    <w:link w:val="Commentaire"/>
    <w:uiPriority w:val="99"/>
    <w:semiHidden/>
    <w:rsid w:val="00117E6D"/>
    <w:rPr>
      <w:sz w:val="20"/>
      <w:szCs w:val="20"/>
    </w:rPr>
  </w:style>
  <w:style w:type="paragraph" w:styleId="Objetducommentaire">
    <w:name w:val="annotation subject"/>
    <w:basedOn w:val="Commentaire"/>
    <w:next w:val="Commentaire"/>
    <w:link w:val="ObjetducommentaireCar"/>
    <w:uiPriority w:val="99"/>
    <w:semiHidden/>
    <w:unhideWhenUsed/>
    <w:rsid w:val="00117E6D"/>
    <w:rPr>
      <w:b/>
      <w:bCs/>
    </w:rPr>
  </w:style>
  <w:style w:type="character" w:customStyle="1" w:styleId="ObjetducommentaireCar">
    <w:name w:val="Objet du commentaire Car"/>
    <w:basedOn w:val="CommentaireCar"/>
    <w:link w:val="Objetducommentaire"/>
    <w:uiPriority w:val="99"/>
    <w:semiHidden/>
    <w:rsid w:val="00117E6D"/>
    <w:rPr>
      <w:b/>
      <w:bCs/>
      <w:sz w:val="20"/>
      <w:szCs w:val="20"/>
    </w:rPr>
  </w:style>
  <w:style w:type="paragraph" w:styleId="PrformatHTML">
    <w:name w:val="HTML Preformatted"/>
    <w:basedOn w:val="Normal"/>
    <w:link w:val="PrformatHTMLCar"/>
    <w:uiPriority w:val="99"/>
    <w:semiHidden/>
    <w:unhideWhenUsed/>
    <w:rsid w:val="00BA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A6180"/>
    <w:rPr>
      <w:rFonts w:ascii="Courier New" w:eastAsia="Times New Roman" w:hAnsi="Courier New" w:cs="Courier New"/>
      <w:sz w:val="20"/>
      <w:szCs w:val="20"/>
      <w:lang w:eastAsia="fr-FR"/>
    </w:rPr>
  </w:style>
  <w:style w:type="character" w:customStyle="1" w:styleId="nv">
    <w:name w:val="nv"/>
    <w:basedOn w:val="Policepardfaut"/>
    <w:rsid w:val="00BA6180"/>
  </w:style>
  <w:style w:type="paragraph" w:customStyle="1" w:styleId="command">
    <w:name w:val="command"/>
    <w:basedOn w:val="Normal"/>
    <w:link w:val="commandCar"/>
    <w:qFormat/>
    <w:rsid w:val="00617B00"/>
    <w:pPr>
      <w:shd w:val="clear" w:color="auto" w:fill="1817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pPr>
    <w:rPr>
      <w:rFonts w:ascii="Consolas" w:eastAsia="Times New Roman" w:hAnsi="Consolas" w:cs="Courier New"/>
      <w:color w:val="FFFFFF"/>
      <w:sz w:val="18"/>
      <w:szCs w:val="18"/>
      <w:lang w:val="en-US" w:eastAsia="fr-FR"/>
    </w:rPr>
  </w:style>
  <w:style w:type="character" w:customStyle="1" w:styleId="p">
    <w:name w:val="p"/>
    <w:basedOn w:val="Policepardfaut"/>
    <w:rsid w:val="00B71436"/>
  </w:style>
  <w:style w:type="character" w:customStyle="1" w:styleId="commandCar">
    <w:name w:val="command Car"/>
    <w:basedOn w:val="Policepardfaut"/>
    <w:link w:val="command"/>
    <w:rsid w:val="00617B00"/>
    <w:rPr>
      <w:rFonts w:ascii="Consolas" w:eastAsia="Times New Roman" w:hAnsi="Consolas" w:cs="Courier New"/>
      <w:color w:val="FFFFFF"/>
      <w:sz w:val="18"/>
      <w:szCs w:val="18"/>
      <w:shd w:val="clear" w:color="auto" w:fill="18171B"/>
      <w:lang w:val="en-US" w:eastAsia="fr-FR"/>
    </w:rPr>
  </w:style>
  <w:style w:type="character" w:styleId="Lienhypertextesuivivisit">
    <w:name w:val="FollowedHyperlink"/>
    <w:basedOn w:val="Policepardfaut"/>
    <w:uiPriority w:val="99"/>
    <w:semiHidden/>
    <w:unhideWhenUsed/>
    <w:rsid w:val="00763474"/>
    <w:rPr>
      <w:color w:val="954F72" w:themeColor="followedHyperlink"/>
      <w:u w:val="single"/>
    </w:rPr>
  </w:style>
  <w:style w:type="paragraph" w:styleId="Paragraphedeliste">
    <w:name w:val="List Paragraph"/>
    <w:basedOn w:val="Normal"/>
    <w:uiPriority w:val="34"/>
    <w:qFormat/>
    <w:rsid w:val="007634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512248">
      <w:bodyDiv w:val="1"/>
      <w:marLeft w:val="0"/>
      <w:marRight w:val="0"/>
      <w:marTop w:val="0"/>
      <w:marBottom w:val="0"/>
      <w:divBdr>
        <w:top w:val="none" w:sz="0" w:space="0" w:color="auto"/>
        <w:left w:val="none" w:sz="0" w:space="0" w:color="auto"/>
        <w:bottom w:val="none" w:sz="0" w:space="0" w:color="auto"/>
        <w:right w:val="none" w:sz="0" w:space="0" w:color="auto"/>
      </w:divBdr>
    </w:div>
    <w:div w:id="17264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qt.io/download-open-source/%23section-7" TargetMode="External"/><Relationship Id="rId26" Type="http://schemas.openxmlformats.org/officeDocument/2006/relationships/hyperlink" Target="http://guidolib.sourceforge.net/" TargetMode="External"/><Relationship Id="rId39" Type="http://schemas.openxmlformats.org/officeDocument/2006/relationships/hyperlink" Target="https://msdn.microsoft.com/fr-fr/library/ms235627.aspx" TargetMode="External"/><Relationship Id="rId21" Type="http://schemas.openxmlformats.org/officeDocument/2006/relationships/hyperlink" Target="https://gitlab.com/mswdev/software.git" TargetMode="External"/><Relationship Id="rId34" Type="http://schemas.openxmlformats.org/officeDocument/2006/relationships/image" Target="media/image11.PNG"/><Relationship Id="rId42" Type="http://schemas.openxmlformats.org/officeDocument/2006/relationships/hyperlink" Target="http://www.wampserver.com/fr" TargetMode="External"/><Relationship Id="rId47" Type="http://schemas.openxmlformats.org/officeDocument/2006/relationships/hyperlink" Target="http://sass-lang.com/install" TargetMode="External"/><Relationship Id="rId50" Type="http://schemas.openxmlformats.org/officeDocument/2006/relationships/image" Target="media/image17.png"/><Relationship Id="rId55" Type="http://schemas.openxmlformats.org/officeDocument/2006/relationships/hyperlink" Target="https://tortoisesvn.net/downloads.html" TargetMode="External"/><Relationship Id="rId63" Type="http://schemas.openxmlformats.org/officeDocument/2006/relationships/hyperlink" Target="https://play.google.com/apps/publish/?hl=fr&amp;dev_acc=11464000261115720484" TargetMode="External"/><Relationship Id="rId68" Type="http://schemas.openxmlformats.org/officeDocument/2006/relationships/hyperlink" Target="https://www.visualstudio.com/en-us/downloads/download-visual-studio-vs.aspx" TargetMode="External"/><Relationship Id="rId76" Type="http://schemas.openxmlformats.org/officeDocument/2006/relationships/hyperlink" Target="2017_TD1_musicsheetwriter.pdf" TargetMode="External"/><Relationship Id="rId7" Type="http://schemas.openxmlformats.org/officeDocument/2006/relationships/footnotes" Target="footnotes.xml"/><Relationship Id="rId71" Type="http://schemas.openxmlformats.org/officeDocument/2006/relationships/hyperlink" Target="https://labeip.epitech.eu/svn/2017/musicsheetwriter/WindowsPhone" TargetMode="External"/><Relationship Id="rId2" Type="http://schemas.openxmlformats.org/officeDocument/2006/relationships/customXml" Target="../customXml/item2.xml"/><Relationship Id="rId16" Type="http://schemas.openxmlformats.org/officeDocument/2006/relationships/hyperlink" Target="https://www.google.com/url?q=https%3A%2F%2Fdeveloper.apple.com%2Fxcode%2Fdownload%2F&amp;sa=D&amp;sntz=1&amp;usg=AFQjCNE9BfSEsNzbBpU7lXe0-RpGRE2ofA" TargetMode="Externa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hyperlink" Target="https://labeip.epitech.eu/svn/2017/musicsheetwriter/Softwar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www.portaudio.com/download.html" TargetMode="External"/><Relationship Id="rId45" Type="http://schemas.openxmlformats.org/officeDocument/2006/relationships/image" Target="media/image16.png"/><Relationship Id="rId53" Type="http://schemas.openxmlformats.org/officeDocument/2006/relationships/hyperlink" Target="http://developer.android.com/sdk/index.html" TargetMode="External"/><Relationship Id="rId58" Type="http://schemas.openxmlformats.org/officeDocument/2006/relationships/image" Target="media/image21.png"/><Relationship Id="rId66" Type="http://schemas.openxmlformats.org/officeDocument/2006/relationships/hyperlink" Target="https://labeip.epitech.eu/svn/2017/musicsheetwriter/iPhone" TargetMode="External"/><Relationship Id="rId74" Type="http://schemas.openxmlformats.org/officeDocument/2006/relationships/hyperlink" Target="https://msdn.microsoft.com/library/windows/apps/hh694062.aspx" TargetMode="External"/><Relationship Id="rId79"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git-scm.com/downloads" TargetMode="External"/><Relationship Id="rId31" Type="http://schemas.openxmlformats.org/officeDocument/2006/relationships/image" Target="media/image8.PNG"/><Relationship Id="rId44" Type="http://schemas.openxmlformats.org/officeDocument/2006/relationships/hyperlink" Target="https://getcomposer.org/download/" TargetMode="External"/><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image" Target="media/image29.png"/><Relationship Id="rId78" Type="http://schemas.openxmlformats.org/officeDocument/2006/relationships/footer" Target="footer3.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mailto:git@gitlab.com:/mswdev/software.gi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symfony.com/download" TargetMode="External"/><Relationship Id="rId48" Type="http://schemas.openxmlformats.org/officeDocument/2006/relationships/hyperlink" Target="https://labeip.epitech.eu/svn/2017/musicsheetwriter/Website" TargetMode="External"/><Relationship Id="rId56" Type="http://schemas.openxmlformats.org/officeDocument/2006/relationships/image" Target="media/image20.png"/><Relationship Id="rId64" Type="http://schemas.openxmlformats.org/officeDocument/2006/relationships/hyperlink" Target="https://www.google.com/url?q=https%3A%2F%2Fdeveloper.apple.com%2Fxcode%2Fdownload%2F&amp;sa=D&amp;sntz=1&amp;usg=AFQjCNE9BfSEsNzbBpU7lXe0-RpGRE2ofA" TargetMode="External"/><Relationship Id="rId69" Type="http://schemas.openxmlformats.org/officeDocument/2006/relationships/hyperlink" Target="https://www.microsoft.com/en-us/download/details.aspx?id=43719&amp;e6b34bbe-475b-1abd-2c51-b5034bcdd6d2=True&amp;fa43d42b-25b5-4a42-fe9b-1634f450f5ee=True" TargetMode="External"/><Relationship Id="rId77"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28.png"/><Relationship Id="rId80"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qt.io/download-open-source/" TargetMode="External"/><Relationship Id="rId25" Type="http://schemas.openxmlformats.org/officeDocument/2006/relationships/hyperlink" Target="https://cmake.org/download/"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rubyinstaller.org/downloads/" TargetMode="External"/><Relationship Id="rId59" Type="http://schemas.openxmlformats.org/officeDocument/2006/relationships/image" Target="media/image22.png"/><Relationship Id="rId67" Type="http://schemas.openxmlformats.org/officeDocument/2006/relationships/hyperlink" Target="https://guides.cocoapods.org/syntax/podfile.html" TargetMode="External"/><Relationship Id="rId20" Type="http://schemas.openxmlformats.org/officeDocument/2006/relationships/hyperlink" Target="www.gitlab.com" TargetMode="External"/><Relationship Id="rId41" Type="http://schemas.openxmlformats.org/officeDocument/2006/relationships/hyperlink" Target="http://www.steinberg.net/en/company/developers.html" TargetMode="External"/><Relationship Id="rId54" Type="http://schemas.openxmlformats.org/officeDocument/2006/relationships/hyperlink" Target="https://labeip.epitech.eu/svn/2017/musicsheetwriter/Android" TargetMode="External"/><Relationship Id="rId62" Type="http://schemas.openxmlformats.org/officeDocument/2006/relationships/image" Target="media/image25.png"/><Relationship Id="rId70" Type="http://schemas.openxmlformats.org/officeDocument/2006/relationships/image" Target="media/image27.png"/><Relationship Id="rId75" Type="http://schemas.openxmlformats.org/officeDocument/2006/relationships/hyperlink" Target="https://msdn.microsoft.com/library/windows/apps/mt148554.asp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oogle.com/url?q=https%3A%2F%2Fwww.visualstudio.com%2Fen-us%2Fproducts%2Fvisual-studio-community-vs.aspx&amp;sa=D&amp;sntz=1&amp;usg=AFQjCNFARlIfFpa9b-8bj65bbP14QKLZPw" TargetMode="External"/><Relationship Id="rId23" Type="http://schemas.openxmlformats.org/officeDocument/2006/relationships/hyperlink" Target="https://tortoisesvn.net/downloads.htm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chiark.greenend.org.uk/~sgtatham/putty/download.html" TargetMode="External"/><Relationship Id="rId57" Type="http://schemas.openxmlformats.org/officeDocument/2006/relationships/hyperlink" Target="https://labeip.epitech.eu/svn/2017/musicsheetwriter/Androi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E567322909D44999D432F7AA1044A9A"/>
        <w:category>
          <w:name w:val="Général"/>
          <w:gallery w:val="placeholder"/>
        </w:category>
        <w:types>
          <w:type w:val="bbPlcHdr"/>
        </w:types>
        <w:behaviors>
          <w:behavior w:val="content"/>
        </w:behaviors>
        <w:guid w:val="{3BB9BF27-0649-474B-81B2-4D2AEDFD5C12}"/>
      </w:docPartPr>
      <w:docPartBody>
        <w:p w:rsidR="007B1E0F" w:rsidRDefault="00835678">
          <w:pPr>
            <w:pStyle w:val="4E567322909D44999D432F7AA1044A9A"/>
          </w:pPr>
          <w:r w:rsidRPr="000E47BF">
            <w:rPr>
              <w:rStyle w:val="Textedelespacerserv"/>
            </w:rPr>
            <w:t>[Titre ]</w:t>
          </w:r>
        </w:p>
      </w:docPartBody>
    </w:docPart>
    <w:docPart>
      <w:docPartPr>
        <w:name w:val="EF3B26AC41CE4333B13786332BC9A209"/>
        <w:category>
          <w:name w:val="Général"/>
          <w:gallery w:val="placeholder"/>
        </w:category>
        <w:types>
          <w:type w:val="bbPlcHdr"/>
        </w:types>
        <w:behaviors>
          <w:behavior w:val="content"/>
        </w:behaviors>
        <w:guid w:val="{7962138E-CAF1-4782-B544-357F67BBF681}"/>
      </w:docPartPr>
      <w:docPartBody>
        <w:p w:rsidR="007B1E0F" w:rsidRDefault="00835678">
          <w:pPr>
            <w:pStyle w:val="EF3B26AC41CE4333B13786332BC9A209"/>
          </w:pPr>
          <w:r w:rsidRPr="00914B25">
            <w:rPr>
              <w:rStyle w:val="Textedelespacerserv"/>
            </w:rPr>
            <w:t>[Objet ]</w:t>
          </w:r>
        </w:p>
      </w:docPartBody>
    </w:docPart>
    <w:docPart>
      <w:docPartPr>
        <w:name w:val="543AC9680F3441A3BFB80A05444E12D6"/>
        <w:category>
          <w:name w:val="Général"/>
          <w:gallery w:val="placeholder"/>
        </w:category>
        <w:types>
          <w:type w:val="bbPlcHdr"/>
        </w:types>
        <w:behaviors>
          <w:behavior w:val="content"/>
        </w:behaviors>
        <w:guid w:val="{121115EA-075A-4697-A654-185EE36D44D2}"/>
      </w:docPartPr>
      <w:docPartBody>
        <w:p w:rsidR="007B1E0F" w:rsidRDefault="00835678">
          <w:pPr>
            <w:pStyle w:val="543AC9680F3441A3BFB80A05444E12D6"/>
          </w:pPr>
          <w:r w:rsidRPr="0003791E">
            <w:rPr>
              <w:rStyle w:val="Textedelespacerserv"/>
            </w:rPr>
            <w:t>Click here to enter a date.</w:t>
          </w:r>
        </w:p>
      </w:docPartBody>
    </w:docPart>
    <w:docPart>
      <w:docPartPr>
        <w:name w:val="00D45E35A80D48CB8C85BAA8AFE6E009"/>
        <w:category>
          <w:name w:val="Général"/>
          <w:gallery w:val="placeholder"/>
        </w:category>
        <w:types>
          <w:type w:val="bbPlcHdr"/>
        </w:types>
        <w:behaviors>
          <w:behavior w:val="content"/>
        </w:behaviors>
        <w:guid w:val="{20818EDD-3C0F-4014-8D71-5CB1D4532376}"/>
      </w:docPartPr>
      <w:docPartBody>
        <w:p w:rsidR="0074636D" w:rsidRDefault="00E83245" w:rsidP="00E83245">
          <w:pPr>
            <w:pStyle w:val="00D45E35A80D48CB8C85BAA8AFE6E009"/>
          </w:pPr>
          <w:r w:rsidRPr="000E47BF">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78"/>
    <w:rsid w:val="00037DEA"/>
    <w:rsid w:val="001B24DE"/>
    <w:rsid w:val="001D74E8"/>
    <w:rsid w:val="002D5F1B"/>
    <w:rsid w:val="003B45CD"/>
    <w:rsid w:val="003C1D08"/>
    <w:rsid w:val="003F00EC"/>
    <w:rsid w:val="00567B34"/>
    <w:rsid w:val="005F15AD"/>
    <w:rsid w:val="006467E7"/>
    <w:rsid w:val="0069164A"/>
    <w:rsid w:val="006D6763"/>
    <w:rsid w:val="006E0E1E"/>
    <w:rsid w:val="0074636D"/>
    <w:rsid w:val="007A1562"/>
    <w:rsid w:val="007B1E0F"/>
    <w:rsid w:val="007C61CD"/>
    <w:rsid w:val="00822F6B"/>
    <w:rsid w:val="00831CC5"/>
    <w:rsid w:val="00835678"/>
    <w:rsid w:val="00850163"/>
    <w:rsid w:val="00854B22"/>
    <w:rsid w:val="008E0E7D"/>
    <w:rsid w:val="008E4760"/>
    <w:rsid w:val="009B55D4"/>
    <w:rsid w:val="00A64171"/>
    <w:rsid w:val="00AD7273"/>
    <w:rsid w:val="00B02671"/>
    <w:rsid w:val="00C877FE"/>
    <w:rsid w:val="00D81B80"/>
    <w:rsid w:val="00D91B30"/>
    <w:rsid w:val="00E718E2"/>
    <w:rsid w:val="00E83245"/>
    <w:rsid w:val="00FA1793"/>
    <w:rsid w:val="00FC6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83245"/>
    <w:rPr>
      <w:color w:val="808080"/>
    </w:rPr>
  </w:style>
  <w:style w:type="paragraph" w:customStyle="1" w:styleId="4E567322909D44999D432F7AA1044A9A">
    <w:name w:val="4E567322909D44999D432F7AA1044A9A"/>
  </w:style>
  <w:style w:type="paragraph" w:customStyle="1" w:styleId="EF3B26AC41CE4333B13786332BC9A209">
    <w:name w:val="EF3B26AC41CE4333B13786332BC9A209"/>
  </w:style>
  <w:style w:type="paragraph" w:customStyle="1" w:styleId="543AC9680F3441A3BFB80A05444E12D6">
    <w:name w:val="543AC9680F3441A3BFB80A05444E12D6"/>
  </w:style>
  <w:style w:type="paragraph" w:customStyle="1" w:styleId="D64BFDD360F94063A631BD4A32C481FC">
    <w:name w:val="D64BFDD360F94063A631BD4A32C481FC"/>
  </w:style>
  <w:style w:type="paragraph" w:customStyle="1" w:styleId="B95B132B621342119241B1597F47642D">
    <w:name w:val="B95B132B621342119241B1597F47642D"/>
  </w:style>
  <w:style w:type="paragraph" w:customStyle="1" w:styleId="8FC23A4CE418429EADC4C226EFEE3277">
    <w:name w:val="8FC23A4CE418429EADC4C226EFEE3277"/>
  </w:style>
  <w:style w:type="paragraph" w:customStyle="1" w:styleId="95503E6C5C16408889A61BCFEFB97F5E">
    <w:name w:val="95503E6C5C16408889A61BCFEFB97F5E"/>
  </w:style>
  <w:style w:type="paragraph" w:customStyle="1" w:styleId="9702B2EC973D44FEA19206887380F251">
    <w:name w:val="9702B2EC973D44FEA19206887380F251"/>
  </w:style>
  <w:style w:type="paragraph" w:customStyle="1" w:styleId="81870C59E03F46A3B4B2BADB162F18C0">
    <w:name w:val="81870C59E03F46A3B4B2BADB162F18C0"/>
  </w:style>
  <w:style w:type="paragraph" w:customStyle="1" w:styleId="A93EBD7A81B64FBBA24268AF6B8AB5A8">
    <w:name w:val="A93EBD7A81B64FBBA24268AF6B8AB5A8"/>
  </w:style>
  <w:style w:type="paragraph" w:customStyle="1" w:styleId="00D45E35A80D48CB8C85BAA8AFE6E009">
    <w:name w:val="00D45E35A80D48CB8C85BAA8AFE6E009"/>
    <w:rsid w:val="00E83245"/>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2016-07-10T00:00:00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CB8931-8FDB-4415-BBBD-EE4517186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1030</TotalTime>
  <Pages>33</Pages>
  <Words>5881</Words>
  <Characters>33525</Characters>
  <Application>Microsoft Office Word</Application>
  <DocSecurity>0</DocSecurity>
  <Lines>279</Lines>
  <Paragraphs>78</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Music Sheet Writer</vt:lpstr>
      <vt:lpstr>Music Sheet Writer</vt:lpstr>
      <vt:lpstr>Partie 1</vt:lpstr>
      <vt:lpstr>    Sous-partie 1.1</vt:lpstr>
      <vt:lpstr>    Sous-partie 1.2</vt:lpstr>
      <vt:lpstr>    Sous-partie 1.3</vt:lpstr>
      <vt:lpstr>Partie 2</vt:lpstr>
    </vt:vector>
  </TitlesOfParts>
  <Manager>Jonathan Racaud</Manager>
  <Company>Music Sheet Writer</Company>
  <LinksUpToDate>false</LinksUpToDate>
  <CharactersWithSpaces>39328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Guide d’Installation</dc:subject>
  <dc:creator>J. Racaud; A. Simon; J. Harrault; J. Blondeel; S. Daguenet; F. Corradin</dc:creator>
  <cp:keywords/>
  <dc:description/>
  <cp:lastModifiedBy>Jonathan Racaud</cp:lastModifiedBy>
  <cp:revision>301</cp:revision>
  <cp:lastPrinted>2016-07-11T10:23:00Z</cp:lastPrinted>
  <dcterms:created xsi:type="dcterms:W3CDTF">2016-04-08T00:16:00Z</dcterms:created>
  <dcterms:modified xsi:type="dcterms:W3CDTF">2016-07-11T10:23:00Z</dcterms:modified>
  <cp:category>Epitech Innovative Project</cp:category>
</cp:coreProperties>
</file>